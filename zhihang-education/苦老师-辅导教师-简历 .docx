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EDD8">
      <w:pPr>
        <w:rPr>
          <w:rFonts w:hint="eastAsia"/>
          <w:sz w:val="21"/>
          <w:lang w:eastAsia="zh-CN"/>
        </w:rPr>
      </w:pPr>
      <w:r>
        <w:rPr>
          <w:sz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4110990</wp:posOffset>
            </wp:positionH>
            <wp:positionV relativeFrom="paragraph">
              <wp:posOffset>-447675</wp:posOffset>
            </wp:positionV>
            <wp:extent cx="1958340" cy="992505"/>
            <wp:effectExtent l="0" t="0" r="7620" b="1333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7" name="图片 17" descr="C:/Users/1/Desktop/008f6e43adac48f52d49ed58443651df.jpg008f6e43adac48f52d49ed5844365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1/Desktop/008f6e43adac48f52d49ed58443651df.jpg008f6e43adac48f52d49ed58443651df"/>
                    <pic:cNvPicPr>
                      <a:picLocks noChangeAspect="1"/>
                    </pic:cNvPicPr>
                  </pic:nvPicPr>
                  <pic:blipFill>
                    <a:blip r:embed="rId4"/>
                    <a:srcRect t="23087" b="2308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9250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-1165225</wp:posOffset>
            </wp:positionH>
            <wp:positionV relativeFrom="paragraph">
              <wp:posOffset>-917575</wp:posOffset>
            </wp:positionV>
            <wp:extent cx="7597775" cy="643255"/>
            <wp:effectExtent l="0" t="0" r="3175" b="4445"/>
            <wp:wrapNone/>
            <wp:docPr id="2" name="图片 2" descr="D:\Word设计\1平面设计\海报\2022.01.19人物介绍\images\人物简介_01.png人物简介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ord设计\1平面设计\海报\2022.01.19人物介绍\images\人物简介_01.png人物简介_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59777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-107315</wp:posOffset>
                </wp:positionV>
                <wp:extent cx="3268345" cy="978535"/>
                <wp:effectExtent l="0" t="0" r="0" b="0"/>
                <wp:wrapNone/>
                <wp:docPr id="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978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1553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  <w:t>讲师简介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8.5pt;margin-top:-8.45pt;height:77.05pt;width:257.35pt;z-index:251669504;mso-width-relative:page;mso-height-relative:page;" filled="f" stroked="f" coordsize="21600,21600" o:gfxdata="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D47PHdAAAACwEAAA8AAAAAAAAA&#10;AQAgAAAAIgAAAGRycy9kb3ducmV2LnhtbFBLAQIUABQAAAAIAIdO4kBHp4NRfgIAAMwEAAAOAAAA&#10;AAAAAAEAIAAAACwBAABkcnMvZTJvRG9jLnhtbFBLBQYAAAAABgAGAFkBAAAc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5538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  <w:t>讲师简介</w:t>
                      </w:r>
                    </w:p>
                  </w:txbxContent>
                </v:textbox>
              </v:shape>
            </w:pict>
          </mc:Fallback>
        </mc:AlternateContent>
      </w:r>
    </w:p>
    <w:p w14:paraId="71E07939">
      <w:pPr>
        <w:rPr>
          <w:rFonts w:hint="eastAsia" w:eastAsiaTheme="minorEastAsia"/>
          <w:sz w:val="21"/>
          <w:lang w:eastAsia="zh-CN"/>
        </w:rPr>
      </w:pPr>
    </w:p>
    <w:p w14:paraId="226DCE11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176530</wp:posOffset>
                </wp:positionV>
                <wp:extent cx="2714625" cy="142875"/>
                <wp:effectExtent l="0" t="0" r="9525" b="952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1035" y="1496695"/>
                          <a:ext cx="2714625" cy="1428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BC1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95pt;margin-top:13.9pt;height:11.25pt;width:213.75pt;z-index:-251655168;v-text-anchor:middle;mso-width-relative:page;mso-height-relative:page;" fillcolor="#EBC18F" filled="t" stroked="f" coordsize="21600,21600" arcsize="0.5" o:gfxdata="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8HKi12gAAAAkBAAAPAAAAAAAAAAEAIAAAACIAAABkcnMvZG93bnJldi54bWxQSwEC&#10;FAAUAAAACACHTuJA7+KNcJ0CAAAPBQAADgAAAAAAAAABACAAAAAp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360BA61D"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3317240</wp:posOffset>
                </wp:positionV>
                <wp:extent cx="3464560" cy="831215"/>
                <wp:effectExtent l="0" t="0" r="0" b="0"/>
                <wp:wrapNone/>
                <wp:docPr id="41" name="文本框 87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4461&quot;,&quot;origin&quot;:0,&quot;type&quot;:&quot;wordart&quot;,&quot;user&quot;:&quot;174109683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560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45F5BF">
                            <w:pP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自知自省，自立自强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76f7264617274223a2022220a7d0a" type="#_x0000_t202" style="position:absolute;left:0pt;margin-left:-44.6pt;margin-top:261.2pt;height:65.45pt;width:272.8pt;z-index:251672576;mso-width-relative:page;mso-height-relative:page;" filled="f" stroked="f" coordsize="21600,21600" o:gfxdata="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UxIjM3QAAAAsBAAAPAAAAAAAAAAEAIAAAACIAAABkcnMvZG93bnJldi54&#10;bWxQSwECFAAUAAAACACHTuJAefVijWcCAACrBAAADgAAAAAAAAABACAAAAAsAQAAZHJzL2Uyb0Rv&#10;Yy54bWxQSwUGAAAAAAYABgBZAQAAB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45F5BF">
                      <w:pP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自知自省，自立自强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2984500</wp:posOffset>
                </wp:positionV>
                <wp:extent cx="3124835" cy="76200"/>
                <wp:effectExtent l="0" t="0" r="18415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EBC18F"/>
                            </a:gs>
                          </a:gsLst>
                          <a:lin ang="10800000" scaled="0"/>
                        </a:gra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5.7pt;margin-top:235pt;height:6pt;width:246.05pt;z-index:-251657216;v-text-anchor:middle;mso-width-relative:page;mso-height-relative:page;" fillcolor="#FFFFFF [3212]" filled="t" stroked="f" coordsize="21600,21600" arcsize="0.5" o:gfxdata="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Tpx/A1wAAAAsBAAAP&#10;AAAAAAAAAAEAIAAAACIAAABkcnMvZG93bnJldi54bWxQSwECFAAUAAAACACHTuJAWoSN3MQCAAB+&#10;BQAADgAAAAAAAAABACAAAAAmAQAAZHJzL2Uyb0RvYy54bWxQSwUGAAAAAAYABgBZAQAAXAYAAAAA&#10;">
                <v:fill type="gradient" on="t" color2="#EBC18F" angle="270" focus="100%" focussize="0,0" rotate="t">
                  <o:fill type="gradientUnscaled" v:ext="backwardCompatible"/>
                </v:fill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1374140</wp:posOffset>
                </wp:positionV>
                <wp:extent cx="3645535" cy="1371600"/>
                <wp:effectExtent l="0" t="0" r="0" b="0"/>
                <wp:wrapNone/>
                <wp:docPr id="68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6455" y="4582160"/>
                          <a:ext cx="36455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C25A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智航教育专职教师</w:t>
                            </w:r>
                          </w:p>
                          <w:p w14:paraId="1CB0E6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四川农业大学硕士研究生</w:t>
                            </w:r>
                          </w:p>
                          <w:p w14:paraId="1AE4E5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拥有多年辅导经验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4.6pt;margin-top:108.2pt;height:108pt;width:287.05pt;z-index:251663360;mso-width-relative:page;mso-height-relative:page;" filled="f" stroked="f" coordsize="21600,21600" o:gfxdata="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Ij9cNwAAAALAQAADwAA&#10;AAAAAAABACAAAAAiAAAAZHJzL2Rvd25yZXYueG1sUEsBAhQAFAAAAAgAh07iQARpdChLAgAAgg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C25A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智航教育专职教师</w:t>
                      </w:r>
                    </w:p>
                    <w:p w14:paraId="1CB0E67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四川农业大学硕士研究生</w:t>
                      </w:r>
                    </w:p>
                    <w:p w14:paraId="1AE4E5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拥有多年辅导经验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3379470</wp:posOffset>
            </wp:positionH>
            <wp:positionV relativeFrom="paragraph">
              <wp:posOffset>656590</wp:posOffset>
            </wp:positionV>
            <wp:extent cx="2386965" cy="3338830"/>
            <wp:effectExtent l="50800" t="50800" r="61595" b="54610"/>
            <wp:wrapNone/>
            <wp:docPr id="22" name="图片 22" descr="C:/Users/ASUS/Desktop/89c8972d328628395e69f83b1f9a5220.jpg89c8972d328628395e69f83b1f9a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/Users/ASUS/Desktop/89c8972d328628395e69f83b1f9a5220.jpg89c8972d328628395e69f83b1f9a5220"/>
                    <pic:cNvPicPr>
                      <a:picLocks noChangeAspect="1"/>
                    </pic:cNvPicPr>
                  </pic:nvPicPr>
                  <pic:blipFill>
                    <a:blip r:embed="rId6"/>
                    <a:srcRect l="4840" r="4840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338830"/>
                    </a:xfrm>
                    <a:prstGeom prst="rect">
                      <a:avLst/>
                    </a:prstGeom>
                    <a:ln w="50800">
                      <a:solidFill>
                        <a:srgbClr val="E3C5A6"/>
                      </a:solidFill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5330190</wp:posOffset>
                </wp:positionV>
                <wp:extent cx="6381750" cy="2383155"/>
                <wp:effectExtent l="0" t="0" r="0" b="0"/>
                <wp:wrapNone/>
                <wp:docPr id="3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2383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9379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640" w:firstLineChars="200"/>
                              <w:jc w:val="left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苦老师，专职教师，本硕连读电子类专业，物理、化学知识扎实，发表二区top期刊论文1篇，拥有多年家教经验，擅长梳理考点重难点，教学耐心细致。善于贴合学生学习习惯授课，针对性查漏补缺，提升学科成绩。在校期间获得校级先进个人、校级优秀学生干部等多项荣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3.6pt;margin-top:419.7pt;height:187.65pt;width:502.5pt;z-index:251668480;mso-width-relative:page;mso-height-relative:page;" filled="f" stroked="f" coordsize="21600,21600" o:gfxdata="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+qsj3QAAAAwBAAAPAAAAAAAAAAEAIAAA&#10;ACIAAABkcnMvZG93bnJldi54bWxQSwECFAAUAAAACACHTuJAyjDy1kACAAB3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9379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640" w:firstLineChars="200"/>
                        <w:jc w:val="left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苦老师，专职教师，本硕连读电子类专业，物理、化学知识扎实，发表二区top期刊论文1篇，拥有多年家教经验，擅长梳理考点重难点，教学耐心细致。善于贴合学生学习习惯授课，针对性查漏补缺，提升学科成绩。在校期间获得校级先进个人、校级优秀学生干部等多项荣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-387350</wp:posOffset>
                </wp:positionH>
                <wp:positionV relativeFrom="paragraph">
                  <wp:posOffset>4641850</wp:posOffset>
                </wp:positionV>
                <wp:extent cx="1620520" cy="454660"/>
                <wp:effectExtent l="0" t="0" r="0" b="0"/>
                <wp:wrapNone/>
                <wp:docPr id="2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B5A9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  <w:t>详细介绍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30.5pt;margin-top:365.5pt;height:35.8pt;width:127.6pt;z-index:251671552;mso-width-relative:page;mso-height-relative:page;" filled="f" stroked="f" coordsize="21600,21600" o:gfxdata="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k+eO/2wAAAAsBAAAPAAAAAAAAAAEA&#10;IAAAACIAAABkcnMvZG93bnJldi54bWxQSwECFAAUAAAACACHTuJAOArVD34CAADNBAAADgAAAAAA&#10;AAABACAAAAAqAQAAZHJzL2Uyb0RvYy54bWxQSwUGAAAAAAYABgBZAQAAG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B5A9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  <w:t>详细介绍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4660900</wp:posOffset>
                </wp:positionV>
                <wp:extent cx="1609090" cy="400050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6760" y="5607685"/>
                          <a:ext cx="1609090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3D5B6"/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2pt;margin-top:367pt;height:31.5pt;width:126.7pt;z-index:251670528;v-text-anchor:middle;mso-width-relative:page;mso-height-relative:page;" fillcolor="#F3D5B6" filled="t" stroked="f" coordsize="21600,21600" arcsize="0.5" o:gfxdata="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iZgtM2gAAAAsBAAAPAAAAAAAAAAEAIAAAACIAAABkcnMvZG93bnJldi54bWxQ&#10;SwECFAAUAAAACACHTuJAjAiXm6ACAAAPBQAADgAAAAAAAAABACAAAAApAQAAZHJzL2Uyb0RvYy54&#10;bWxQSwUGAAAAAAYABgBZAQAAOwYAAAAA&#10;">
                <v:fill on="t" focussize="0,0"/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-1167765</wp:posOffset>
            </wp:positionH>
            <wp:positionV relativeFrom="paragraph">
              <wp:posOffset>7774940</wp:posOffset>
            </wp:positionV>
            <wp:extent cx="7610475" cy="1436370"/>
            <wp:effectExtent l="0" t="0" r="9525" b="11430"/>
            <wp:wrapNone/>
            <wp:docPr id="37" name="图片 37" descr="D:\Word设计\1平面设计\海报\2022.01.19人物介绍\images\人物简介_03.png人物简介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:\Word设计\1平面设计\海报\2022.01.19人物介绍\images\人物简介_03.png人物简介_0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574040</wp:posOffset>
                </wp:positionV>
                <wp:extent cx="3115945" cy="666750"/>
                <wp:effectExtent l="0" t="0" r="0" b="0"/>
                <wp:wrapNone/>
                <wp:docPr id="14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2FDF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  <w:t>苦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 xml:space="preserve"> 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4pt;margin-top:45.2pt;height:52.5pt;width:245.35pt;z-index:251662336;mso-width-relative:page;mso-height-relative:page;" filled="f" stroked="f" coordsize="21600,21600" o:gfxdata="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95ZJ2wAAAAoBAAAPAAAAAAAAAAEAIAAA&#10;ACIAAABkcnMvZG93bnJldi54bWxQSwECFAAUAAAACACHTuJA+5Sdg3sCAADNBAAADgAAAAAAAAAB&#10;ACAAAAAqAQAAZHJzL2Uyb0RvYy54bWxQSwUGAAAAAAYABgBZAQAAF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2FDFF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  <w:t>苦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 xml:space="preserve"> 老师</w:t>
                      </w:r>
                    </w:p>
                  </w:txbxContent>
                </v:textbox>
              </v:shape>
            </w:pict>
          </mc:Fallback>
        </mc:AlternateContent>
      </w:r>
    </w:p>
    <w:p w14:paraId="55C1F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00" w:afterAutospacing="0"/>
        <w:ind w:right="0"/>
        <w:jc w:val="left"/>
        <w:rPr>
          <w:rFonts w:hint="eastAsia" w:ascii="汉仪旗黑-55简" w:hAnsi="汉仪旗黑-55简" w:eastAsia="宋体" w:cs="汉仪旗黑-55简"/>
          <w:sz w:val="24"/>
          <w:szCs w:val="24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6877685</wp:posOffset>
                </wp:positionV>
                <wp:extent cx="2916555" cy="685800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555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5B4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模板中使用的图片来源于【freepik】，该图片具有CC0共享协议，您可在遵循CC0共享协议的情况下使用。</w:t>
                            </w:r>
                          </w:p>
                          <w:p w14:paraId="16F57B4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47.5pt;margin-top:541.55pt;height:54pt;width:229.65pt;z-index:251673600;mso-width-relative:page;mso-height-relative:page;" filled="f" stroked="f" coordsize="21600,21600" o:gfxdata="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EHPfo2QAAAA0BAAAPAAAAAAAAAAEAIAAAACIAAABkcnMvZG93bnJldi54bWxQ&#10;SwECFAAUAAAACACHTuJAqq6kw7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3A5B4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模板中使用的图片来源于【freepik】，该图片具有CC0共享协议，您可在遵循CC0共享协议的情况下使用。</w:t>
                      </w:r>
                    </w:p>
                    <w:p w14:paraId="16F57B4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-280670</wp:posOffset>
                </wp:positionV>
                <wp:extent cx="7228840" cy="9157970"/>
                <wp:effectExtent l="0" t="0" r="10160" b="50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8840" cy="9157970"/>
                          <a:chOff x="5379" y="18402"/>
                          <a:chExt cx="11384" cy="1442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5379" y="18402"/>
                            <a:ext cx="11384" cy="14422"/>
                            <a:chOff x="15899" y="1281"/>
                            <a:chExt cx="11384" cy="14422"/>
                          </a:xfrm>
                        </wpg:grpSpPr>
                        <wps:wsp>
                          <wps:cNvPr id="57" name="直接连接符 56"/>
                          <wps:cNvCnPr/>
                          <wps:spPr>
                            <a:xfrm>
                              <a:off x="21764" y="3838"/>
                              <a:ext cx="0" cy="118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直接连接符 24"/>
                          <wps:cNvCnPr/>
                          <wps:spPr>
                            <a:xfrm>
                              <a:off x="16870" y="6337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4" name="组合 34"/>
                          <wpg:cNvGrpSpPr/>
                          <wpg:grpSpPr>
                            <a:xfrm rot="0">
                              <a:off x="16710" y="3753"/>
                              <a:ext cx="4866" cy="2544"/>
                              <a:chOff x="10848" y="2841"/>
                              <a:chExt cx="4866" cy="2544"/>
                            </a:xfrm>
                          </wpg:grpSpPr>
                          <wps:wsp>
                            <wps:cNvPr id="18" name="文本框 17"/>
                            <wps:cNvSpPr txBox="1"/>
                            <wps:spPr>
                              <a:xfrm>
                                <a:off x="10892" y="4279"/>
                                <a:ext cx="2511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92581F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4" name="文本框 23"/>
                            <wps:cNvSpPr txBox="1"/>
                            <wps:spPr>
                              <a:xfrm>
                                <a:off x="10848" y="4641"/>
                                <a:ext cx="4866" cy="7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984606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textAlignment w:val="auto"/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58" name="组合 57"/>
                            <wpg:cNvGrpSpPr/>
                            <wpg:grpSpPr>
                              <a:xfrm rot="0">
                                <a:off x="10850" y="2841"/>
                                <a:ext cx="3135" cy="1399"/>
                                <a:chOff x="1166" y="2173"/>
                                <a:chExt cx="3135" cy="1399"/>
                              </a:xfrm>
                            </wpg:grpSpPr>
                            <wps:wsp>
                              <wps:cNvPr id="3" name="文本框 16"/>
                              <wps:cNvSpPr txBox="1"/>
                              <wps:spPr>
                                <a:xfrm>
                                  <a:off x="1166" y="2173"/>
                                  <a:ext cx="1506" cy="129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51275E8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1DC615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" name="组合 61"/>
                          <wpg:cNvGrpSpPr/>
                          <wpg:grpSpPr>
                            <a:xfrm rot="0">
                              <a:off x="16712" y="10699"/>
                              <a:ext cx="3159" cy="1672"/>
                              <a:chOff x="1213" y="2210"/>
                              <a:chExt cx="3159" cy="1672"/>
                            </a:xfrm>
                          </wpg:grpSpPr>
                          <wps:wsp>
                            <wps:cNvPr id="63" name="文本框 62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E3CA50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4" name="文本框 63"/>
                            <wps:cNvSpPr txBox="1"/>
                            <wps:spPr>
                              <a:xfrm>
                                <a:off x="2086" y="2539"/>
                                <a:ext cx="2286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B7B47F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素材说明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02" name="组合 102"/>
                          <wpg:cNvGrpSpPr/>
                          <wpg:grpSpPr>
                            <a:xfrm rot="0">
                              <a:off x="15899" y="1281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7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6E0C39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09E0579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0" name="组合 89"/>
                          <wpg:cNvGrpSpPr/>
                          <wpg:grpSpPr>
                            <a:xfrm rot="0">
                              <a:off x="22331" y="3745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91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045E43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2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FE01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" name="文本框 68"/>
                          <wps:cNvSpPr txBox="1"/>
                          <wps:spPr>
                            <a:xfrm>
                              <a:off x="22335" y="5192"/>
                              <a:ext cx="4593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AE21E9"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 w14:paraId="498429A5"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10" name="组合 4"/>
                          <wpg:cNvGrpSpPr/>
                          <wpg:grpSpPr>
                            <a:xfrm rot="0">
                              <a:off x="22325" y="5683"/>
                              <a:ext cx="4958" cy="6273"/>
                              <a:chOff x="6709" y="5353"/>
                              <a:chExt cx="4958" cy="6273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图片 6" descr="WPS图片编辑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65" y="8780"/>
                                <a:ext cx="4421" cy="28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" name="图片 5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54" y="6720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文本框 68"/>
                            <wps:cNvSpPr txBox="1"/>
                            <wps:spPr>
                              <a:xfrm>
                                <a:off x="6817" y="615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E92254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0" name="文本框 68"/>
                            <wps:cNvSpPr txBox="1"/>
                            <wps:spPr>
                              <a:xfrm>
                                <a:off x="6817" y="7974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A256902"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 w14:paraId="6A5D9CB1"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 w14:paraId="333F45E3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4AAC03B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7" name="文本框 67"/>
                            <wps:cNvSpPr txBox="1"/>
                            <wps:spPr>
                              <a:xfrm>
                                <a:off x="6709" y="5353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54A40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28" name="组合 7"/>
                          <wpg:cNvGrpSpPr/>
                          <wpg:grpSpPr>
                            <a:xfrm rot="0">
                              <a:off x="22325" y="12168"/>
                              <a:ext cx="4701" cy="1783"/>
                              <a:chOff x="6709" y="5248"/>
                              <a:chExt cx="4701" cy="1783"/>
                            </a:xfrm>
                          </wpg:grpSpPr>
                          <wps:wsp>
                            <wps:cNvPr id="29" name="文本框 68"/>
                            <wps:cNvSpPr txBox="1"/>
                            <wps:spPr>
                              <a:xfrm>
                                <a:off x="6817" y="6464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A27DAFA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 w14:paraId="69C766EB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0" name="文本框 68"/>
                            <wps:cNvSpPr txBox="1"/>
                            <wps:spPr>
                              <a:xfrm>
                                <a:off x="6817" y="6150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62D3F2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8E71C38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5" name="文本框 67"/>
                            <wps:cNvSpPr txBox="1"/>
                            <wps:spPr>
                              <a:xfrm>
                                <a:off x="6709" y="5248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17B933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56" name="文本框 55"/>
                          <wps:cNvSpPr txBox="1"/>
                          <wps:spPr>
                            <a:xfrm>
                              <a:off x="16641" y="9379"/>
                              <a:ext cx="4671" cy="16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744FF1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0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 w14:paraId="0A1314ED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62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9" name="文本框 67"/>
                        <wps:cNvSpPr txBox="1"/>
                        <wps:spPr>
                          <a:xfrm>
                            <a:off x="6192" y="29191"/>
                            <a:ext cx="1287" cy="4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6B6D0D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素材：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9pt;margin-top:-22.1pt;height:721.1pt;width:569.2pt;z-index:251665408;mso-width-relative:page;mso-height-relative:page;" coordorigin="5379,18402" coordsize="11384,14422" o:gfxdata="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">
                <o:lock v:ext="edit" aspectratio="f"/>
                <v:group id="_x0000_s1026" o:spid="_x0000_s1026" o:spt="203" style="position:absolute;left:5379;top:18402;height:14422;width:11384;" coordorigin="15899,1281" coordsize="11384,14422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56" o:spid="_x0000_s1026" o:spt="20" style="position:absolute;left:21764;top:3838;height:11865;width:0;" filled="f" stroked="t" coordsize="21600,21600" o:gfxdata="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lJH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16870;top:6337;height:0;width:4310;" filled="f" stroked="t" coordsize="21600,21600" o:gfxdata="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AQG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6710;top:3753;height:2544;width:4866;" coordorigin="10848,2841" coordsize="4866,254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511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92581F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641;height:744;width:4866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98460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399;width:3135;" coordorigin="1166,2173" coordsize="3135,1399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    <o:lock v:ext="edit" aspectratio="f"/>
                      <v:shape id="文本框 16" o:spid="_x0000_s1026" o:spt="202" type="#_x0000_t202" style="position:absolute;left:1166;top:2173;height:1298;width:1506;" filled="f" stroked="f" coordsize="21600,21600" o:gfxdata="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9MLg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51275E8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 w14:paraId="501DC615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61" o:spid="_x0000_s1026" o:spt="203" style="position:absolute;left:16712;top:10699;height:1672;width:3159;" coordorigin="1213,2210" coordsize="3159,1672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62" o:spid="_x0000_s1026" o:spt="202" type="#_x0000_t202" style="position:absolute;left:1213;top:2210;height:1672;width:1555;" filled="f" stroked="f" coordsize="21600,21600" o:gfxdata="UEsDBAoAAAAAAIdO4kAAAAAAAAAAAAAAAAAEAAAAZHJzL1BLAwQUAAAACACHTuJAfWTZPb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TZP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1E3CA50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  <v:shape id="文本框 63" o:spid="_x0000_s1026" o:spt="202" type="#_x0000_t202" style="position:absolute;left:2086;top:2539;height:1048;width:2286;" filled="f" stroked="f" coordsize="21600,21600" o:gfxdata="UEsDBAoAAAAAAIdO4kAAAAAAAAAAAAAAAAAEAAAAZHJzL1BLAwQUAAAACACHTuJA8o1BS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1BS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AB7B47F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素材说明</w:t>
                            </w:r>
                          </w:p>
                        </w:txbxContent>
                      </v:textbox>
                    </v:shape>
                  </v:group>
                  <v:group id="_x0000_s1026" o:spid="_x0000_s1026" o:spt="203" style="position:absolute;left:15899;top:1281;height:1611;width:6797;" coordorigin="0,731" coordsize="6797,1611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k2TEkr4AAADa&#10;AAAADwAAAGRycy9kb3ducmV2LnhtbEWPQWvCQBSE7wX/w/KEXkqziYcq0VVUEHuqRKXg7Zl9TUKz&#10;b0N2G21+vSsIHoeZ+YaZLa6mFh21rrKsIIliEMS51RUXCo6HzfsEhPPIGmvLpOCfHCzmg5cZptpe&#10;OKNu7wsRIOxSVFB636RSurwkgy6yDXHwfmxr0AfZFlK3eAlwU8tRHH9IgxWHhRIbWpeU/+7/jILu&#10;nOD2vOtX3+OvU798G2XbvsqUeh0m8RSEp6t/hh/tT61gDPcr4Qb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TEkr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6E0C39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09E0579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22331;top:3745;height:1672;width:3924;" coordorigin="1213,2210" coordsize="3924,167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1y+S9rsAAADb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Jr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+S9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045E43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/0Mgb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0Mg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29FE01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22335;top:5192;height:469;width:4593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AE21E9"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 w14:paraId="498429A5"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4" o:spid="_x0000_s1026" o:spt="203" style="position:absolute;left:22325;top:5683;height:6273;width:4958;" coordorigin="6709,5353" coordsize="4958,6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6" o:spid="_x0000_s1026" o:spt="75" alt="WPS图片编辑3" type="#_x0000_t75" style="position:absolute;left:6965;top:8780;height:2846;width:4421;" filled="f" o:preferrelative="t" stroked="f" coordsize="21600,21600" o:gfxdata="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LPS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图片 5" o:spid="_x0000_s1026" o:spt="75" alt="WPS图片编辑1" type="#_x0000_t75" style="position:absolute;left:6954;top:6720;height:978;width:4614;" filled="f" o:preferrelative="t" stroked="f" coordsize="21600,21600" o:gfxdata="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Tio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r:id="rId9" o:title=""/>
                      <o:lock v:ext="edit" aspectratio="t"/>
                    </v:shape>
                    <v:shape id="文本框 68" o:spid="_x0000_s1026" o:spt="202" type="#_x0000_t202" style="position:absolute;left:6817;top:6150;height:735;width:4820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E92254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7974;height:810;width:485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A256902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 w14:paraId="6A5D9CB1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 w14:paraId="333F45E3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4AAC03B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353;height:736;width:1287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F54A40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7" o:spid="_x0000_s1026" o:spt="203" style="position:absolute;left:22325;top:12168;height:1783;width:4701;" coordorigin="6709,5248" coordsize="4701,1783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68" o:spid="_x0000_s1026" o:spt="202" type="#_x0000_t202" style="position:absolute;left:6817;top:6464;height:567;width:459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27DAFA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 w14:paraId="69C766EB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6150;height:384;width:4593;" filled="f" stroked="f" coordsize="21600,21600" o:gfxdata="UEsDBAoAAAAAAIdO4kAAAAAAAAAAAAAAAAAEAAAAZHJzL1BLAwQUAAAACACHTuJACAbalr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vX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G2pa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2D3F2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8E71C38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248;height:736;width:1287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17B933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shape id="文本框 55" o:spid="_x0000_s1026" o:spt="202" type="#_x0000_t202" style="position:absolute;left:16641;top:9379;height:1640;width:4671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0744FF1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0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 w14:paraId="0A1314ED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62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67" o:spid="_x0000_s1026" o:spt="202" type="#_x0000_t202" style="position:absolute;left:6192;top:29191;height:481;width:1287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36B6D0D"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20"/>
                            <w:szCs w:val="20"/>
                          </w:rPr>
                          <w:t>素材：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3308350</wp:posOffset>
                </wp:positionV>
                <wp:extent cx="3089910" cy="472440"/>
                <wp:effectExtent l="0" t="0" r="0" b="0"/>
                <wp:wrapNone/>
                <wp:docPr id="3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9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E0511">
                            <w:pP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8.35pt;margin-top:260.5pt;height:37.2pt;width:243.3pt;z-index:251664384;mso-width-relative:page;mso-height-relative:page;" filled="f" stroked="f" coordsize="21600,21600" o:gfxdata="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NPJk2AAAAAsBAAAPAAAAAAAAAAEAIAAAACIAAABkcnMvZG93bnJldi54bWxQSwEC&#10;FAAUAAAACACHTuJAjjGrR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6E0511">
                      <w:pP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3806190</wp:posOffset>
                </wp:positionV>
                <wp:extent cx="2736850" cy="0"/>
                <wp:effectExtent l="0" t="0" r="0" b="0"/>
                <wp:wrapNone/>
                <wp:docPr id="32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22222">
                              <a:alpha val="8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" o:spid="_x0000_s1026" o:spt="20" style="position:absolute;left:0pt;margin-left:-40.35pt;margin-top:299.7pt;height:0pt;width:215.5pt;z-index:251664384;mso-width-relative:page;mso-height-relative:page;" filled="f" stroked="t" coordsize="21600,21600" o:gfxdata="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S4rJ2QAAAAsBAAAPAAAAAAAAAAEAIAAAACIAAABkcnMvZG93bnJldi54bWxQSwEC&#10;FAAUAAAACACHTuJAdB8rkvMBAADTAwAADgAAAAAAAAABACAAAAAoAQAAZHJzL2Uyb0RvYy54bWxQ&#10;SwUGAAAAAAYABgBZAQAAjQUAAAAA&#10;">
                <v:fill on="f" focussize="0,0"/>
                <v:stroke color="#222222 [3204]" opacity="5242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3078480</wp:posOffset>
                </wp:positionV>
                <wp:extent cx="1594485" cy="294005"/>
                <wp:effectExtent l="0" t="0" r="0" b="0"/>
                <wp:wrapNone/>
                <wp:docPr id="36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294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067AE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46.15pt;margin-top:242.4pt;height:23.15pt;width:125.55pt;z-index:251664384;mso-width-relative:page;mso-height-relative:page;" filled="f" stroked="f" coordsize="21600,21600" o:gfxdata="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OKaJNgAAAALAQAADwAAAAAAAAABACAAAAAiAAAAZHJzL2Rvd25yZXYueG1sUEsB&#10;AhQAFAAAAAgAh07iQIvYSQ2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4067AE1"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中文｜</w:t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912AA4C4-FF2F-41CB-91CC-6AE2FB27F95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4E57AE-AE07-41E3-850E-DFFB0666B2E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9184196-56C4-47E9-8DC3-BB45C096131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2D81984B-C575-43A6-9224-2F5487F9319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835953E5-756C-4900-90CE-D9521ED4633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568F3479-538D-4E4A-9309-CF4B7B77F83E}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  <w:embedRegular r:id="rId7" w:fontKey="{79D03EFD-B7FC-4A27-8DB5-1A933074F184}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8" w:fontKey="{0AF6BFD9-37BC-4B6E-87AD-EE0C2B3A481F}"/>
  </w:font>
  <w:font w:name="字魂江汉手书">
    <w:panose1 w:val="00000500000000000000"/>
    <w:charset w:val="86"/>
    <w:family w:val="auto"/>
    <w:pitch w:val="default"/>
    <w:sig w:usb0="80000023" w:usb1="0801004A" w:usb2="00000012" w:usb3="00000000" w:csb0="00040001" w:csb1="00000000"/>
    <w:embedRegular r:id="rId9" w:fontKey="{13262381-8437-4CF6-BFD4-BBAB5D103DBB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10" w:fontKey="{36B2395A-B217-437B-8882-C0E70A03AF4B}"/>
  </w:font>
  <w:font w:name="WPSEMBED1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WPSEMBED2">
    <w:panose1 w:val="00000500000000000000"/>
    <w:charset w:val="86"/>
    <w:family w:val="auto"/>
    <w:pitch w:val="default"/>
    <w:sig w:usb0="80000023" w:usb1="0801004A" w:usb2="00000012" w:usb3="00000000" w:csb0="00040001" w:csb1="00000000"/>
  </w:font>
  <w:font w:name="WPSEMBED3">
    <w:panose1 w:val="00020600040101010101"/>
    <w:charset w:val="80"/>
    <w:family w:val="auto"/>
    <w:pitch w:val="default"/>
    <w:sig w:usb0="A00002BF" w:usb1="18CF7CFA" w:usb2="00000016" w:usb3="00000000" w:csb0="40020001" w:csb1="C0D6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60D17"/>
    <w:rsid w:val="000007E1"/>
    <w:rsid w:val="000A5A28"/>
    <w:rsid w:val="001669D4"/>
    <w:rsid w:val="00172CF9"/>
    <w:rsid w:val="003377B6"/>
    <w:rsid w:val="00394625"/>
    <w:rsid w:val="003947E2"/>
    <w:rsid w:val="004437D9"/>
    <w:rsid w:val="004C6AD2"/>
    <w:rsid w:val="004D5CE9"/>
    <w:rsid w:val="005016A2"/>
    <w:rsid w:val="005843E6"/>
    <w:rsid w:val="00596129"/>
    <w:rsid w:val="0063247D"/>
    <w:rsid w:val="00714571"/>
    <w:rsid w:val="00742883"/>
    <w:rsid w:val="00781F27"/>
    <w:rsid w:val="007D5E6E"/>
    <w:rsid w:val="008824C2"/>
    <w:rsid w:val="00911577"/>
    <w:rsid w:val="00912498"/>
    <w:rsid w:val="00930F45"/>
    <w:rsid w:val="00941A91"/>
    <w:rsid w:val="00955A8B"/>
    <w:rsid w:val="00956E58"/>
    <w:rsid w:val="0097199F"/>
    <w:rsid w:val="00A10C13"/>
    <w:rsid w:val="00A7196E"/>
    <w:rsid w:val="00AC335A"/>
    <w:rsid w:val="00B418CF"/>
    <w:rsid w:val="00BB1334"/>
    <w:rsid w:val="00BD3C01"/>
    <w:rsid w:val="00C360DC"/>
    <w:rsid w:val="00C96E01"/>
    <w:rsid w:val="00D16B45"/>
    <w:rsid w:val="00D237B9"/>
    <w:rsid w:val="00D74BFC"/>
    <w:rsid w:val="00DA1F07"/>
    <w:rsid w:val="00E15234"/>
    <w:rsid w:val="00E240E9"/>
    <w:rsid w:val="00E9497D"/>
    <w:rsid w:val="00EB7BC7"/>
    <w:rsid w:val="00F403E7"/>
    <w:rsid w:val="00F54201"/>
    <w:rsid w:val="00F564CF"/>
    <w:rsid w:val="00F935A1"/>
    <w:rsid w:val="00FA010B"/>
    <w:rsid w:val="01021B2D"/>
    <w:rsid w:val="01063CCE"/>
    <w:rsid w:val="01072E10"/>
    <w:rsid w:val="010A13FD"/>
    <w:rsid w:val="011B45ED"/>
    <w:rsid w:val="011C102D"/>
    <w:rsid w:val="012657B4"/>
    <w:rsid w:val="01266E89"/>
    <w:rsid w:val="012C7D8C"/>
    <w:rsid w:val="01367095"/>
    <w:rsid w:val="0139716C"/>
    <w:rsid w:val="013B013C"/>
    <w:rsid w:val="013C43BD"/>
    <w:rsid w:val="013F06AB"/>
    <w:rsid w:val="013F1DBC"/>
    <w:rsid w:val="01431602"/>
    <w:rsid w:val="01441CEC"/>
    <w:rsid w:val="01467B99"/>
    <w:rsid w:val="0149633B"/>
    <w:rsid w:val="014F6641"/>
    <w:rsid w:val="0157124D"/>
    <w:rsid w:val="01574B9D"/>
    <w:rsid w:val="015A01E1"/>
    <w:rsid w:val="01624C56"/>
    <w:rsid w:val="01641EFB"/>
    <w:rsid w:val="016A4FD0"/>
    <w:rsid w:val="016E7D68"/>
    <w:rsid w:val="0170619E"/>
    <w:rsid w:val="01830A4F"/>
    <w:rsid w:val="018677BA"/>
    <w:rsid w:val="018804A2"/>
    <w:rsid w:val="018A4C14"/>
    <w:rsid w:val="019252EB"/>
    <w:rsid w:val="01954638"/>
    <w:rsid w:val="01AD1A1A"/>
    <w:rsid w:val="01AF0DBB"/>
    <w:rsid w:val="01C05483"/>
    <w:rsid w:val="01C13AF5"/>
    <w:rsid w:val="01C31B31"/>
    <w:rsid w:val="01C41058"/>
    <w:rsid w:val="01D2590F"/>
    <w:rsid w:val="01D3407E"/>
    <w:rsid w:val="01D43539"/>
    <w:rsid w:val="01DB0C4A"/>
    <w:rsid w:val="01DE2C01"/>
    <w:rsid w:val="01DF6BF0"/>
    <w:rsid w:val="01E9470C"/>
    <w:rsid w:val="01F457AD"/>
    <w:rsid w:val="01FB0671"/>
    <w:rsid w:val="01FB37FB"/>
    <w:rsid w:val="01FB5C1F"/>
    <w:rsid w:val="02032876"/>
    <w:rsid w:val="020841A6"/>
    <w:rsid w:val="02145AB7"/>
    <w:rsid w:val="022E06FE"/>
    <w:rsid w:val="022E15C8"/>
    <w:rsid w:val="02301B30"/>
    <w:rsid w:val="02302264"/>
    <w:rsid w:val="02376783"/>
    <w:rsid w:val="02394E8E"/>
    <w:rsid w:val="023C3357"/>
    <w:rsid w:val="02400028"/>
    <w:rsid w:val="0243108C"/>
    <w:rsid w:val="024E18B7"/>
    <w:rsid w:val="025A7740"/>
    <w:rsid w:val="025F1D28"/>
    <w:rsid w:val="0276570D"/>
    <w:rsid w:val="0284662D"/>
    <w:rsid w:val="028E6D7D"/>
    <w:rsid w:val="028F7400"/>
    <w:rsid w:val="02AA6EB8"/>
    <w:rsid w:val="02B04A33"/>
    <w:rsid w:val="02B23EDB"/>
    <w:rsid w:val="02B5790F"/>
    <w:rsid w:val="02BB3ADE"/>
    <w:rsid w:val="02BC6713"/>
    <w:rsid w:val="02BD047A"/>
    <w:rsid w:val="02C03270"/>
    <w:rsid w:val="02C52F62"/>
    <w:rsid w:val="02CF5D26"/>
    <w:rsid w:val="02D15CE9"/>
    <w:rsid w:val="02D5266F"/>
    <w:rsid w:val="02D8596A"/>
    <w:rsid w:val="02DA4E09"/>
    <w:rsid w:val="02E25FAB"/>
    <w:rsid w:val="02EC3623"/>
    <w:rsid w:val="02ED2A62"/>
    <w:rsid w:val="02F0024B"/>
    <w:rsid w:val="02F51D11"/>
    <w:rsid w:val="02F9767C"/>
    <w:rsid w:val="02FC2318"/>
    <w:rsid w:val="02FE5EE0"/>
    <w:rsid w:val="03062A85"/>
    <w:rsid w:val="030A2B0C"/>
    <w:rsid w:val="031F5311"/>
    <w:rsid w:val="03233612"/>
    <w:rsid w:val="032B7810"/>
    <w:rsid w:val="032C12D8"/>
    <w:rsid w:val="032E3E55"/>
    <w:rsid w:val="03356D1C"/>
    <w:rsid w:val="033B21CA"/>
    <w:rsid w:val="03457CFC"/>
    <w:rsid w:val="03465B30"/>
    <w:rsid w:val="03477C9C"/>
    <w:rsid w:val="034A66A9"/>
    <w:rsid w:val="034C307A"/>
    <w:rsid w:val="0360220E"/>
    <w:rsid w:val="036673B6"/>
    <w:rsid w:val="036D7697"/>
    <w:rsid w:val="037476FB"/>
    <w:rsid w:val="037C49AA"/>
    <w:rsid w:val="03962B7D"/>
    <w:rsid w:val="039E4C0F"/>
    <w:rsid w:val="03A10FC3"/>
    <w:rsid w:val="03AC1A82"/>
    <w:rsid w:val="03B0396F"/>
    <w:rsid w:val="03B216D9"/>
    <w:rsid w:val="03B867FB"/>
    <w:rsid w:val="03C00DC8"/>
    <w:rsid w:val="03C5145C"/>
    <w:rsid w:val="03C82B80"/>
    <w:rsid w:val="03CA00F7"/>
    <w:rsid w:val="03D03CD7"/>
    <w:rsid w:val="03D806F3"/>
    <w:rsid w:val="03D919E0"/>
    <w:rsid w:val="03DE0EDF"/>
    <w:rsid w:val="03EB2E6D"/>
    <w:rsid w:val="0400715D"/>
    <w:rsid w:val="0403062C"/>
    <w:rsid w:val="04090345"/>
    <w:rsid w:val="040E3262"/>
    <w:rsid w:val="04137CAD"/>
    <w:rsid w:val="04165C1A"/>
    <w:rsid w:val="041A61EF"/>
    <w:rsid w:val="04254825"/>
    <w:rsid w:val="042C716E"/>
    <w:rsid w:val="043466F9"/>
    <w:rsid w:val="043B2F16"/>
    <w:rsid w:val="043B41AB"/>
    <w:rsid w:val="043C02A0"/>
    <w:rsid w:val="043D6C25"/>
    <w:rsid w:val="043F52A0"/>
    <w:rsid w:val="04403057"/>
    <w:rsid w:val="04406636"/>
    <w:rsid w:val="04413A71"/>
    <w:rsid w:val="04442B72"/>
    <w:rsid w:val="04502CBC"/>
    <w:rsid w:val="04547A46"/>
    <w:rsid w:val="0458502A"/>
    <w:rsid w:val="045B7634"/>
    <w:rsid w:val="045F032C"/>
    <w:rsid w:val="045F1A81"/>
    <w:rsid w:val="046126B9"/>
    <w:rsid w:val="04615B24"/>
    <w:rsid w:val="046B6FB8"/>
    <w:rsid w:val="046E579E"/>
    <w:rsid w:val="04736DE1"/>
    <w:rsid w:val="047B715A"/>
    <w:rsid w:val="047D2032"/>
    <w:rsid w:val="047D2D99"/>
    <w:rsid w:val="0484103C"/>
    <w:rsid w:val="048446CF"/>
    <w:rsid w:val="048B2102"/>
    <w:rsid w:val="04957866"/>
    <w:rsid w:val="04995BFD"/>
    <w:rsid w:val="04AC4C7F"/>
    <w:rsid w:val="04AE730F"/>
    <w:rsid w:val="04B02708"/>
    <w:rsid w:val="04BE4B83"/>
    <w:rsid w:val="04C44DFC"/>
    <w:rsid w:val="04CF0241"/>
    <w:rsid w:val="04D267B1"/>
    <w:rsid w:val="04E97FB6"/>
    <w:rsid w:val="04ED45F3"/>
    <w:rsid w:val="04FA5A3E"/>
    <w:rsid w:val="04FF5F89"/>
    <w:rsid w:val="05012B29"/>
    <w:rsid w:val="05076011"/>
    <w:rsid w:val="05100DC4"/>
    <w:rsid w:val="05135563"/>
    <w:rsid w:val="051A046D"/>
    <w:rsid w:val="051A5F74"/>
    <w:rsid w:val="051B265E"/>
    <w:rsid w:val="051D16BB"/>
    <w:rsid w:val="051F4720"/>
    <w:rsid w:val="052229F7"/>
    <w:rsid w:val="05281AC7"/>
    <w:rsid w:val="053000D2"/>
    <w:rsid w:val="053A35EE"/>
    <w:rsid w:val="053F324E"/>
    <w:rsid w:val="053F4EEA"/>
    <w:rsid w:val="05411463"/>
    <w:rsid w:val="05511D15"/>
    <w:rsid w:val="05597995"/>
    <w:rsid w:val="055B449F"/>
    <w:rsid w:val="0561586A"/>
    <w:rsid w:val="05685A62"/>
    <w:rsid w:val="056A6DA0"/>
    <w:rsid w:val="056B79E3"/>
    <w:rsid w:val="05716E08"/>
    <w:rsid w:val="05957650"/>
    <w:rsid w:val="059801D5"/>
    <w:rsid w:val="059A1F6B"/>
    <w:rsid w:val="059D2B0A"/>
    <w:rsid w:val="05AA7138"/>
    <w:rsid w:val="05AD781B"/>
    <w:rsid w:val="05AE1F35"/>
    <w:rsid w:val="05B6223D"/>
    <w:rsid w:val="05B66C2B"/>
    <w:rsid w:val="05B77372"/>
    <w:rsid w:val="05BC2460"/>
    <w:rsid w:val="05C35F19"/>
    <w:rsid w:val="05C80779"/>
    <w:rsid w:val="05C94286"/>
    <w:rsid w:val="05CE0A5E"/>
    <w:rsid w:val="05CE4348"/>
    <w:rsid w:val="05E82D42"/>
    <w:rsid w:val="05EA451D"/>
    <w:rsid w:val="05F512DA"/>
    <w:rsid w:val="05F57EA4"/>
    <w:rsid w:val="05FA33A0"/>
    <w:rsid w:val="060334D6"/>
    <w:rsid w:val="06163DB0"/>
    <w:rsid w:val="0617272F"/>
    <w:rsid w:val="061A1471"/>
    <w:rsid w:val="062661BE"/>
    <w:rsid w:val="063C25EA"/>
    <w:rsid w:val="06413541"/>
    <w:rsid w:val="064D24B7"/>
    <w:rsid w:val="064E0921"/>
    <w:rsid w:val="065678C3"/>
    <w:rsid w:val="06662E67"/>
    <w:rsid w:val="066D28CB"/>
    <w:rsid w:val="067C2065"/>
    <w:rsid w:val="067D7BE7"/>
    <w:rsid w:val="067E5A42"/>
    <w:rsid w:val="0682582F"/>
    <w:rsid w:val="069D36A5"/>
    <w:rsid w:val="069E4A79"/>
    <w:rsid w:val="06A11152"/>
    <w:rsid w:val="06A46D17"/>
    <w:rsid w:val="06A66D03"/>
    <w:rsid w:val="06A97CDF"/>
    <w:rsid w:val="06AF0E0F"/>
    <w:rsid w:val="06AF5140"/>
    <w:rsid w:val="06B148F5"/>
    <w:rsid w:val="06B44EDA"/>
    <w:rsid w:val="06BA096E"/>
    <w:rsid w:val="06BA1F5F"/>
    <w:rsid w:val="06BD3E8E"/>
    <w:rsid w:val="06C33E8C"/>
    <w:rsid w:val="06C60A33"/>
    <w:rsid w:val="06C74E08"/>
    <w:rsid w:val="06CB1990"/>
    <w:rsid w:val="06DB2E66"/>
    <w:rsid w:val="06EC224F"/>
    <w:rsid w:val="06EF76E3"/>
    <w:rsid w:val="06F2241B"/>
    <w:rsid w:val="06F272FE"/>
    <w:rsid w:val="06F365EC"/>
    <w:rsid w:val="070369B1"/>
    <w:rsid w:val="07051F16"/>
    <w:rsid w:val="0714000A"/>
    <w:rsid w:val="072700C8"/>
    <w:rsid w:val="07317E59"/>
    <w:rsid w:val="073346C1"/>
    <w:rsid w:val="073A3351"/>
    <w:rsid w:val="073E66BB"/>
    <w:rsid w:val="07447005"/>
    <w:rsid w:val="07461593"/>
    <w:rsid w:val="07536F37"/>
    <w:rsid w:val="07550DCD"/>
    <w:rsid w:val="07576737"/>
    <w:rsid w:val="07595D61"/>
    <w:rsid w:val="075B0968"/>
    <w:rsid w:val="076B2984"/>
    <w:rsid w:val="0782219D"/>
    <w:rsid w:val="078A43F2"/>
    <w:rsid w:val="078E27D0"/>
    <w:rsid w:val="078F7ED8"/>
    <w:rsid w:val="07936B9A"/>
    <w:rsid w:val="07AD5421"/>
    <w:rsid w:val="07AE135B"/>
    <w:rsid w:val="07B14923"/>
    <w:rsid w:val="07B43362"/>
    <w:rsid w:val="07B4497A"/>
    <w:rsid w:val="07BC6B6E"/>
    <w:rsid w:val="07BD7BD0"/>
    <w:rsid w:val="07C00AEF"/>
    <w:rsid w:val="07C35FF4"/>
    <w:rsid w:val="07C630BC"/>
    <w:rsid w:val="07D442F3"/>
    <w:rsid w:val="07E94EC9"/>
    <w:rsid w:val="07F35A4D"/>
    <w:rsid w:val="07F556D5"/>
    <w:rsid w:val="07F60AC9"/>
    <w:rsid w:val="07FA71BA"/>
    <w:rsid w:val="07FE1D5D"/>
    <w:rsid w:val="08015111"/>
    <w:rsid w:val="08066FDC"/>
    <w:rsid w:val="0809626D"/>
    <w:rsid w:val="080A48BD"/>
    <w:rsid w:val="080E4D3F"/>
    <w:rsid w:val="0810463D"/>
    <w:rsid w:val="08126077"/>
    <w:rsid w:val="081716F4"/>
    <w:rsid w:val="08223E22"/>
    <w:rsid w:val="08227392"/>
    <w:rsid w:val="0839622D"/>
    <w:rsid w:val="083A135F"/>
    <w:rsid w:val="083E4B96"/>
    <w:rsid w:val="08413A40"/>
    <w:rsid w:val="084532E0"/>
    <w:rsid w:val="08487931"/>
    <w:rsid w:val="084E46AE"/>
    <w:rsid w:val="085667F4"/>
    <w:rsid w:val="085D165A"/>
    <w:rsid w:val="08683585"/>
    <w:rsid w:val="086C0301"/>
    <w:rsid w:val="0876339D"/>
    <w:rsid w:val="087914FF"/>
    <w:rsid w:val="087D704E"/>
    <w:rsid w:val="088418D7"/>
    <w:rsid w:val="088473BC"/>
    <w:rsid w:val="08922BC0"/>
    <w:rsid w:val="089D1239"/>
    <w:rsid w:val="08A34D93"/>
    <w:rsid w:val="08A43CE3"/>
    <w:rsid w:val="08A80F87"/>
    <w:rsid w:val="08B84BE1"/>
    <w:rsid w:val="08BA71F9"/>
    <w:rsid w:val="08BC474F"/>
    <w:rsid w:val="08BC7527"/>
    <w:rsid w:val="08BF4E10"/>
    <w:rsid w:val="08CA4DCB"/>
    <w:rsid w:val="08D26924"/>
    <w:rsid w:val="08DC11C6"/>
    <w:rsid w:val="08E12275"/>
    <w:rsid w:val="08E37ABC"/>
    <w:rsid w:val="08E623F8"/>
    <w:rsid w:val="08F11518"/>
    <w:rsid w:val="08F2417E"/>
    <w:rsid w:val="08F2609C"/>
    <w:rsid w:val="08F86075"/>
    <w:rsid w:val="08F92AFF"/>
    <w:rsid w:val="08FC7E6C"/>
    <w:rsid w:val="08FD5EB3"/>
    <w:rsid w:val="09006747"/>
    <w:rsid w:val="090679E7"/>
    <w:rsid w:val="09081AFE"/>
    <w:rsid w:val="0909259F"/>
    <w:rsid w:val="091341CE"/>
    <w:rsid w:val="09140901"/>
    <w:rsid w:val="0919374D"/>
    <w:rsid w:val="09193833"/>
    <w:rsid w:val="09221175"/>
    <w:rsid w:val="092400A9"/>
    <w:rsid w:val="093359DC"/>
    <w:rsid w:val="09396F37"/>
    <w:rsid w:val="093F2AA1"/>
    <w:rsid w:val="0944303F"/>
    <w:rsid w:val="094B5A64"/>
    <w:rsid w:val="09557764"/>
    <w:rsid w:val="09594421"/>
    <w:rsid w:val="095F02A1"/>
    <w:rsid w:val="096528A7"/>
    <w:rsid w:val="096A7C96"/>
    <w:rsid w:val="097A22A5"/>
    <w:rsid w:val="097C01EF"/>
    <w:rsid w:val="097C1841"/>
    <w:rsid w:val="098336E4"/>
    <w:rsid w:val="0984117C"/>
    <w:rsid w:val="098D5CD4"/>
    <w:rsid w:val="0994123C"/>
    <w:rsid w:val="099A6A43"/>
    <w:rsid w:val="09A726BE"/>
    <w:rsid w:val="09A87856"/>
    <w:rsid w:val="09AB0FA0"/>
    <w:rsid w:val="09AF3733"/>
    <w:rsid w:val="09B25D55"/>
    <w:rsid w:val="09BD526C"/>
    <w:rsid w:val="09C362C2"/>
    <w:rsid w:val="09C6572F"/>
    <w:rsid w:val="09C822A9"/>
    <w:rsid w:val="09CA03E2"/>
    <w:rsid w:val="09D11E1A"/>
    <w:rsid w:val="09D55307"/>
    <w:rsid w:val="09D96477"/>
    <w:rsid w:val="09E41699"/>
    <w:rsid w:val="09E65BB3"/>
    <w:rsid w:val="09E77D6F"/>
    <w:rsid w:val="09E80FC1"/>
    <w:rsid w:val="09E902BD"/>
    <w:rsid w:val="09F45099"/>
    <w:rsid w:val="09F95CA6"/>
    <w:rsid w:val="09FF2245"/>
    <w:rsid w:val="0A0027AC"/>
    <w:rsid w:val="0A0700B2"/>
    <w:rsid w:val="0A07133D"/>
    <w:rsid w:val="0A0913FF"/>
    <w:rsid w:val="0A106DE5"/>
    <w:rsid w:val="0A1C4D5E"/>
    <w:rsid w:val="0A27274F"/>
    <w:rsid w:val="0A283A60"/>
    <w:rsid w:val="0A336804"/>
    <w:rsid w:val="0A353DD5"/>
    <w:rsid w:val="0A3A7456"/>
    <w:rsid w:val="0A3B1E0E"/>
    <w:rsid w:val="0A3D172D"/>
    <w:rsid w:val="0A3D4FC3"/>
    <w:rsid w:val="0A3E60DE"/>
    <w:rsid w:val="0A3F4073"/>
    <w:rsid w:val="0A433A91"/>
    <w:rsid w:val="0A4E775D"/>
    <w:rsid w:val="0A51708A"/>
    <w:rsid w:val="0A556509"/>
    <w:rsid w:val="0A677CD6"/>
    <w:rsid w:val="0A703B69"/>
    <w:rsid w:val="0A79121B"/>
    <w:rsid w:val="0A825B47"/>
    <w:rsid w:val="0A865D0F"/>
    <w:rsid w:val="0A895DFE"/>
    <w:rsid w:val="0A9003FB"/>
    <w:rsid w:val="0A916994"/>
    <w:rsid w:val="0A944443"/>
    <w:rsid w:val="0A944DFA"/>
    <w:rsid w:val="0A946E9E"/>
    <w:rsid w:val="0A996A76"/>
    <w:rsid w:val="0A9E1793"/>
    <w:rsid w:val="0AB3715E"/>
    <w:rsid w:val="0ACC3DEA"/>
    <w:rsid w:val="0AD62782"/>
    <w:rsid w:val="0AD77A6E"/>
    <w:rsid w:val="0AD8386B"/>
    <w:rsid w:val="0ADF4623"/>
    <w:rsid w:val="0AE04E65"/>
    <w:rsid w:val="0AE67EA7"/>
    <w:rsid w:val="0AE94C8C"/>
    <w:rsid w:val="0AEB26F8"/>
    <w:rsid w:val="0AF04006"/>
    <w:rsid w:val="0AF8074A"/>
    <w:rsid w:val="0B043617"/>
    <w:rsid w:val="0B047A78"/>
    <w:rsid w:val="0B09246E"/>
    <w:rsid w:val="0B13371C"/>
    <w:rsid w:val="0B147E22"/>
    <w:rsid w:val="0B1E2074"/>
    <w:rsid w:val="0B204BAA"/>
    <w:rsid w:val="0B292304"/>
    <w:rsid w:val="0B2B1348"/>
    <w:rsid w:val="0B2E11F6"/>
    <w:rsid w:val="0B2F32A5"/>
    <w:rsid w:val="0B322D60"/>
    <w:rsid w:val="0B345F62"/>
    <w:rsid w:val="0B354E95"/>
    <w:rsid w:val="0B363888"/>
    <w:rsid w:val="0B3661B3"/>
    <w:rsid w:val="0B384574"/>
    <w:rsid w:val="0B3E7A43"/>
    <w:rsid w:val="0B4967E4"/>
    <w:rsid w:val="0B4B408C"/>
    <w:rsid w:val="0B535565"/>
    <w:rsid w:val="0B595E79"/>
    <w:rsid w:val="0B5E6278"/>
    <w:rsid w:val="0B5E799E"/>
    <w:rsid w:val="0B624A99"/>
    <w:rsid w:val="0B64136F"/>
    <w:rsid w:val="0B6A116C"/>
    <w:rsid w:val="0B6F6C64"/>
    <w:rsid w:val="0B711DCC"/>
    <w:rsid w:val="0B712980"/>
    <w:rsid w:val="0B7764F9"/>
    <w:rsid w:val="0B8071B9"/>
    <w:rsid w:val="0B8338FD"/>
    <w:rsid w:val="0B8415DD"/>
    <w:rsid w:val="0B884C29"/>
    <w:rsid w:val="0B89731D"/>
    <w:rsid w:val="0B961AC0"/>
    <w:rsid w:val="0B994BD5"/>
    <w:rsid w:val="0B9B4889"/>
    <w:rsid w:val="0B9E47B1"/>
    <w:rsid w:val="0B9E7501"/>
    <w:rsid w:val="0BAA20CC"/>
    <w:rsid w:val="0BB33F25"/>
    <w:rsid w:val="0BBC0E94"/>
    <w:rsid w:val="0BCC4442"/>
    <w:rsid w:val="0BCE0F1F"/>
    <w:rsid w:val="0BD05C9A"/>
    <w:rsid w:val="0BD171E3"/>
    <w:rsid w:val="0BD72532"/>
    <w:rsid w:val="0BE30C75"/>
    <w:rsid w:val="0BF749AB"/>
    <w:rsid w:val="0BFA4032"/>
    <w:rsid w:val="0C02017B"/>
    <w:rsid w:val="0C031439"/>
    <w:rsid w:val="0C1D4B5C"/>
    <w:rsid w:val="0C245ED9"/>
    <w:rsid w:val="0C3756E3"/>
    <w:rsid w:val="0C400733"/>
    <w:rsid w:val="0C431463"/>
    <w:rsid w:val="0C4D249E"/>
    <w:rsid w:val="0C53223E"/>
    <w:rsid w:val="0C5A05E6"/>
    <w:rsid w:val="0C6509C1"/>
    <w:rsid w:val="0C6D1583"/>
    <w:rsid w:val="0C6E1DFE"/>
    <w:rsid w:val="0C7108D1"/>
    <w:rsid w:val="0C784DF7"/>
    <w:rsid w:val="0C8139C0"/>
    <w:rsid w:val="0C852443"/>
    <w:rsid w:val="0C8A203A"/>
    <w:rsid w:val="0C910313"/>
    <w:rsid w:val="0C980D7D"/>
    <w:rsid w:val="0CB12C4C"/>
    <w:rsid w:val="0CB34CD7"/>
    <w:rsid w:val="0CB4442D"/>
    <w:rsid w:val="0CB86294"/>
    <w:rsid w:val="0CC1620A"/>
    <w:rsid w:val="0CC70A2C"/>
    <w:rsid w:val="0CC90136"/>
    <w:rsid w:val="0CD013C6"/>
    <w:rsid w:val="0CDD1B39"/>
    <w:rsid w:val="0CDF37D4"/>
    <w:rsid w:val="0CE24C77"/>
    <w:rsid w:val="0CEF2CE9"/>
    <w:rsid w:val="0CF0655B"/>
    <w:rsid w:val="0CFA21B2"/>
    <w:rsid w:val="0CFA3871"/>
    <w:rsid w:val="0D03349D"/>
    <w:rsid w:val="0D115B60"/>
    <w:rsid w:val="0D15482E"/>
    <w:rsid w:val="0D193823"/>
    <w:rsid w:val="0D1F3797"/>
    <w:rsid w:val="0D290635"/>
    <w:rsid w:val="0D2F298B"/>
    <w:rsid w:val="0D3D6992"/>
    <w:rsid w:val="0D3D7C96"/>
    <w:rsid w:val="0D4A7D7D"/>
    <w:rsid w:val="0D5953BE"/>
    <w:rsid w:val="0D5B011C"/>
    <w:rsid w:val="0D617ED5"/>
    <w:rsid w:val="0D6E35C4"/>
    <w:rsid w:val="0D797244"/>
    <w:rsid w:val="0D7E11D5"/>
    <w:rsid w:val="0D892F18"/>
    <w:rsid w:val="0D910265"/>
    <w:rsid w:val="0D9A60B5"/>
    <w:rsid w:val="0DA57ECE"/>
    <w:rsid w:val="0DA9532B"/>
    <w:rsid w:val="0DAB3862"/>
    <w:rsid w:val="0DAB72EC"/>
    <w:rsid w:val="0DAE7F5B"/>
    <w:rsid w:val="0DAF264A"/>
    <w:rsid w:val="0DB40453"/>
    <w:rsid w:val="0DB51288"/>
    <w:rsid w:val="0DB63AFF"/>
    <w:rsid w:val="0DB95510"/>
    <w:rsid w:val="0DBB6C37"/>
    <w:rsid w:val="0DBC6C53"/>
    <w:rsid w:val="0DC01AFD"/>
    <w:rsid w:val="0DC30686"/>
    <w:rsid w:val="0DD07C61"/>
    <w:rsid w:val="0DD13164"/>
    <w:rsid w:val="0DD163EB"/>
    <w:rsid w:val="0DDC2B1B"/>
    <w:rsid w:val="0DE76FF6"/>
    <w:rsid w:val="0DED16BC"/>
    <w:rsid w:val="0DF912D4"/>
    <w:rsid w:val="0DFA3186"/>
    <w:rsid w:val="0DFB1DD7"/>
    <w:rsid w:val="0E0D044D"/>
    <w:rsid w:val="0E147C14"/>
    <w:rsid w:val="0E240B2D"/>
    <w:rsid w:val="0E3569FF"/>
    <w:rsid w:val="0E3C000D"/>
    <w:rsid w:val="0E42137F"/>
    <w:rsid w:val="0E493E86"/>
    <w:rsid w:val="0E4F1EC7"/>
    <w:rsid w:val="0E50246C"/>
    <w:rsid w:val="0E5161CB"/>
    <w:rsid w:val="0E523581"/>
    <w:rsid w:val="0E541DF6"/>
    <w:rsid w:val="0E5E53F9"/>
    <w:rsid w:val="0E6333E1"/>
    <w:rsid w:val="0E6C6FFD"/>
    <w:rsid w:val="0E746D66"/>
    <w:rsid w:val="0E793A1E"/>
    <w:rsid w:val="0E844BA3"/>
    <w:rsid w:val="0E8D60BE"/>
    <w:rsid w:val="0E9B375F"/>
    <w:rsid w:val="0E9F71ED"/>
    <w:rsid w:val="0EA479FF"/>
    <w:rsid w:val="0EA958BA"/>
    <w:rsid w:val="0EAB22F6"/>
    <w:rsid w:val="0EAE7C29"/>
    <w:rsid w:val="0EBA08E5"/>
    <w:rsid w:val="0EBD4A37"/>
    <w:rsid w:val="0EBE3C73"/>
    <w:rsid w:val="0EC06E4A"/>
    <w:rsid w:val="0EC30A5F"/>
    <w:rsid w:val="0ECA6D52"/>
    <w:rsid w:val="0EDD12B8"/>
    <w:rsid w:val="0EE33C36"/>
    <w:rsid w:val="0EE86FD2"/>
    <w:rsid w:val="0EE9217F"/>
    <w:rsid w:val="0EEE418B"/>
    <w:rsid w:val="0EF439DA"/>
    <w:rsid w:val="0EFA376C"/>
    <w:rsid w:val="0EFE7AA1"/>
    <w:rsid w:val="0F017B03"/>
    <w:rsid w:val="0F021F1C"/>
    <w:rsid w:val="0F056BA4"/>
    <w:rsid w:val="0F07671F"/>
    <w:rsid w:val="0F083DCF"/>
    <w:rsid w:val="0F0871C6"/>
    <w:rsid w:val="0F0E6F5D"/>
    <w:rsid w:val="0F180F51"/>
    <w:rsid w:val="0F21411F"/>
    <w:rsid w:val="0F216953"/>
    <w:rsid w:val="0F303BE8"/>
    <w:rsid w:val="0F3368F4"/>
    <w:rsid w:val="0F345B04"/>
    <w:rsid w:val="0F360CA6"/>
    <w:rsid w:val="0F3C4B1B"/>
    <w:rsid w:val="0F44155D"/>
    <w:rsid w:val="0F4609CF"/>
    <w:rsid w:val="0F4E33CB"/>
    <w:rsid w:val="0F555888"/>
    <w:rsid w:val="0F5C6963"/>
    <w:rsid w:val="0F631A3F"/>
    <w:rsid w:val="0F664E2B"/>
    <w:rsid w:val="0F6711CE"/>
    <w:rsid w:val="0F69147C"/>
    <w:rsid w:val="0F75209E"/>
    <w:rsid w:val="0F7607FE"/>
    <w:rsid w:val="0F78069C"/>
    <w:rsid w:val="0F782E55"/>
    <w:rsid w:val="0F7F1BBE"/>
    <w:rsid w:val="0F8973DE"/>
    <w:rsid w:val="0F8E23DB"/>
    <w:rsid w:val="0F9153CC"/>
    <w:rsid w:val="0FA577E3"/>
    <w:rsid w:val="0FBF2E5E"/>
    <w:rsid w:val="0FC56B85"/>
    <w:rsid w:val="0FCB46F5"/>
    <w:rsid w:val="0FCE1079"/>
    <w:rsid w:val="0FCE4A65"/>
    <w:rsid w:val="0FD25B9A"/>
    <w:rsid w:val="0FDC5F00"/>
    <w:rsid w:val="0FE0138A"/>
    <w:rsid w:val="0FE16FFE"/>
    <w:rsid w:val="0FE2256D"/>
    <w:rsid w:val="0FE4293A"/>
    <w:rsid w:val="0FE4653D"/>
    <w:rsid w:val="0FF2597D"/>
    <w:rsid w:val="100663E8"/>
    <w:rsid w:val="1007328E"/>
    <w:rsid w:val="10080D6D"/>
    <w:rsid w:val="10085BBA"/>
    <w:rsid w:val="100E1A85"/>
    <w:rsid w:val="10154880"/>
    <w:rsid w:val="10185B63"/>
    <w:rsid w:val="102522F8"/>
    <w:rsid w:val="10284D4D"/>
    <w:rsid w:val="102A2854"/>
    <w:rsid w:val="102D5C56"/>
    <w:rsid w:val="10312E04"/>
    <w:rsid w:val="103B3360"/>
    <w:rsid w:val="10401747"/>
    <w:rsid w:val="10420512"/>
    <w:rsid w:val="104318EE"/>
    <w:rsid w:val="10480E2B"/>
    <w:rsid w:val="104B381C"/>
    <w:rsid w:val="104C1394"/>
    <w:rsid w:val="10520FC6"/>
    <w:rsid w:val="1059610D"/>
    <w:rsid w:val="105A3768"/>
    <w:rsid w:val="10666FB5"/>
    <w:rsid w:val="106B0DC5"/>
    <w:rsid w:val="10751597"/>
    <w:rsid w:val="108B7A88"/>
    <w:rsid w:val="109408F3"/>
    <w:rsid w:val="109555FE"/>
    <w:rsid w:val="10957E84"/>
    <w:rsid w:val="109A3EC9"/>
    <w:rsid w:val="10A926CC"/>
    <w:rsid w:val="10AC1EED"/>
    <w:rsid w:val="10B2322D"/>
    <w:rsid w:val="10BA62C6"/>
    <w:rsid w:val="10BB0EEC"/>
    <w:rsid w:val="10BC3F33"/>
    <w:rsid w:val="10BD2524"/>
    <w:rsid w:val="10C45BCF"/>
    <w:rsid w:val="10C6288F"/>
    <w:rsid w:val="10CA7779"/>
    <w:rsid w:val="10CB20F6"/>
    <w:rsid w:val="10D079BF"/>
    <w:rsid w:val="10D44D25"/>
    <w:rsid w:val="10DE0862"/>
    <w:rsid w:val="10E63A5D"/>
    <w:rsid w:val="10F863AD"/>
    <w:rsid w:val="10F92C7E"/>
    <w:rsid w:val="10FB3891"/>
    <w:rsid w:val="10FC4E64"/>
    <w:rsid w:val="110921F6"/>
    <w:rsid w:val="11103415"/>
    <w:rsid w:val="111123B0"/>
    <w:rsid w:val="11277EBF"/>
    <w:rsid w:val="11323E0D"/>
    <w:rsid w:val="11395EA0"/>
    <w:rsid w:val="11431EAE"/>
    <w:rsid w:val="114633D8"/>
    <w:rsid w:val="114C39BF"/>
    <w:rsid w:val="114E04A0"/>
    <w:rsid w:val="114F7F97"/>
    <w:rsid w:val="11560FF7"/>
    <w:rsid w:val="11583F5E"/>
    <w:rsid w:val="115A61E9"/>
    <w:rsid w:val="115B6279"/>
    <w:rsid w:val="115F69B6"/>
    <w:rsid w:val="11603BE7"/>
    <w:rsid w:val="11627B18"/>
    <w:rsid w:val="11651A3E"/>
    <w:rsid w:val="117430D0"/>
    <w:rsid w:val="117973B9"/>
    <w:rsid w:val="1181421D"/>
    <w:rsid w:val="11842AFE"/>
    <w:rsid w:val="11853A1F"/>
    <w:rsid w:val="118A3424"/>
    <w:rsid w:val="119B6301"/>
    <w:rsid w:val="11AC22CB"/>
    <w:rsid w:val="11B01D4E"/>
    <w:rsid w:val="11B05AE9"/>
    <w:rsid w:val="11BE3532"/>
    <w:rsid w:val="11CA79E3"/>
    <w:rsid w:val="11CB4B00"/>
    <w:rsid w:val="11CD6E5A"/>
    <w:rsid w:val="11D12F8B"/>
    <w:rsid w:val="11D23D90"/>
    <w:rsid w:val="11D41929"/>
    <w:rsid w:val="11DA6C34"/>
    <w:rsid w:val="11DF1BA5"/>
    <w:rsid w:val="11E02D40"/>
    <w:rsid w:val="11E108C6"/>
    <w:rsid w:val="11E5642D"/>
    <w:rsid w:val="11E72BD0"/>
    <w:rsid w:val="11E84674"/>
    <w:rsid w:val="11F145B9"/>
    <w:rsid w:val="11F420C2"/>
    <w:rsid w:val="11F768FD"/>
    <w:rsid w:val="11F81B24"/>
    <w:rsid w:val="11F95901"/>
    <w:rsid w:val="11FA67BC"/>
    <w:rsid w:val="120D298B"/>
    <w:rsid w:val="12130FC5"/>
    <w:rsid w:val="12205369"/>
    <w:rsid w:val="12263E58"/>
    <w:rsid w:val="12285295"/>
    <w:rsid w:val="122C06A3"/>
    <w:rsid w:val="12371119"/>
    <w:rsid w:val="12405ED2"/>
    <w:rsid w:val="124D479B"/>
    <w:rsid w:val="124E6D08"/>
    <w:rsid w:val="12520511"/>
    <w:rsid w:val="12565FF1"/>
    <w:rsid w:val="1261313B"/>
    <w:rsid w:val="12694C09"/>
    <w:rsid w:val="126C7C11"/>
    <w:rsid w:val="1273473A"/>
    <w:rsid w:val="127B54E8"/>
    <w:rsid w:val="12811C33"/>
    <w:rsid w:val="1283439D"/>
    <w:rsid w:val="12874700"/>
    <w:rsid w:val="128A0884"/>
    <w:rsid w:val="128C6866"/>
    <w:rsid w:val="128E50BD"/>
    <w:rsid w:val="12901707"/>
    <w:rsid w:val="12920568"/>
    <w:rsid w:val="1294020D"/>
    <w:rsid w:val="129577F5"/>
    <w:rsid w:val="12A533C8"/>
    <w:rsid w:val="12B1030E"/>
    <w:rsid w:val="12B34B0C"/>
    <w:rsid w:val="12BF7808"/>
    <w:rsid w:val="12C6255D"/>
    <w:rsid w:val="12C709BE"/>
    <w:rsid w:val="12CC4FC2"/>
    <w:rsid w:val="12CE32EB"/>
    <w:rsid w:val="12D06034"/>
    <w:rsid w:val="12E4186B"/>
    <w:rsid w:val="12E7315A"/>
    <w:rsid w:val="12EC7054"/>
    <w:rsid w:val="12F3641A"/>
    <w:rsid w:val="12F804F7"/>
    <w:rsid w:val="12FC01AE"/>
    <w:rsid w:val="13080837"/>
    <w:rsid w:val="130E1B54"/>
    <w:rsid w:val="131243C4"/>
    <w:rsid w:val="131363AF"/>
    <w:rsid w:val="13377220"/>
    <w:rsid w:val="13397837"/>
    <w:rsid w:val="13427D20"/>
    <w:rsid w:val="136025B9"/>
    <w:rsid w:val="13671E28"/>
    <w:rsid w:val="136E152C"/>
    <w:rsid w:val="136F653F"/>
    <w:rsid w:val="13723B53"/>
    <w:rsid w:val="137B640E"/>
    <w:rsid w:val="137C56EB"/>
    <w:rsid w:val="138528E1"/>
    <w:rsid w:val="138A5ACE"/>
    <w:rsid w:val="138E7FAB"/>
    <w:rsid w:val="138F0CB6"/>
    <w:rsid w:val="139076C9"/>
    <w:rsid w:val="1395766C"/>
    <w:rsid w:val="13991492"/>
    <w:rsid w:val="13A552B6"/>
    <w:rsid w:val="13A6022E"/>
    <w:rsid w:val="13AB2569"/>
    <w:rsid w:val="13B87B26"/>
    <w:rsid w:val="13BD7DAA"/>
    <w:rsid w:val="13C5011C"/>
    <w:rsid w:val="13CA752F"/>
    <w:rsid w:val="13CC1D73"/>
    <w:rsid w:val="13D77898"/>
    <w:rsid w:val="13D9228D"/>
    <w:rsid w:val="13DF3648"/>
    <w:rsid w:val="13E1581F"/>
    <w:rsid w:val="13E37D30"/>
    <w:rsid w:val="13F00572"/>
    <w:rsid w:val="13F94505"/>
    <w:rsid w:val="141652F0"/>
    <w:rsid w:val="1431019E"/>
    <w:rsid w:val="14350035"/>
    <w:rsid w:val="14351626"/>
    <w:rsid w:val="14355565"/>
    <w:rsid w:val="14374D34"/>
    <w:rsid w:val="14466ED6"/>
    <w:rsid w:val="145121ED"/>
    <w:rsid w:val="145272D8"/>
    <w:rsid w:val="14574B7C"/>
    <w:rsid w:val="14575B88"/>
    <w:rsid w:val="146C70D8"/>
    <w:rsid w:val="14707223"/>
    <w:rsid w:val="14737EAB"/>
    <w:rsid w:val="14742086"/>
    <w:rsid w:val="14753BCC"/>
    <w:rsid w:val="1475405C"/>
    <w:rsid w:val="14756279"/>
    <w:rsid w:val="147576C4"/>
    <w:rsid w:val="147F2EF5"/>
    <w:rsid w:val="148202A2"/>
    <w:rsid w:val="1486107B"/>
    <w:rsid w:val="148D2E91"/>
    <w:rsid w:val="148F72EE"/>
    <w:rsid w:val="14940E1C"/>
    <w:rsid w:val="14970105"/>
    <w:rsid w:val="14A65571"/>
    <w:rsid w:val="14AC1BAE"/>
    <w:rsid w:val="14AD4426"/>
    <w:rsid w:val="14B36D86"/>
    <w:rsid w:val="14B64B16"/>
    <w:rsid w:val="14C31CB6"/>
    <w:rsid w:val="14C43B0A"/>
    <w:rsid w:val="14C54F08"/>
    <w:rsid w:val="14CA5DA7"/>
    <w:rsid w:val="14CB5B87"/>
    <w:rsid w:val="14CC21E4"/>
    <w:rsid w:val="14D716A3"/>
    <w:rsid w:val="14E41A70"/>
    <w:rsid w:val="14E81F1D"/>
    <w:rsid w:val="14FE7E22"/>
    <w:rsid w:val="14FF7F1A"/>
    <w:rsid w:val="15062F4F"/>
    <w:rsid w:val="150D43F1"/>
    <w:rsid w:val="15104CC4"/>
    <w:rsid w:val="15177165"/>
    <w:rsid w:val="151A5408"/>
    <w:rsid w:val="152011AA"/>
    <w:rsid w:val="1523342B"/>
    <w:rsid w:val="15276617"/>
    <w:rsid w:val="152903E2"/>
    <w:rsid w:val="152972F5"/>
    <w:rsid w:val="152C00E6"/>
    <w:rsid w:val="152C27E6"/>
    <w:rsid w:val="152F5411"/>
    <w:rsid w:val="153042EF"/>
    <w:rsid w:val="15366B06"/>
    <w:rsid w:val="153705FF"/>
    <w:rsid w:val="15386144"/>
    <w:rsid w:val="154E6B19"/>
    <w:rsid w:val="15533C8A"/>
    <w:rsid w:val="1558139A"/>
    <w:rsid w:val="155C3DAD"/>
    <w:rsid w:val="155E2C12"/>
    <w:rsid w:val="1568443D"/>
    <w:rsid w:val="156E6081"/>
    <w:rsid w:val="157276A6"/>
    <w:rsid w:val="157A4C84"/>
    <w:rsid w:val="157D3579"/>
    <w:rsid w:val="1583503F"/>
    <w:rsid w:val="15880269"/>
    <w:rsid w:val="158A6F99"/>
    <w:rsid w:val="158B4B46"/>
    <w:rsid w:val="159030BA"/>
    <w:rsid w:val="1591001E"/>
    <w:rsid w:val="159956F4"/>
    <w:rsid w:val="159C2BD4"/>
    <w:rsid w:val="15A24B3A"/>
    <w:rsid w:val="15A74ED8"/>
    <w:rsid w:val="15AE0F0E"/>
    <w:rsid w:val="15B26ACE"/>
    <w:rsid w:val="15BB3475"/>
    <w:rsid w:val="15C31963"/>
    <w:rsid w:val="15CF7CA1"/>
    <w:rsid w:val="15E14CE4"/>
    <w:rsid w:val="15F05CBD"/>
    <w:rsid w:val="15F451D0"/>
    <w:rsid w:val="1607299C"/>
    <w:rsid w:val="160A7059"/>
    <w:rsid w:val="160C4B83"/>
    <w:rsid w:val="16141ED3"/>
    <w:rsid w:val="161B0E52"/>
    <w:rsid w:val="161D03A8"/>
    <w:rsid w:val="161D68B6"/>
    <w:rsid w:val="161F63B3"/>
    <w:rsid w:val="16234D35"/>
    <w:rsid w:val="16264FA6"/>
    <w:rsid w:val="1626782C"/>
    <w:rsid w:val="16270207"/>
    <w:rsid w:val="16411453"/>
    <w:rsid w:val="16495CD1"/>
    <w:rsid w:val="164A3979"/>
    <w:rsid w:val="1652049D"/>
    <w:rsid w:val="16526B7A"/>
    <w:rsid w:val="165869DD"/>
    <w:rsid w:val="16590824"/>
    <w:rsid w:val="16680A2B"/>
    <w:rsid w:val="166A68E1"/>
    <w:rsid w:val="166E2F2C"/>
    <w:rsid w:val="1675333B"/>
    <w:rsid w:val="167C503D"/>
    <w:rsid w:val="168270C2"/>
    <w:rsid w:val="1690552C"/>
    <w:rsid w:val="16916A50"/>
    <w:rsid w:val="169712C6"/>
    <w:rsid w:val="169732C2"/>
    <w:rsid w:val="169776C1"/>
    <w:rsid w:val="169C77DB"/>
    <w:rsid w:val="16A301F9"/>
    <w:rsid w:val="16A4586D"/>
    <w:rsid w:val="16A77D91"/>
    <w:rsid w:val="16A8309B"/>
    <w:rsid w:val="16AD3347"/>
    <w:rsid w:val="16AE1B44"/>
    <w:rsid w:val="16AF7E3F"/>
    <w:rsid w:val="16B13B54"/>
    <w:rsid w:val="16B611FE"/>
    <w:rsid w:val="16BF2E5A"/>
    <w:rsid w:val="16CC53F5"/>
    <w:rsid w:val="16CD6CF1"/>
    <w:rsid w:val="16D33D28"/>
    <w:rsid w:val="16D7791D"/>
    <w:rsid w:val="16E87B7A"/>
    <w:rsid w:val="16EF10A7"/>
    <w:rsid w:val="16FE083D"/>
    <w:rsid w:val="17022AAA"/>
    <w:rsid w:val="170800A1"/>
    <w:rsid w:val="170831C7"/>
    <w:rsid w:val="171A2B50"/>
    <w:rsid w:val="171C0619"/>
    <w:rsid w:val="171D33B9"/>
    <w:rsid w:val="17204614"/>
    <w:rsid w:val="1724156F"/>
    <w:rsid w:val="17326CDE"/>
    <w:rsid w:val="1736285E"/>
    <w:rsid w:val="173C79E2"/>
    <w:rsid w:val="17426615"/>
    <w:rsid w:val="174301C2"/>
    <w:rsid w:val="17433FD1"/>
    <w:rsid w:val="174606C2"/>
    <w:rsid w:val="1747132C"/>
    <w:rsid w:val="17496CA6"/>
    <w:rsid w:val="174D4A39"/>
    <w:rsid w:val="175448D2"/>
    <w:rsid w:val="176B6597"/>
    <w:rsid w:val="177531CF"/>
    <w:rsid w:val="17772313"/>
    <w:rsid w:val="1777739E"/>
    <w:rsid w:val="178451A6"/>
    <w:rsid w:val="179168DA"/>
    <w:rsid w:val="179D01CD"/>
    <w:rsid w:val="179E495F"/>
    <w:rsid w:val="17A33AFE"/>
    <w:rsid w:val="17AD3CBB"/>
    <w:rsid w:val="17AE56F1"/>
    <w:rsid w:val="17AF37D3"/>
    <w:rsid w:val="17B85352"/>
    <w:rsid w:val="17B86DF0"/>
    <w:rsid w:val="17BE3A39"/>
    <w:rsid w:val="17DD0678"/>
    <w:rsid w:val="17DF5360"/>
    <w:rsid w:val="17E0209C"/>
    <w:rsid w:val="17E77B30"/>
    <w:rsid w:val="17EA3B6D"/>
    <w:rsid w:val="17EE4E8D"/>
    <w:rsid w:val="17F21810"/>
    <w:rsid w:val="17F70AA4"/>
    <w:rsid w:val="17F7334D"/>
    <w:rsid w:val="18111CA8"/>
    <w:rsid w:val="181772BB"/>
    <w:rsid w:val="181F09DA"/>
    <w:rsid w:val="18200D5D"/>
    <w:rsid w:val="18246878"/>
    <w:rsid w:val="18252ED6"/>
    <w:rsid w:val="1826647B"/>
    <w:rsid w:val="18277D5D"/>
    <w:rsid w:val="18324A3B"/>
    <w:rsid w:val="18356A8E"/>
    <w:rsid w:val="183B495E"/>
    <w:rsid w:val="183B653B"/>
    <w:rsid w:val="184711F3"/>
    <w:rsid w:val="184B7610"/>
    <w:rsid w:val="184F3980"/>
    <w:rsid w:val="185E0C68"/>
    <w:rsid w:val="18691408"/>
    <w:rsid w:val="18697B91"/>
    <w:rsid w:val="187070F3"/>
    <w:rsid w:val="18744FE6"/>
    <w:rsid w:val="18754C6F"/>
    <w:rsid w:val="18771D6F"/>
    <w:rsid w:val="187C3BA8"/>
    <w:rsid w:val="187D77C4"/>
    <w:rsid w:val="187E5C13"/>
    <w:rsid w:val="18827403"/>
    <w:rsid w:val="18894B39"/>
    <w:rsid w:val="188E1146"/>
    <w:rsid w:val="18937914"/>
    <w:rsid w:val="18983BCB"/>
    <w:rsid w:val="18A312F5"/>
    <w:rsid w:val="18A92F99"/>
    <w:rsid w:val="18AD73A7"/>
    <w:rsid w:val="18AE7D56"/>
    <w:rsid w:val="18AF7B5C"/>
    <w:rsid w:val="18B04DE4"/>
    <w:rsid w:val="18B404C5"/>
    <w:rsid w:val="18C07F6F"/>
    <w:rsid w:val="18C264C9"/>
    <w:rsid w:val="18C55F11"/>
    <w:rsid w:val="18CB3C20"/>
    <w:rsid w:val="18CE589E"/>
    <w:rsid w:val="18E8793A"/>
    <w:rsid w:val="18EC7FD0"/>
    <w:rsid w:val="18F01648"/>
    <w:rsid w:val="18F51AD8"/>
    <w:rsid w:val="18F83E1D"/>
    <w:rsid w:val="18FA4C26"/>
    <w:rsid w:val="18FE47EC"/>
    <w:rsid w:val="1902197D"/>
    <w:rsid w:val="19053C66"/>
    <w:rsid w:val="1908335C"/>
    <w:rsid w:val="19085820"/>
    <w:rsid w:val="19132FAA"/>
    <w:rsid w:val="19134F44"/>
    <w:rsid w:val="191444F6"/>
    <w:rsid w:val="19226D5D"/>
    <w:rsid w:val="192357A6"/>
    <w:rsid w:val="192560BE"/>
    <w:rsid w:val="192D74AC"/>
    <w:rsid w:val="193122CA"/>
    <w:rsid w:val="19321DDC"/>
    <w:rsid w:val="1935282A"/>
    <w:rsid w:val="1938139F"/>
    <w:rsid w:val="19391701"/>
    <w:rsid w:val="19420866"/>
    <w:rsid w:val="194971F6"/>
    <w:rsid w:val="19537FF1"/>
    <w:rsid w:val="19595138"/>
    <w:rsid w:val="195A0528"/>
    <w:rsid w:val="195B5EA0"/>
    <w:rsid w:val="1967271A"/>
    <w:rsid w:val="196A2C3A"/>
    <w:rsid w:val="1976429E"/>
    <w:rsid w:val="19770F23"/>
    <w:rsid w:val="19815306"/>
    <w:rsid w:val="198338F7"/>
    <w:rsid w:val="19865758"/>
    <w:rsid w:val="198725D3"/>
    <w:rsid w:val="1993236D"/>
    <w:rsid w:val="1998667C"/>
    <w:rsid w:val="19A01EB0"/>
    <w:rsid w:val="19A33B4E"/>
    <w:rsid w:val="19AA6E06"/>
    <w:rsid w:val="19AB0367"/>
    <w:rsid w:val="19B4048F"/>
    <w:rsid w:val="19B42C45"/>
    <w:rsid w:val="19B77A18"/>
    <w:rsid w:val="19C53B4E"/>
    <w:rsid w:val="19D34A09"/>
    <w:rsid w:val="19D72492"/>
    <w:rsid w:val="19D86F9C"/>
    <w:rsid w:val="19DB75C3"/>
    <w:rsid w:val="19DC36D8"/>
    <w:rsid w:val="19E7638B"/>
    <w:rsid w:val="19E82D37"/>
    <w:rsid w:val="19ED4D49"/>
    <w:rsid w:val="19FC4ED6"/>
    <w:rsid w:val="19FD03D5"/>
    <w:rsid w:val="1A0874CD"/>
    <w:rsid w:val="1A18294A"/>
    <w:rsid w:val="1A197222"/>
    <w:rsid w:val="1A1A6F64"/>
    <w:rsid w:val="1A1C46CC"/>
    <w:rsid w:val="1A1F2CAE"/>
    <w:rsid w:val="1A236F2D"/>
    <w:rsid w:val="1A3F54F7"/>
    <w:rsid w:val="1A423E49"/>
    <w:rsid w:val="1A436545"/>
    <w:rsid w:val="1A717CBA"/>
    <w:rsid w:val="1A74233B"/>
    <w:rsid w:val="1A786CE6"/>
    <w:rsid w:val="1A7B5597"/>
    <w:rsid w:val="1A816633"/>
    <w:rsid w:val="1A861582"/>
    <w:rsid w:val="1A8878DB"/>
    <w:rsid w:val="1A8F5435"/>
    <w:rsid w:val="1A92793A"/>
    <w:rsid w:val="1A980907"/>
    <w:rsid w:val="1AA12BA8"/>
    <w:rsid w:val="1AA22BB7"/>
    <w:rsid w:val="1AA73617"/>
    <w:rsid w:val="1AA74A51"/>
    <w:rsid w:val="1AA863A2"/>
    <w:rsid w:val="1AA96BE4"/>
    <w:rsid w:val="1AAB193A"/>
    <w:rsid w:val="1AB23B74"/>
    <w:rsid w:val="1AB7392D"/>
    <w:rsid w:val="1ABE1B7C"/>
    <w:rsid w:val="1ABF21FA"/>
    <w:rsid w:val="1AD16710"/>
    <w:rsid w:val="1AD226C7"/>
    <w:rsid w:val="1AD25C3A"/>
    <w:rsid w:val="1AE45D70"/>
    <w:rsid w:val="1AEA3DEC"/>
    <w:rsid w:val="1B026FD1"/>
    <w:rsid w:val="1B030081"/>
    <w:rsid w:val="1B040B27"/>
    <w:rsid w:val="1B142BD3"/>
    <w:rsid w:val="1B1C4BF8"/>
    <w:rsid w:val="1B2E7D9E"/>
    <w:rsid w:val="1B2F7CA1"/>
    <w:rsid w:val="1B3038E7"/>
    <w:rsid w:val="1B322A3C"/>
    <w:rsid w:val="1B324DFA"/>
    <w:rsid w:val="1B370090"/>
    <w:rsid w:val="1B3C62DC"/>
    <w:rsid w:val="1B407E76"/>
    <w:rsid w:val="1B412081"/>
    <w:rsid w:val="1B416860"/>
    <w:rsid w:val="1B423664"/>
    <w:rsid w:val="1B46351E"/>
    <w:rsid w:val="1B4909F4"/>
    <w:rsid w:val="1B4C0E33"/>
    <w:rsid w:val="1B5146FC"/>
    <w:rsid w:val="1B527023"/>
    <w:rsid w:val="1B542EDD"/>
    <w:rsid w:val="1B544A73"/>
    <w:rsid w:val="1B5548C8"/>
    <w:rsid w:val="1B624937"/>
    <w:rsid w:val="1B6443B9"/>
    <w:rsid w:val="1B660D8F"/>
    <w:rsid w:val="1B696225"/>
    <w:rsid w:val="1B6A36C5"/>
    <w:rsid w:val="1B6B43E0"/>
    <w:rsid w:val="1B790E64"/>
    <w:rsid w:val="1B83368E"/>
    <w:rsid w:val="1B850614"/>
    <w:rsid w:val="1B8C2A0F"/>
    <w:rsid w:val="1BA549B5"/>
    <w:rsid w:val="1BB26532"/>
    <w:rsid w:val="1BB27AA1"/>
    <w:rsid w:val="1BB6780E"/>
    <w:rsid w:val="1BBD459C"/>
    <w:rsid w:val="1BBE3252"/>
    <w:rsid w:val="1BC2269E"/>
    <w:rsid w:val="1BC431C1"/>
    <w:rsid w:val="1BCA3EEA"/>
    <w:rsid w:val="1BD839DE"/>
    <w:rsid w:val="1BD963C7"/>
    <w:rsid w:val="1BE03C9A"/>
    <w:rsid w:val="1BE83E3B"/>
    <w:rsid w:val="1BEC5CD6"/>
    <w:rsid w:val="1BFA7497"/>
    <w:rsid w:val="1C004D09"/>
    <w:rsid w:val="1C0928C4"/>
    <w:rsid w:val="1C0B012E"/>
    <w:rsid w:val="1C15116D"/>
    <w:rsid w:val="1C1D701D"/>
    <w:rsid w:val="1C275716"/>
    <w:rsid w:val="1C306C7F"/>
    <w:rsid w:val="1C350400"/>
    <w:rsid w:val="1C3B5B27"/>
    <w:rsid w:val="1C3E301B"/>
    <w:rsid w:val="1C414B9A"/>
    <w:rsid w:val="1C4303CE"/>
    <w:rsid w:val="1C431D00"/>
    <w:rsid w:val="1C4B58C3"/>
    <w:rsid w:val="1C4C6974"/>
    <w:rsid w:val="1C502276"/>
    <w:rsid w:val="1C520991"/>
    <w:rsid w:val="1C5A20B8"/>
    <w:rsid w:val="1C5E4821"/>
    <w:rsid w:val="1C610A4B"/>
    <w:rsid w:val="1C635019"/>
    <w:rsid w:val="1C653203"/>
    <w:rsid w:val="1C73491E"/>
    <w:rsid w:val="1C75007C"/>
    <w:rsid w:val="1C800796"/>
    <w:rsid w:val="1C8D5B2F"/>
    <w:rsid w:val="1C924061"/>
    <w:rsid w:val="1C94080A"/>
    <w:rsid w:val="1CA876F0"/>
    <w:rsid w:val="1CB4561B"/>
    <w:rsid w:val="1CB96865"/>
    <w:rsid w:val="1CBC195B"/>
    <w:rsid w:val="1CC2186B"/>
    <w:rsid w:val="1CC760CA"/>
    <w:rsid w:val="1CC94861"/>
    <w:rsid w:val="1CCC2655"/>
    <w:rsid w:val="1CCE33C6"/>
    <w:rsid w:val="1CD04429"/>
    <w:rsid w:val="1CD32BAF"/>
    <w:rsid w:val="1CD76425"/>
    <w:rsid w:val="1CE02DC8"/>
    <w:rsid w:val="1CEA33B6"/>
    <w:rsid w:val="1CF25265"/>
    <w:rsid w:val="1CFC2E07"/>
    <w:rsid w:val="1D057D11"/>
    <w:rsid w:val="1D1637CF"/>
    <w:rsid w:val="1D282C83"/>
    <w:rsid w:val="1D2D0D39"/>
    <w:rsid w:val="1D32315D"/>
    <w:rsid w:val="1D324127"/>
    <w:rsid w:val="1D333B25"/>
    <w:rsid w:val="1D34117A"/>
    <w:rsid w:val="1D342C74"/>
    <w:rsid w:val="1D4A4E0F"/>
    <w:rsid w:val="1D4E38B5"/>
    <w:rsid w:val="1D4E65B5"/>
    <w:rsid w:val="1D5B0F02"/>
    <w:rsid w:val="1D5C7586"/>
    <w:rsid w:val="1D5F31D7"/>
    <w:rsid w:val="1D7D18F5"/>
    <w:rsid w:val="1D80568F"/>
    <w:rsid w:val="1D8D19F1"/>
    <w:rsid w:val="1D9D3ADB"/>
    <w:rsid w:val="1D9F621B"/>
    <w:rsid w:val="1DA000F7"/>
    <w:rsid w:val="1DAA4B3E"/>
    <w:rsid w:val="1DAC3E8E"/>
    <w:rsid w:val="1DB67140"/>
    <w:rsid w:val="1DB80FCB"/>
    <w:rsid w:val="1DBA47DA"/>
    <w:rsid w:val="1DBB7845"/>
    <w:rsid w:val="1DBD1F68"/>
    <w:rsid w:val="1DCC3D4D"/>
    <w:rsid w:val="1DD01570"/>
    <w:rsid w:val="1DD05069"/>
    <w:rsid w:val="1DDA6E3B"/>
    <w:rsid w:val="1DE0794E"/>
    <w:rsid w:val="1DE1641B"/>
    <w:rsid w:val="1DE81822"/>
    <w:rsid w:val="1DEA48C7"/>
    <w:rsid w:val="1DF061CE"/>
    <w:rsid w:val="1DF30A60"/>
    <w:rsid w:val="1DF71FE3"/>
    <w:rsid w:val="1E003ABB"/>
    <w:rsid w:val="1E0419B2"/>
    <w:rsid w:val="1E064D24"/>
    <w:rsid w:val="1E092CB8"/>
    <w:rsid w:val="1E126B09"/>
    <w:rsid w:val="1E193E07"/>
    <w:rsid w:val="1E224C87"/>
    <w:rsid w:val="1E253DA6"/>
    <w:rsid w:val="1E262080"/>
    <w:rsid w:val="1E272630"/>
    <w:rsid w:val="1E2F3AF3"/>
    <w:rsid w:val="1E341119"/>
    <w:rsid w:val="1E367D62"/>
    <w:rsid w:val="1E445C34"/>
    <w:rsid w:val="1E4650F4"/>
    <w:rsid w:val="1E4C502A"/>
    <w:rsid w:val="1E52161E"/>
    <w:rsid w:val="1E540B70"/>
    <w:rsid w:val="1E553163"/>
    <w:rsid w:val="1E5C0DCF"/>
    <w:rsid w:val="1E5C4EC5"/>
    <w:rsid w:val="1E650DFA"/>
    <w:rsid w:val="1E660D03"/>
    <w:rsid w:val="1E663DB4"/>
    <w:rsid w:val="1E691EE4"/>
    <w:rsid w:val="1E6A16BD"/>
    <w:rsid w:val="1E6A69B3"/>
    <w:rsid w:val="1E6E1678"/>
    <w:rsid w:val="1E7875AB"/>
    <w:rsid w:val="1E7A17F8"/>
    <w:rsid w:val="1E7D0799"/>
    <w:rsid w:val="1E802158"/>
    <w:rsid w:val="1E862738"/>
    <w:rsid w:val="1E9237C3"/>
    <w:rsid w:val="1E9E72DD"/>
    <w:rsid w:val="1EA172D8"/>
    <w:rsid w:val="1EA339FF"/>
    <w:rsid w:val="1EA63B35"/>
    <w:rsid w:val="1EA77392"/>
    <w:rsid w:val="1EAC6E03"/>
    <w:rsid w:val="1EB019C7"/>
    <w:rsid w:val="1EB124C4"/>
    <w:rsid w:val="1EB46F1E"/>
    <w:rsid w:val="1EB8152A"/>
    <w:rsid w:val="1EBD1002"/>
    <w:rsid w:val="1ECB3ABB"/>
    <w:rsid w:val="1EE53850"/>
    <w:rsid w:val="1EE62603"/>
    <w:rsid w:val="1EF26B32"/>
    <w:rsid w:val="1EF97FE3"/>
    <w:rsid w:val="1F0173A8"/>
    <w:rsid w:val="1F064036"/>
    <w:rsid w:val="1F0664F5"/>
    <w:rsid w:val="1F0D2A0A"/>
    <w:rsid w:val="1F1D6984"/>
    <w:rsid w:val="1F252F87"/>
    <w:rsid w:val="1F2C040C"/>
    <w:rsid w:val="1F2F3821"/>
    <w:rsid w:val="1F322205"/>
    <w:rsid w:val="1F3464C4"/>
    <w:rsid w:val="1F3B09BA"/>
    <w:rsid w:val="1F417B93"/>
    <w:rsid w:val="1F595CC9"/>
    <w:rsid w:val="1F5A021A"/>
    <w:rsid w:val="1F5E5CFF"/>
    <w:rsid w:val="1F622F93"/>
    <w:rsid w:val="1F681704"/>
    <w:rsid w:val="1F796499"/>
    <w:rsid w:val="1F7C1E33"/>
    <w:rsid w:val="1F8654CC"/>
    <w:rsid w:val="1F9479CB"/>
    <w:rsid w:val="1F952BFB"/>
    <w:rsid w:val="1F991123"/>
    <w:rsid w:val="1F9D2152"/>
    <w:rsid w:val="1F9D666D"/>
    <w:rsid w:val="1F9E01C6"/>
    <w:rsid w:val="1FA04D20"/>
    <w:rsid w:val="1FA22701"/>
    <w:rsid w:val="1FAC0A26"/>
    <w:rsid w:val="1FB0355B"/>
    <w:rsid w:val="1FBA5691"/>
    <w:rsid w:val="1FC23906"/>
    <w:rsid w:val="1FCA0EAC"/>
    <w:rsid w:val="1FD271DC"/>
    <w:rsid w:val="1FD53E7C"/>
    <w:rsid w:val="1FDF265B"/>
    <w:rsid w:val="1FE5542C"/>
    <w:rsid w:val="1FE87CD0"/>
    <w:rsid w:val="1FE87ED8"/>
    <w:rsid w:val="1FF54939"/>
    <w:rsid w:val="1FF82046"/>
    <w:rsid w:val="1FFD0E50"/>
    <w:rsid w:val="2005091A"/>
    <w:rsid w:val="200F3529"/>
    <w:rsid w:val="20133F2A"/>
    <w:rsid w:val="20144F98"/>
    <w:rsid w:val="201B2C09"/>
    <w:rsid w:val="202A3323"/>
    <w:rsid w:val="20364117"/>
    <w:rsid w:val="20420BCD"/>
    <w:rsid w:val="20453F3D"/>
    <w:rsid w:val="20521DB3"/>
    <w:rsid w:val="20542C69"/>
    <w:rsid w:val="2055550C"/>
    <w:rsid w:val="206674D2"/>
    <w:rsid w:val="206C322B"/>
    <w:rsid w:val="207352B3"/>
    <w:rsid w:val="207538CF"/>
    <w:rsid w:val="207627B2"/>
    <w:rsid w:val="20775E19"/>
    <w:rsid w:val="207C6A22"/>
    <w:rsid w:val="207D68CF"/>
    <w:rsid w:val="20845DD9"/>
    <w:rsid w:val="208A0E68"/>
    <w:rsid w:val="208F0C51"/>
    <w:rsid w:val="20914C90"/>
    <w:rsid w:val="209A569E"/>
    <w:rsid w:val="209D412C"/>
    <w:rsid w:val="209F11B8"/>
    <w:rsid w:val="20A25ED6"/>
    <w:rsid w:val="20B55BFA"/>
    <w:rsid w:val="20BC5C67"/>
    <w:rsid w:val="20CD11DF"/>
    <w:rsid w:val="20D25F64"/>
    <w:rsid w:val="20D607AC"/>
    <w:rsid w:val="20D9745F"/>
    <w:rsid w:val="20ED2D1A"/>
    <w:rsid w:val="20FC6CB8"/>
    <w:rsid w:val="20FE5B73"/>
    <w:rsid w:val="20FF271D"/>
    <w:rsid w:val="21026B76"/>
    <w:rsid w:val="21034287"/>
    <w:rsid w:val="21097415"/>
    <w:rsid w:val="210D14D6"/>
    <w:rsid w:val="2114231E"/>
    <w:rsid w:val="212058C0"/>
    <w:rsid w:val="21265F9C"/>
    <w:rsid w:val="212B632B"/>
    <w:rsid w:val="21317B90"/>
    <w:rsid w:val="2135151A"/>
    <w:rsid w:val="2136612F"/>
    <w:rsid w:val="21433BC3"/>
    <w:rsid w:val="2145025F"/>
    <w:rsid w:val="21482AEF"/>
    <w:rsid w:val="214B077B"/>
    <w:rsid w:val="214D0D45"/>
    <w:rsid w:val="215268C9"/>
    <w:rsid w:val="2153606A"/>
    <w:rsid w:val="21541F64"/>
    <w:rsid w:val="21552630"/>
    <w:rsid w:val="215A313B"/>
    <w:rsid w:val="215F1C5F"/>
    <w:rsid w:val="21626976"/>
    <w:rsid w:val="2175521E"/>
    <w:rsid w:val="217B281F"/>
    <w:rsid w:val="2190749B"/>
    <w:rsid w:val="2198488B"/>
    <w:rsid w:val="21A45146"/>
    <w:rsid w:val="21C127EB"/>
    <w:rsid w:val="21C8685D"/>
    <w:rsid w:val="21CC32B2"/>
    <w:rsid w:val="21CE5260"/>
    <w:rsid w:val="21D3705F"/>
    <w:rsid w:val="21D66AA6"/>
    <w:rsid w:val="21DC03C5"/>
    <w:rsid w:val="21E50C90"/>
    <w:rsid w:val="21E804BE"/>
    <w:rsid w:val="21E867A8"/>
    <w:rsid w:val="21EC43CA"/>
    <w:rsid w:val="21F07DFD"/>
    <w:rsid w:val="21F46D0A"/>
    <w:rsid w:val="220054D4"/>
    <w:rsid w:val="2200796C"/>
    <w:rsid w:val="220A6B5B"/>
    <w:rsid w:val="220C547A"/>
    <w:rsid w:val="22101BA0"/>
    <w:rsid w:val="22110D74"/>
    <w:rsid w:val="222134F8"/>
    <w:rsid w:val="222D5262"/>
    <w:rsid w:val="22364F87"/>
    <w:rsid w:val="22511F3E"/>
    <w:rsid w:val="2254144D"/>
    <w:rsid w:val="22571DE9"/>
    <w:rsid w:val="22612599"/>
    <w:rsid w:val="2264162E"/>
    <w:rsid w:val="226D0C67"/>
    <w:rsid w:val="226E5F61"/>
    <w:rsid w:val="226F3551"/>
    <w:rsid w:val="22795A8D"/>
    <w:rsid w:val="227F1D6C"/>
    <w:rsid w:val="22810368"/>
    <w:rsid w:val="22811C2C"/>
    <w:rsid w:val="228703D1"/>
    <w:rsid w:val="228712D0"/>
    <w:rsid w:val="229B5DF1"/>
    <w:rsid w:val="22A341F2"/>
    <w:rsid w:val="22A34E94"/>
    <w:rsid w:val="22A66AF9"/>
    <w:rsid w:val="22B0591C"/>
    <w:rsid w:val="22B365D8"/>
    <w:rsid w:val="22B66955"/>
    <w:rsid w:val="22B90C43"/>
    <w:rsid w:val="22BB1412"/>
    <w:rsid w:val="22BE2F28"/>
    <w:rsid w:val="22C07B5E"/>
    <w:rsid w:val="22CA3482"/>
    <w:rsid w:val="22CC4D82"/>
    <w:rsid w:val="22CD16A3"/>
    <w:rsid w:val="22D1080F"/>
    <w:rsid w:val="22D40891"/>
    <w:rsid w:val="22D6566F"/>
    <w:rsid w:val="22E00160"/>
    <w:rsid w:val="22E13D3C"/>
    <w:rsid w:val="22E25742"/>
    <w:rsid w:val="22E95150"/>
    <w:rsid w:val="22EB3488"/>
    <w:rsid w:val="22F37A7A"/>
    <w:rsid w:val="22FF1CDC"/>
    <w:rsid w:val="22FF708C"/>
    <w:rsid w:val="23027F92"/>
    <w:rsid w:val="23082DDD"/>
    <w:rsid w:val="23135B74"/>
    <w:rsid w:val="23137BC8"/>
    <w:rsid w:val="23285E13"/>
    <w:rsid w:val="232D45BC"/>
    <w:rsid w:val="233A74F6"/>
    <w:rsid w:val="23462E2B"/>
    <w:rsid w:val="23485EE1"/>
    <w:rsid w:val="234D2E95"/>
    <w:rsid w:val="234E35D2"/>
    <w:rsid w:val="234F7AD8"/>
    <w:rsid w:val="235300B7"/>
    <w:rsid w:val="23586819"/>
    <w:rsid w:val="235C2FCA"/>
    <w:rsid w:val="235C698F"/>
    <w:rsid w:val="2366295C"/>
    <w:rsid w:val="237B75B2"/>
    <w:rsid w:val="23906919"/>
    <w:rsid w:val="239A63FF"/>
    <w:rsid w:val="239B00EF"/>
    <w:rsid w:val="239B5E1E"/>
    <w:rsid w:val="23A92A5B"/>
    <w:rsid w:val="23AA5D74"/>
    <w:rsid w:val="23AD2838"/>
    <w:rsid w:val="23AF13B3"/>
    <w:rsid w:val="23B82CA2"/>
    <w:rsid w:val="23D271FE"/>
    <w:rsid w:val="23D27E6D"/>
    <w:rsid w:val="23D40E02"/>
    <w:rsid w:val="23D51517"/>
    <w:rsid w:val="23D9423B"/>
    <w:rsid w:val="23DA7B6F"/>
    <w:rsid w:val="23DC6C0F"/>
    <w:rsid w:val="23DD0B20"/>
    <w:rsid w:val="23E345A4"/>
    <w:rsid w:val="23EB381F"/>
    <w:rsid w:val="23F929F0"/>
    <w:rsid w:val="23FD220D"/>
    <w:rsid w:val="24045384"/>
    <w:rsid w:val="240B487F"/>
    <w:rsid w:val="240F50D6"/>
    <w:rsid w:val="24162C02"/>
    <w:rsid w:val="241C4607"/>
    <w:rsid w:val="242553CE"/>
    <w:rsid w:val="242675BC"/>
    <w:rsid w:val="2427220F"/>
    <w:rsid w:val="242A21C4"/>
    <w:rsid w:val="243379F0"/>
    <w:rsid w:val="243B647C"/>
    <w:rsid w:val="243F5C4A"/>
    <w:rsid w:val="24405277"/>
    <w:rsid w:val="244219CB"/>
    <w:rsid w:val="24422105"/>
    <w:rsid w:val="24422C38"/>
    <w:rsid w:val="244326A9"/>
    <w:rsid w:val="24511148"/>
    <w:rsid w:val="24567F9E"/>
    <w:rsid w:val="245770CE"/>
    <w:rsid w:val="24621398"/>
    <w:rsid w:val="24755518"/>
    <w:rsid w:val="24765B0F"/>
    <w:rsid w:val="247B68DA"/>
    <w:rsid w:val="248147FC"/>
    <w:rsid w:val="24824431"/>
    <w:rsid w:val="248467DC"/>
    <w:rsid w:val="248933D4"/>
    <w:rsid w:val="24894DBF"/>
    <w:rsid w:val="24971BA4"/>
    <w:rsid w:val="24981E3D"/>
    <w:rsid w:val="249B3134"/>
    <w:rsid w:val="249C166A"/>
    <w:rsid w:val="249C3CAE"/>
    <w:rsid w:val="249D6DA9"/>
    <w:rsid w:val="249F1A1F"/>
    <w:rsid w:val="24AF11CD"/>
    <w:rsid w:val="24AF2458"/>
    <w:rsid w:val="24B92D1A"/>
    <w:rsid w:val="24BA163C"/>
    <w:rsid w:val="24BF6324"/>
    <w:rsid w:val="24C17615"/>
    <w:rsid w:val="24CA042D"/>
    <w:rsid w:val="24CB19FA"/>
    <w:rsid w:val="24CE68BA"/>
    <w:rsid w:val="24D86CE7"/>
    <w:rsid w:val="24DA0DEA"/>
    <w:rsid w:val="24DC46CA"/>
    <w:rsid w:val="24EB443B"/>
    <w:rsid w:val="24F157F5"/>
    <w:rsid w:val="24F649FB"/>
    <w:rsid w:val="24FD380F"/>
    <w:rsid w:val="25004844"/>
    <w:rsid w:val="250738D5"/>
    <w:rsid w:val="250A7BCC"/>
    <w:rsid w:val="251B2B55"/>
    <w:rsid w:val="25343293"/>
    <w:rsid w:val="2536529E"/>
    <w:rsid w:val="25391ACB"/>
    <w:rsid w:val="253C5932"/>
    <w:rsid w:val="253C732E"/>
    <w:rsid w:val="25417E88"/>
    <w:rsid w:val="254259F1"/>
    <w:rsid w:val="2550709E"/>
    <w:rsid w:val="25507E4C"/>
    <w:rsid w:val="25554E70"/>
    <w:rsid w:val="25622AB8"/>
    <w:rsid w:val="256B20A0"/>
    <w:rsid w:val="25736817"/>
    <w:rsid w:val="25776207"/>
    <w:rsid w:val="257D710D"/>
    <w:rsid w:val="25854DF7"/>
    <w:rsid w:val="258F689A"/>
    <w:rsid w:val="25901959"/>
    <w:rsid w:val="25973F8E"/>
    <w:rsid w:val="259D6817"/>
    <w:rsid w:val="25B43FE7"/>
    <w:rsid w:val="25B71B5D"/>
    <w:rsid w:val="25B7642C"/>
    <w:rsid w:val="25B8552C"/>
    <w:rsid w:val="25BB432A"/>
    <w:rsid w:val="25C82027"/>
    <w:rsid w:val="25CB0E0C"/>
    <w:rsid w:val="25D52378"/>
    <w:rsid w:val="25D53203"/>
    <w:rsid w:val="25D6554A"/>
    <w:rsid w:val="25DC6D0D"/>
    <w:rsid w:val="25DE1B67"/>
    <w:rsid w:val="25EA1B35"/>
    <w:rsid w:val="25FA58CD"/>
    <w:rsid w:val="25FF0B33"/>
    <w:rsid w:val="25FF31C6"/>
    <w:rsid w:val="260333D3"/>
    <w:rsid w:val="26097B20"/>
    <w:rsid w:val="260D07F6"/>
    <w:rsid w:val="261861F9"/>
    <w:rsid w:val="261E6DF0"/>
    <w:rsid w:val="262667AE"/>
    <w:rsid w:val="26297825"/>
    <w:rsid w:val="262C3F7B"/>
    <w:rsid w:val="2631176B"/>
    <w:rsid w:val="263D1C3C"/>
    <w:rsid w:val="2650472E"/>
    <w:rsid w:val="26581ABA"/>
    <w:rsid w:val="2659550E"/>
    <w:rsid w:val="265A1CD1"/>
    <w:rsid w:val="265B3CEE"/>
    <w:rsid w:val="266031B8"/>
    <w:rsid w:val="26737D9D"/>
    <w:rsid w:val="26740B35"/>
    <w:rsid w:val="26767ABE"/>
    <w:rsid w:val="267735AE"/>
    <w:rsid w:val="268A58A2"/>
    <w:rsid w:val="26910688"/>
    <w:rsid w:val="26930CD2"/>
    <w:rsid w:val="26975448"/>
    <w:rsid w:val="26981489"/>
    <w:rsid w:val="269F780B"/>
    <w:rsid w:val="26B772D7"/>
    <w:rsid w:val="26BE7E33"/>
    <w:rsid w:val="26CD700E"/>
    <w:rsid w:val="26D1534F"/>
    <w:rsid w:val="26D15AA2"/>
    <w:rsid w:val="26E41F14"/>
    <w:rsid w:val="26E61A60"/>
    <w:rsid w:val="26E657C1"/>
    <w:rsid w:val="26ED5E31"/>
    <w:rsid w:val="26EF0F1E"/>
    <w:rsid w:val="26F6506C"/>
    <w:rsid w:val="26F873D4"/>
    <w:rsid w:val="26FA2CBC"/>
    <w:rsid w:val="27030965"/>
    <w:rsid w:val="27122FCA"/>
    <w:rsid w:val="27191C05"/>
    <w:rsid w:val="271952FB"/>
    <w:rsid w:val="271C708B"/>
    <w:rsid w:val="2727038A"/>
    <w:rsid w:val="272C6394"/>
    <w:rsid w:val="2730596F"/>
    <w:rsid w:val="27364194"/>
    <w:rsid w:val="273A04CF"/>
    <w:rsid w:val="273A5EF9"/>
    <w:rsid w:val="273E3748"/>
    <w:rsid w:val="273E4C01"/>
    <w:rsid w:val="2740166E"/>
    <w:rsid w:val="27497EAC"/>
    <w:rsid w:val="275222AE"/>
    <w:rsid w:val="27547CE4"/>
    <w:rsid w:val="275C77D0"/>
    <w:rsid w:val="27605186"/>
    <w:rsid w:val="27671E10"/>
    <w:rsid w:val="27672F56"/>
    <w:rsid w:val="276A5C65"/>
    <w:rsid w:val="276B12C1"/>
    <w:rsid w:val="276C3578"/>
    <w:rsid w:val="27725816"/>
    <w:rsid w:val="27800A53"/>
    <w:rsid w:val="27831005"/>
    <w:rsid w:val="27844CA5"/>
    <w:rsid w:val="278A1B52"/>
    <w:rsid w:val="27922220"/>
    <w:rsid w:val="27987825"/>
    <w:rsid w:val="279A6E47"/>
    <w:rsid w:val="279D2F1A"/>
    <w:rsid w:val="27A21053"/>
    <w:rsid w:val="27A73103"/>
    <w:rsid w:val="27A95FFE"/>
    <w:rsid w:val="27B07980"/>
    <w:rsid w:val="27B342AB"/>
    <w:rsid w:val="27B44113"/>
    <w:rsid w:val="27BC77D5"/>
    <w:rsid w:val="27BF2F36"/>
    <w:rsid w:val="27C03907"/>
    <w:rsid w:val="27C8451A"/>
    <w:rsid w:val="27CE434B"/>
    <w:rsid w:val="27D14405"/>
    <w:rsid w:val="27D74B17"/>
    <w:rsid w:val="27D760CD"/>
    <w:rsid w:val="27D83658"/>
    <w:rsid w:val="27DA1522"/>
    <w:rsid w:val="27E15DA0"/>
    <w:rsid w:val="27EF6C4E"/>
    <w:rsid w:val="27F53A81"/>
    <w:rsid w:val="27FA57AE"/>
    <w:rsid w:val="27FE05C6"/>
    <w:rsid w:val="280317E6"/>
    <w:rsid w:val="28033CAE"/>
    <w:rsid w:val="280910C9"/>
    <w:rsid w:val="280E7ADE"/>
    <w:rsid w:val="28102459"/>
    <w:rsid w:val="28150B99"/>
    <w:rsid w:val="28167A80"/>
    <w:rsid w:val="28186B1D"/>
    <w:rsid w:val="281E28CE"/>
    <w:rsid w:val="28205B99"/>
    <w:rsid w:val="28272E02"/>
    <w:rsid w:val="282E0183"/>
    <w:rsid w:val="282E01F9"/>
    <w:rsid w:val="283D05AC"/>
    <w:rsid w:val="28492A77"/>
    <w:rsid w:val="284B07F9"/>
    <w:rsid w:val="284D6C78"/>
    <w:rsid w:val="28563B73"/>
    <w:rsid w:val="285B6DFD"/>
    <w:rsid w:val="285E2E8C"/>
    <w:rsid w:val="286228C3"/>
    <w:rsid w:val="28622A94"/>
    <w:rsid w:val="286956C1"/>
    <w:rsid w:val="286C2EFF"/>
    <w:rsid w:val="28842F95"/>
    <w:rsid w:val="28855BF0"/>
    <w:rsid w:val="289A5038"/>
    <w:rsid w:val="289E1828"/>
    <w:rsid w:val="289F7C81"/>
    <w:rsid w:val="28A53AE6"/>
    <w:rsid w:val="28A6647D"/>
    <w:rsid w:val="28AD4DF0"/>
    <w:rsid w:val="28B40601"/>
    <w:rsid w:val="28B54677"/>
    <w:rsid w:val="28BC6F12"/>
    <w:rsid w:val="28D103E2"/>
    <w:rsid w:val="28D166E4"/>
    <w:rsid w:val="28D45261"/>
    <w:rsid w:val="28D704BD"/>
    <w:rsid w:val="28D7240A"/>
    <w:rsid w:val="28E31F7C"/>
    <w:rsid w:val="28E374EB"/>
    <w:rsid w:val="28F077C7"/>
    <w:rsid w:val="28F648E9"/>
    <w:rsid w:val="28F770CB"/>
    <w:rsid w:val="28FC6297"/>
    <w:rsid w:val="2901531D"/>
    <w:rsid w:val="290229CB"/>
    <w:rsid w:val="290340BF"/>
    <w:rsid w:val="29042477"/>
    <w:rsid w:val="29043375"/>
    <w:rsid w:val="29065C24"/>
    <w:rsid w:val="29070D99"/>
    <w:rsid w:val="290B4AC8"/>
    <w:rsid w:val="290D0875"/>
    <w:rsid w:val="29173806"/>
    <w:rsid w:val="2919167F"/>
    <w:rsid w:val="291D31B9"/>
    <w:rsid w:val="2921174C"/>
    <w:rsid w:val="292417B4"/>
    <w:rsid w:val="292F5911"/>
    <w:rsid w:val="293935AF"/>
    <w:rsid w:val="29417150"/>
    <w:rsid w:val="294732CD"/>
    <w:rsid w:val="29476E2A"/>
    <w:rsid w:val="294F7CF6"/>
    <w:rsid w:val="295234E1"/>
    <w:rsid w:val="295440AA"/>
    <w:rsid w:val="2957773B"/>
    <w:rsid w:val="29585E57"/>
    <w:rsid w:val="296710B3"/>
    <w:rsid w:val="296F5282"/>
    <w:rsid w:val="29786F05"/>
    <w:rsid w:val="297B2810"/>
    <w:rsid w:val="298D0F51"/>
    <w:rsid w:val="298F639A"/>
    <w:rsid w:val="299024DC"/>
    <w:rsid w:val="299244A0"/>
    <w:rsid w:val="299407FE"/>
    <w:rsid w:val="29A221C2"/>
    <w:rsid w:val="29A35FE7"/>
    <w:rsid w:val="29A86021"/>
    <w:rsid w:val="29AA7D4E"/>
    <w:rsid w:val="29AB7D08"/>
    <w:rsid w:val="29AC579C"/>
    <w:rsid w:val="29B86116"/>
    <w:rsid w:val="29B956BD"/>
    <w:rsid w:val="29C31745"/>
    <w:rsid w:val="29CC6E65"/>
    <w:rsid w:val="29E42B79"/>
    <w:rsid w:val="29EA79DE"/>
    <w:rsid w:val="29EB7292"/>
    <w:rsid w:val="29F352F9"/>
    <w:rsid w:val="29F43384"/>
    <w:rsid w:val="29FE68FC"/>
    <w:rsid w:val="2A03615D"/>
    <w:rsid w:val="2A080071"/>
    <w:rsid w:val="2A1021D8"/>
    <w:rsid w:val="2A1538D0"/>
    <w:rsid w:val="2A18259C"/>
    <w:rsid w:val="2A1E5100"/>
    <w:rsid w:val="2A236263"/>
    <w:rsid w:val="2A237C61"/>
    <w:rsid w:val="2A2658E2"/>
    <w:rsid w:val="2A336773"/>
    <w:rsid w:val="2A34212D"/>
    <w:rsid w:val="2A3553EE"/>
    <w:rsid w:val="2A3555EF"/>
    <w:rsid w:val="2A376C79"/>
    <w:rsid w:val="2A396E17"/>
    <w:rsid w:val="2A3C178D"/>
    <w:rsid w:val="2A402964"/>
    <w:rsid w:val="2A410481"/>
    <w:rsid w:val="2A4223EB"/>
    <w:rsid w:val="2A440E9D"/>
    <w:rsid w:val="2A4E12DE"/>
    <w:rsid w:val="2A4F59FE"/>
    <w:rsid w:val="2A557F75"/>
    <w:rsid w:val="2A645DE4"/>
    <w:rsid w:val="2A662525"/>
    <w:rsid w:val="2A66482D"/>
    <w:rsid w:val="2A7301FB"/>
    <w:rsid w:val="2A8240DB"/>
    <w:rsid w:val="2A886E1F"/>
    <w:rsid w:val="2A992DFF"/>
    <w:rsid w:val="2AA13506"/>
    <w:rsid w:val="2AA960B4"/>
    <w:rsid w:val="2AB45E7E"/>
    <w:rsid w:val="2ABC1CC7"/>
    <w:rsid w:val="2ABD33BC"/>
    <w:rsid w:val="2ABF1DF9"/>
    <w:rsid w:val="2ACE2FF1"/>
    <w:rsid w:val="2ACF5A95"/>
    <w:rsid w:val="2AD368C2"/>
    <w:rsid w:val="2ADA773D"/>
    <w:rsid w:val="2ADF515E"/>
    <w:rsid w:val="2AE6095B"/>
    <w:rsid w:val="2AE955C4"/>
    <w:rsid w:val="2AF06655"/>
    <w:rsid w:val="2AF0709C"/>
    <w:rsid w:val="2AF57A60"/>
    <w:rsid w:val="2AF76001"/>
    <w:rsid w:val="2AFA0214"/>
    <w:rsid w:val="2AFE6C87"/>
    <w:rsid w:val="2B066038"/>
    <w:rsid w:val="2B083DF4"/>
    <w:rsid w:val="2B0E71AE"/>
    <w:rsid w:val="2B19771E"/>
    <w:rsid w:val="2B1D5AFB"/>
    <w:rsid w:val="2B1E41E9"/>
    <w:rsid w:val="2B1F1428"/>
    <w:rsid w:val="2B212C17"/>
    <w:rsid w:val="2B2274AC"/>
    <w:rsid w:val="2B232867"/>
    <w:rsid w:val="2B2822D1"/>
    <w:rsid w:val="2B347C60"/>
    <w:rsid w:val="2B420066"/>
    <w:rsid w:val="2B4444FA"/>
    <w:rsid w:val="2B5572CA"/>
    <w:rsid w:val="2B563348"/>
    <w:rsid w:val="2B68162C"/>
    <w:rsid w:val="2B6A3EF4"/>
    <w:rsid w:val="2B6C06E4"/>
    <w:rsid w:val="2B6D76B8"/>
    <w:rsid w:val="2B6F3EA5"/>
    <w:rsid w:val="2B763C15"/>
    <w:rsid w:val="2B860497"/>
    <w:rsid w:val="2B8D41C8"/>
    <w:rsid w:val="2B8E699C"/>
    <w:rsid w:val="2B9C57EA"/>
    <w:rsid w:val="2B9D713B"/>
    <w:rsid w:val="2B9F0406"/>
    <w:rsid w:val="2BA21A2C"/>
    <w:rsid w:val="2BA34C91"/>
    <w:rsid w:val="2BAF00CB"/>
    <w:rsid w:val="2BC14099"/>
    <w:rsid w:val="2BCE766E"/>
    <w:rsid w:val="2BD55689"/>
    <w:rsid w:val="2BD87DDD"/>
    <w:rsid w:val="2BDB51C9"/>
    <w:rsid w:val="2BDE520E"/>
    <w:rsid w:val="2BE17823"/>
    <w:rsid w:val="2BE20824"/>
    <w:rsid w:val="2BEA509B"/>
    <w:rsid w:val="2BED788A"/>
    <w:rsid w:val="2BEE0681"/>
    <w:rsid w:val="2BEF5AA8"/>
    <w:rsid w:val="2BF41DE5"/>
    <w:rsid w:val="2C014C5B"/>
    <w:rsid w:val="2C0D5CEF"/>
    <w:rsid w:val="2C0F7583"/>
    <w:rsid w:val="2C152902"/>
    <w:rsid w:val="2C1B4AFE"/>
    <w:rsid w:val="2C1E0299"/>
    <w:rsid w:val="2C212804"/>
    <w:rsid w:val="2C260271"/>
    <w:rsid w:val="2C281159"/>
    <w:rsid w:val="2C322AA0"/>
    <w:rsid w:val="2C330B96"/>
    <w:rsid w:val="2C342EE6"/>
    <w:rsid w:val="2C3E0809"/>
    <w:rsid w:val="2C5523D3"/>
    <w:rsid w:val="2C556F00"/>
    <w:rsid w:val="2C590E2C"/>
    <w:rsid w:val="2C724819"/>
    <w:rsid w:val="2C756C62"/>
    <w:rsid w:val="2C757B74"/>
    <w:rsid w:val="2C8157E9"/>
    <w:rsid w:val="2C8549AA"/>
    <w:rsid w:val="2C8802E0"/>
    <w:rsid w:val="2C9034E6"/>
    <w:rsid w:val="2C9533AB"/>
    <w:rsid w:val="2C96494A"/>
    <w:rsid w:val="2C9A3C32"/>
    <w:rsid w:val="2C9B404E"/>
    <w:rsid w:val="2CA451E4"/>
    <w:rsid w:val="2CA45DA1"/>
    <w:rsid w:val="2CA529F6"/>
    <w:rsid w:val="2CAC76D3"/>
    <w:rsid w:val="2CB20A36"/>
    <w:rsid w:val="2CB275D2"/>
    <w:rsid w:val="2CB74539"/>
    <w:rsid w:val="2CC016FF"/>
    <w:rsid w:val="2CC1066F"/>
    <w:rsid w:val="2CC97198"/>
    <w:rsid w:val="2CCB013C"/>
    <w:rsid w:val="2CCC0EB5"/>
    <w:rsid w:val="2CCC34ED"/>
    <w:rsid w:val="2CCE11F0"/>
    <w:rsid w:val="2CD70C9B"/>
    <w:rsid w:val="2CDB7693"/>
    <w:rsid w:val="2CDC0D73"/>
    <w:rsid w:val="2CDE06D9"/>
    <w:rsid w:val="2CE526F7"/>
    <w:rsid w:val="2CE614E9"/>
    <w:rsid w:val="2CF16FB2"/>
    <w:rsid w:val="2CF26A40"/>
    <w:rsid w:val="2CF40AAA"/>
    <w:rsid w:val="2CF51928"/>
    <w:rsid w:val="2CFA147B"/>
    <w:rsid w:val="2CFC3A5A"/>
    <w:rsid w:val="2D07106C"/>
    <w:rsid w:val="2D0F1DD4"/>
    <w:rsid w:val="2D1B15FC"/>
    <w:rsid w:val="2D1D5771"/>
    <w:rsid w:val="2D2028F4"/>
    <w:rsid w:val="2D206127"/>
    <w:rsid w:val="2D286712"/>
    <w:rsid w:val="2D2F489E"/>
    <w:rsid w:val="2D301800"/>
    <w:rsid w:val="2D360433"/>
    <w:rsid w:val="2D3D7909"/>
    <w:rsid w:val="2D444BAC"/>
    <w:rsid w:val="2D4B2A32"/>
    <w:rsid w:val="2D7D6C78"/>
    <w:rsid w:val="2D833A5B"/>
    <w:rsid w:val="2D8803F9"/>
    <w:rsid w:val="2D8E753C"/>
    <w:rsid w:val="2D9222C5"/>
    <w:rsid w:val="2D94611C"/>
    <w:rsid w:val="2D952EAE"/>
    <w:rsid w:val="2D99178D"/>
    <w:rsid w:val="2D9A46A8"/>
    <w:rsid w:val="2DAE631A"/>
    <w:rsid w:val="2DB208C8"/>
    <w:rsid w:val="2DB62459"/>
    <w:rsid w:val="2DBA4B5A"/>
    <w:rsid w:val="2DBD7883"/>
    <w:rsid w:val="2DCD5130"/>
    <w:rsid w:val="2DCE5A41"/>
    <w:rsid w:val="2DCF608C"/>
    <w:rsid w:val="2DD26427"/>
    <w:rsid w:val="2DD661C9"/>
    <w:rsid w:val="2DD90424"/>
    <w:rsid w:val="2DDC0D16"/>
    <w:rsid w:val="2DDD3FD1"/>
    <w:rsid w:val="2DE9320E"/>
    <w:rsid w:val="2E0C0EF8"/>
    <w:rsid w:val="2E0F246F"/>
    <w:rsid w:val="2E1A2BE4"/>
    <w:rsid w:val="2E1C54DA"/>
    <w:rsid w:val="2E1D4A85"/>
    <w:rsid w:val="2E1D68C5"/>
    <w:rsid w:val="2E1D6FFC"/>
    <w:rsid w:val="2E2079BC"/>
    <w:rsid w:val="2E225693"/>
    <w:rsid w:val="2E267EEB"/>
    <w:rsid w:val="2E2B0B37"/>
    <w:rsid w:val="2E2C7B82"/>
    <w:rsid w:val="2E31057A"/>
    <w:rsid w:val="2E344328"/>
    <w:rsid w:val="2E3501A7"/>
    <w:rsid w:val="2E372884"/>
    <w:rsid w:val="2E3740A2"/>
    <w:rsid w:val="2E3A04EB"/>
    <w:rsid w:val="2E431AFE"/>
    <w:rsid w:val="2E45359E"/>
    <w:rsid w:val="2E494294"/>
    <w:rsid w:val="2E4E63A7"/>
    <w:rsid w:val="2E5B1A25"/>
    <w:rsid w:val="2E5E628F"/>
    <w:rsid w:val="2E613AA0"/>
    <w:rsid w:val="2E6314BB"/>
    <w:rsid w:val="2E6E3114"/>
    <w:rsid w:val="2E845626"/>
    <w:rsid w:val="2E8527FE"/>
    <w:rsid w:val="2E972296"/>
    <w:rsid w:val="2EA8644E"/>
    <w:rsid w:val="2EB0259E"/>
    <w:rsid w:val="2EB03DDD"/>
    <w:rsid w:val="2EB26BFF"/>
    <w:rsid w:val="2EB35C24"/>
    <w:rsid w:val="2EB531CC"/>
    <w:rsid w:val="2EB55D16"/>
    <w:rsid w:val="2EBA7EC5"/>
    <w:rsid w:val="2EBE4CAF"/>
    <w:rsid w:val="2EC30BB2"/>
    <w:rsid w:val="2EC51B0D"/>
    <w:rsid w:val="2EC96B98"/>
    <w:rsid w:val="2ECE6659"/>
    <w:rsid w:val="2ECF3D85"/>
    <w:rsid w:val="2EDD66C5"/>
    <w:rsid w:val="2EDF59CA"/>
    <w:rsid w:val="2EF05CCC"/>
    <w:rsid w:val="2EF115DC"/>
    <w:rsid w:val="2EF47815"/>
    <w:rsid w:val="2EF73988"/>
    <w:rsid w:val="2EFB30BC"/>
    <w:rsid w:val="2EFD6E08"/>
    <w:rsid w:val="2F0F103A"/>
    <w:rsid w:val="2F0F27BF"/>
    <w:rsid w:val="2F113BAB"/>
    <w:rsid w:val="2F16243C"/>
    <w:rsid w:val="2F16260B"/>
    <w:rsid w:val="2F1777BD"/>
    <w:rsid w:val="2F1C430B"/>
    <w:rsid w:val="2F216833"/>
    <w:rsid w:val="2F2B39A7"/>
    <w:rsid w:val="2F2B3F7D"/>
    <w:rsid w:val="2F3536E8"/>
    <w:rsid w:val="2F3578BA"/>
    <w:rsid w:val="2F375CFB"/>
    <w:rsid w:val="2F3872CD"/>
    <w:rsid w:val="2F3C4FB2"/>
    <w:rsid w:val="2F45373F"/>
    <w:rsid w:val="2F57500D"/>
    <w:rsid w:val="2F61516D"/>
    <w:rsid w:val="2F62283C"/>
    <w:rsid w:val="2F6550C0"/>
    <w:rsid w:val="2F6A769F"/>
    <w:rsid w:val="2F6E67E8"/>
    <w:rsid w:val="2F710E35"/>
    <w:rsid w:val="2F763569"/>
    <w:rsid w:val="2F803BBD"/>
    <w:rsid w:val="2F873C08"/>
    <w:rsid w:val="2F877DF5"/>
    <w:rsid w:val="2F947237"/>
    <w:rsid w:val="2F957E10"/>
    <w:rsid w:val="2F9967F4"/>
    <w:rsid w:val="2FA8757C"/>
    <w:rsid w:val="2FB031CA"/>
    <w:rsid w:val="2FC52BBC"/>
    <w:rsid w:val="2FCD25F2"/>
    <w:rsid w:val="2FCD32F2"/>
    <w:rsid w:val="2FD2115F"/>
    <w:rsid w:val="2FE30326"/>
    <w:rsid w:val="2FEE1E20"/>
    <w:rsid w:val="2FF03F60"/>
    <w:rsid w:val="2FF27FE5"/>
    <w:rsid w:val="2FFC6C63"/>
    <w:rsid w:val="300740F2"/>
    <w:rsid w:val="30075742"/>
    <w:rsid w:val="30100AD1"/>
    <w:rsid w:val="3015189A"/>
    <w:rsid w:val="301565E9"/>
    <w:rsid w:val="301D0588"/>
    <w:rsid w:val="301F035C"/>
    <w:rsid w:val="302B4192"/>
    <w:rsid w:val="30352AEB"/>
    <w:rsid w:val="3036579A"/>
    <w:rsid w:val="30452ACB"/>
    <w:rsid w:val="304D0EBB"/>
    <w:rsid w:val="30595BFA"/>
    <w:rsid w:val="30605A3D"/>
    <w:rsid w:val="30624D07"/>
    <w:rsid w:val="306C00BA"/>
    <w:rsid w:val="306F48DA"/>
    <w:rsid w:val="307217D1"/>
    <w:rsid w:val="307657A0"/>
    <w:rsid w:val="307761A7"/>
    <w:rsid w:val="30880CB6"/>
    <w:rsid w:val="308A7A7D"/>
    <w:rsid w:val="308E0B35"/>
    <w:rsid w:val="308F0D73"/>
    <w:rsid w:val="30944AC2"/>
    <w:rsid w:val="30A70D58"/>
    <w:rsid w:val="30A95F2B"/>
    <w:rsid w:val="30B53956"/>
    <w:rsid w:val="30B61E7A"/>
    <w:rsid w:val="30B642E3"/>
    <w:rsid w:val="30BB5DBF"/>
    <w:rsid w:val="30BE76B6"/>
    <w:rsid w:val="30C84170"/>
    <w:rsid w:val="30C84B7F"/>
    <w:rsid w:val="30D42F9D"/>
    <w:rsid w:val="30E05C5F"/>
    <w:rsid w:val="30F8440E"/>
    <w:rsid w:val="30FE6BFD"/>
    <w:rsid w:val="30FE7E2A"/>
    <w:rsid w:val="31015440"/>
    <w:rsid w:val="31067631"/>
    <w:rsid w:val="310965E6"/>
    <w:rsid w:val="310B3EA9"/>
    <w:rsid w:val="31152489"/>
    <w:rsid w:val="313228C6"/>
    <w:rsid w:val="31354605"/>
    <w:rsid w:val="31375678"/>
    <w:rsid w:val="31403CD3"/>
    <w:rsid w:val="315619D5"/>
    <w:rsid w:val="315763B3"/>
    <w:rsid w:val="315834FF"/>
    <w:rsid w:val="315E1CAB"/>
    <w:rsid w:val="316777F5"/>
    <w:rsid w:val="316B10B0"/>
    <w:rsid w:val="316D1DE9"/>
    <w:rsid w:val="31753CFA"/>
    <w:rsid w:val="318A026C"/>
    <w:rsid w:val="318E3938"/>
    <w:rsid w:val="319A0183"/>
    <w:rsid w:val="319E1D91"/>
    <w:rsid w:val="31A123F1"/>
    <w:rsid w:val="31A41043"/>
    <w:rsid w:val="31A55F53"/>
    <w:rsid w:val="31A6248C"/>
    <w:rsid w:val="31AB0F9C"/>
    <w:rsid w:val="31AC0EC4"/>
    <w:rsid w:val="31B11964"/>
    <w:rsid w:val="31BE28A4"/>
    <w:rsid w:val="31C43500"/>
    <w:rsid w:val="31C81C2D"/>
    <w:rsid w:val="31D40207"/>
    <w:rsid w:val="31E0568A"/>
    <w:rsid w:val="31F76581"/>
    <w:rsid w:val="32004476"/>
    <w:rsid w:val="320564BD"/>
    <w:rsid w:val="32065770"/>
    <w:rsid w:val="320A5303"/>
    <w:rsid w:val="32113C9F"/>
    <w:rsid w:val="32150F81"/>
    <w:rsid w:val="3219141D"/>
    <w:rsid w:val="321D0AA9"/>
    <w:rsid w:val="32203D7E"/>
    <w:rsid w:val="322346D2"/>
    <w:rsid w:val="32254A0B"/>
    <w:rsid w:val="32370E89"/>
    <w:rsid w:val="324A5B8E"/>
    <w:rsid w:val="324B7E84"/>
    <w:rsid w:val="325D0C9A"/>
    <w:rsid w:val="325E7F56"/>
    <w:rsid w:val="3269726A"/>
    <w:rsid w:val="328427BB"/>
    <w:rsid w:val="32881A27"/>
    <w:rsid w:val="328F2A83"/>
    <w:rsid w:val="329E6EB3"/>
    <w:rsid w:val="32A03E20"/>
    <w:rsid w:val="32A34515"/>
    <w:rsid w:val="32A90021"/>
    <w:rsid w:val="32B407CC"/>
    <w:rsid w:val="32B42862"/>
    <w:rsid w:val="32BF52F0"/>
    <w:rsid w:val="32BF7C1F"/>
    <w:rsid w:val="32C03B8D"/>
    <w:rsid w:val="32C174F4"/>
    <w:rsid w:val="32C17934"/>
    <w:rsid w:val="32C916AD"/>
    <w:rsid w:val="32D42900"/>
    <w:rsid w:val="32DC3633"/>
    <w:rsid w:val="32E8029D"/>
    <w:rsid w:val="32E9466D"/>
    <w:rsid w:val="32EC084F"/>
    <w:rsid w:val="32EE7FEE"/>
    <w:rsid w:val="32F97C5D"/>
    <w:rsid w:val="32FA3BF8"/>
    <w:rsid w:val="32FF365C"/>
    <w:rsid w:val="33125C64"/>
    <w:rsid w:val="33131D9C"/>
    <w:rsid w:val="331B337A"/>
    <w:rsid w:val="331C5D6B"/>
    <w:rsid w:val="33231DA0"/>
    <w:rsid w:val="33257346"/>
    <w:rsid w:val="332A6993"/>
    <w:rsid w:val="332B4462"/>
    <w:rsid w:val="332F1EE5"/>
    <w:rsid w:val="33361583"/>
    <w:rsid w:val="333B09AB"/>
    <w:rsid w:val="334356A4"/>
    <w:rsid w:val="334511AD"/>
    <w:rsid w:val="3346128A"/>
    <w:rsid w:val="334A4956"/>
    <w:rsid w:val="334B5333"/>
    <w:rsid w:val="334C4870"/>
    <w:rsid w:val="334E639C"/>
    <w:rsid w:val="33526BC9"/>
    <w:rsid w:val="3353526D"/>
    <w:rsid w:val="33587396"/>
    <w:rsid w:val="335C05C6"/>
    <w:rsid w:val="3362313B"/>
    <w:rsid w:val="33654B63"/>
    <w:rsid w:val="33807905"/>
    <w:rsid w:val="33813661"/>
    <w:rsid w:val="33892D96"/>
    <w:rsid w:val="338D0781"/>
    <w:rsid w:val="338E2E41"/>
    <w:rsid w:val="339B6A9D"/>
    <w:rsid w:val="339D5903"/>
    <w:rsid w:val="33A71A8D"/>
    <w:rsid w:val="33AD7074"/>
    <w:rsid w:val="33B12D44"/>
    <w:rsid w:val="33B9550C"/>
    <w:rsid w:val="33BB3DFB"/>
    <w:rsid w:val="33BC2451"/>
    <w:rsid w:val="33C54E19"/>
    <w:rsid w:val="33D252E7"/>
    <w:rsid w:val="33D40289"/>
    <w:rsid w:val="33D53956"/>
    <w:rsid w:val="33D63F56"/>
    <w:rsid w:val="33D83C77"/>
    <w:rsid w:val="33D8428A"/>
    <w:rsid w:val="33DF73AF"/>
    <w:rsid w:val="33E82DE4"/>
    <w:rsid w:val="33EA60B2"/>
    <w:rsid w:val="33EF7181"/>
    <w:rsid w:val="33F55064"/>
    <w:rsid w:val="33F604F4"/>
    <w:rsid w:val="33FD54AF"/>
    <w:rsid w:val="340500D9"/>
    <w:rsid w:val="34096FEA"/>
    <w:rsid w:val="340F0D1E"/>
    <w:rsid w:val="341549FF"/>
    <w:rsid w:val="34163A74"/>
    <w:rsid w:val="34175F87"/>
    <w:rsid w:val="34191AF4"/>
    <w:rsid w:val="341A1D28"/>
    <w:rsid w:val="341A2D0E"/>
    <w:rsid w:val="341B5B29"/>
    <w:rsid w:val="342D5ABF"/>
    <w:rsid w:val="34326E12"/>
    <w:rsid w:val="34353A3A"/>
    <w:rsid w:val="344162A1"/>
    <w:rsid w:val="34530098"/>
    <w:rsid w:val="345456BB"/>
    <w:rsid w:val="346A44E7"/>
    <w:rsid w:val="346E014A"/>
    <w:rsid w:val="34732356"/>
    <w:rsid w:val="34805BF1"/>
    <w:rsid w:val="34830902"/>
    <w:rsid w:val="34920148"/>
    <w:rsid w:val="34952E83"/>
    <w:rsid w:val="349549A5"/>
    <w:rsid w:val="34961A56"/>
    <w:rsid w:val="349D7E60"/>
    <w:rsid w:val="34A2408B"/>
    <w:rsid w:val="34A45B36"/>
    <w:rsid w:val="34A82AFF"/>
    <w:rsid w:val="34C37DC1"/>
    <w:rsid w:val="34C56B94"/>
    <w:rsid w:val="34C63E49"/>
    <w:rsid w:val="34D32B43"/>
    <w:rsid w:val="34D33D78"/>
    <w:rsid w:val="34D539D4"/>
    <w:rsid w:val="34D81AD5"/>
    <w:rsid w:val="34DA6DAD"/>
    <w:rsid w:val="34E531F3"/>
    <w:rsid w:val="34F45E76"/>
    <w:rsid w:val="350147F0"/>
    <w:rsid w:val="350158A8"/>
    <w:rsid w:val="35083DC1"/>
    <w:rsid w:val="35171A43"/>
    <w:rsid w:val="351D3F0E"/>
    <w:rsid w:val="351D477E"/>
    <w:rsid w:val="35232ED8"/>
    <w:rsid w:val="3529267B"/>
    <w:rsid w:val="35326223"/>
    <w:rsid w:val="3534775B"/>
    <w:rsid w:val="35364C32"/>
    <w:rsid w:val="353931E3"/>
    <w:rsid w:val="35397B6F"/>
    <w:rsid w:val="354444B0"/>
    <w:rsid w:val="35523082"/>
    <w:rsid w:val="35554222"/>
    <w:rsid w:val="355643F7"/>
    <w:rsid w:val="35584C56"/>
    <w:rsid w:val="355A105A"/>
    <w:rsid w:val="355E249C"/>
    <w:rsid w:val="35643AC0"/>
    <w:rsid w:val="356E0F27"/>
    <w:rsid w:val="356F2BB7"/>
    <w:rsid w:val="35724110"/>
    <w:rsid w:val="357827AA"/>
    <w:rsid w:val="357B7348"/>
    <w:rsid w:val="357C67C1"/>
    <w:rsid w:val="35843246"/>
    <w:rsid w:val="35891EF6"/>
    <w:rsid w:val="358E33B4"/>
    <w:rsid w:val="35913B9A"/>
    <w:rsid w:val="35930968"/>
    <w:rsid w:val="359450BE"/>
    <w:rsid w:val="359F6336"/>
    <w:rsid w:val="35A24298"/>
    <w:rsid w:val="35AB62FE"/>
    <w:rsid w:val="35AD2E1A"/>
    <w:rsid w:val="35AD53DD"/>
    <w:rsid w:val="35AF0DF1"/>
    <w:rsid w:val="35B04231"/>
    <w:rsid w:val="35BA0FDF"/>
    <w:rsid w:val="35CE3774"/>
    <w:rsid w:val="35D464F1"/>
    <w:rsid w:val="35D70EAE"/>
    <w:rsid w:val="35E17055"/>
    <w:rsid w:val="35E359AD"/>
    <w:rsid w:val="35E41C46"/>
    <w:rsid w:val="35E74EA9"/>
    <w:rsid w:val="35E815C8"/>
    <w:rsid w:val="35F63CDB"/>
    <w:rsid w:val="35FD430E"/>
    <w:rsid w:val="3609764E"/>
    <w:rsid w:val="360F25EA"/>
    <w:rsid w:val="3611407D"/>
    <w:rsid w:val="361A6953"/>
    <w:rsid w:val="361B3986"/>
    <w:rsid w:val="36213CE0"/>
    <w:rsid w:val="36225F8D"/>
    <w:rsid w:val="363052AB"/>
    <w:rsid w:val="36377D98"/>
    <w:rsid w:val="36493F00"/>
    <w:rsid w:val="36572A7E"/>
    <w:rsid w:val="366F7391"/>
    <w:rsid w:val="36707676"/>
    <w:rsid w:val="36707B01"/>
    <w:rsid w:val="36714723"/>
    <w:rsid w:val="36775796"/>
    <w:rsid w:val="367F7ABD"/>
    <w:rsid w:val="368025AC"/>
    <w:rsid w:val="36845C9B"/>
    <w:rsid w:val="36893D29"/>
    <w:rsid w:val="36900EC8"/>
    <w:rsid w:val="36985B0C"/>
    <w:rsid w:val="369868A1"/>
    <w:rsid w:val="369A191F"/>
    <w:rsid w:val="36B21BA1"/>
    <w:rsid w:val="36BB613F"/>
    <w:rsid w:val="36BF20E2"/>
    <w:rsid w:val="36C96FCB"/>
    <w:rsid w:val="36CF3E60"/>
    <w:rsid w:val="36D22615"/>
    <w:rsid w:val="36D33F6E"/>
    <w:rsid w:val="36D81B64"/>
    <w:rsid w:val="36DB0472"/>
    <w:rsid w:val="36DB3717"/>
    <w:rsid w:val="36DB5F5E"/>
    <w:rsid w:val="36DC042D"/>
    <w:rsid w:val="36DC181C"/>
    <w:rsid w:val="36E4177A"/>
    <w:rsid w:val="36E56433"/>
    <w:rsid w:val="36F15ECB"/>
    <w:rsid w:val="36F17BBA"/>
    <w:rsid w:val="36F24709"/>
    <w:rsid w:val="36FE2A16"/>
    <w:rsid w:val="36FF5F1C"/>
    <w:rsid w:val="3702262A"/>
    <w:rsid w:val="37096350"/>
    <w:rsid w:val="370B1E28"/>
    <w:rsid w:val="370B5A40"/>
    <w:rsid w:val="371E0AD0"/>
    <w:rsid w:val="37215738"/>
    <w:rsid w:val="37244026"/>
    <w:rsid w:val="372728EB"/>
    <w:rsid w:val="372E25A2"/>
    <w:rsid w:val="373015E9"/>
    <w:rsid w:val="37312624"/>
    <w:rsid w:val="37386C54"/>
    <w:rsid w:val="373A7F6F"/>
    <w:rsid w:val="373D29DE"/>
    <w:rsid w:val="373D77DC"/>
    <w:rsid w:val="373E763D"/>
    <w:rsid w:val="373F4B6D"/>
    <w:rsid w:val="374122B5"/>
    <w:rsid w:val="3742146F"/>
    <w:rsid w:val="37485A3A"/>
    <w:rsid w:val="37493790"/>
    <w:rsid w:val="374D7F37"/>
    <w:rsid w:val="37506CEB"/>
    <w:rsid w:val="3753768D"/>
    <w:rsid w:val="375D4F5F"/>
    <w:rsid w:val="375D712E"/>
    <w:rsid w:val="375F31AC"/>
    <w:rsid w:val="3761440F"/>
    <w:rsid w:val="37692130"/>
    <w:rsid w:val="376B7284"/>
    <w:rsid w:val="376E5728"/>
    <w:rsid w:val="37711C6B"/>
    <w:rsid w:val="378A294E"/>
    <w:rsid w:val="378D58A0"/>
    <w:rsid w:val="3790486B"/>
    <w:rsid w:val="37912258"/>
    <w:rsid w:val="37985896"/>
    <w:rsid w:val="37A144D8"/>
    <w:rsid w:val="37A1600B"/>
    <w:rsid w:val="37A842F0"/>
    <w:rsid w:val="37AA59E3"/>
    <w:rsid w:val="37B27E77"/>
    <w:rsid w:val="37B5557E"/>
    <w:rsid w:val="37C20AE6"/>
    <w:rsid w:val="37C4515D"/>
    <w:rsid w:val="37C7335B"/>
    <w:rsid w:val="37C87B93"/>
    <w:rsid w:val="37CA5F8E"/>
    <w:rsid w:val="37CC23F5"/>
    <w:rsid w:val="37D012D7"/>
    <w:rsid w:val="37DB25E2"/>
    <w:rsid w:val="37E118C6"/>
    <w:rsid w:val="37E60E9E"/>
    <w:rsid w:val="37F33DFF"/>
    <w:rsid w:val="37F65253"/>
    <w:rsid w:val="37F72BB4"/>
    <w:rsid w:val="37F733FD"/>
    <w:rsid w:val="37FA0D1B"/>
    <w:rsid w:val="38046EDD"/>
    <w:rsid w:val="38121E8F"/>
    <w:rsid w:val="3813764D"/>
    <w:rsid w:val="38161126"/>
    <w:rsid w:val="38272698"/>
    <w:rsid w:val="382D25DD"/>
    <w:rsid w:val="3836209C"/>
    <w:rsid w:val="38373CBB"/>
    <w:rsid w:val="383A3612"/>
    <w:rsid w:val="38413ABE"/>
    <w:rsid w:val="384B15A6"/>
    <w:rsid w:val="384F4989"/>
    <w:rsid w:val="38514C0D"/>
    <w:rsid w:val="38526FDA"/>
    <w:rsid w:val="385F0937"/>
    <w:rsid w:val="386020A3"/>
    <w:rsid w:val="38617600"/>
    <w:rsid w:val="386B01B7"/>
    <w:rsid w:val="386F3C41"/>
    <w:rsid w:val="387343B5"/>
    <w:rsid w:val="38747A4A"/>
    <w:rsid w:val="38765B1C"/>
    <w:rsid w:val="387B1BD6"/>
    <w:rsid w:val="387F4D71"/>
    <w:rsid w:val="38883DDF"/>
    <w:rsid w:val="38895E85"/>
    <w:rsid w:val="38900F37"/>
    <w:rsid w:val="38943E58"/>
    <w:rsid w:val="3896782D"/>
    <w:rsid w:val="38A34728"/>
    <w:rsid w:val="38A47744"/>
    <w:rsid w:val="38A62ACB"/>
    <w:rsid w:val="38A81156"/>
    <w:rsid w:val="38AA2DAE"/>
    <w:rsid w:val="38AA3242"/>
    <w:rsid w:val="38BB5212"/>
    <w:rsid w:val="38C157B9"/>
    <w:rsid w:val="38C56FA8"/>
    <w:rsid w:val="38CA285D"/>
    <w:rsid w:val="38CA360B"/>
    <w:rsid w:val="38CF0248"/>
    <w:rsid w:val="38CF0B45"/>
    <w:rsid w:val="38CF754C"/>
    <w:rsid w:val="38D73DFE"/>
    <w:rsid w:val="38DA1044"/>
    <w:rsid w:val="38E357B1"/>
    <w:rsid w:val="38E85A81"/>
    <w:rsid w:val="38EA2600"/>
    <w:rsid w:val="38EC6236"/>
    <w:rsid w:val="38F5569C"/>
    <w:rsid w:val="38FB1D87"/>
    <w:rsid w:val="38FB6EC4"/>
    <w:rsid w:val="390139EF"/>
    <w:rsid w:val="39016532"/>
    <w:rsid w:val="39034174"/>
    <w:rsid w:val="390376E2"/>
    <w:rsid w:val="390927B6"/>
    <w:rsid w:val="390E5A82"/>
    <w:rsid w:val="39144D53"/>
    <w:rsid w:val="392A1210"/>
    <w:rsid w:val="392E296D"/>
    <w:rsid w:val="394A2F10"/>
    <w:rsid w:val="394C5036"/>
    <w:rsid w:val="39571245"/>
    <w:rsid w:val="39597DB6"/>
    <w:rsid w:val="395C2C22"/>
    <w:rsid w:val="39611C91"/>
    <w:rsid w:val="3963439E"/>
    <w:rsid w:val="39643CBF"/>
    <w:rsid w:val="3967417D"/>
    <w:rsid w:val="3970385D"/>
    <w:rsid w:val="39727DF6"/>
    <w:rsid w:val="39760925"/>
    <w:rsid w:val="39791509"/>
    <w:rsid w:val="39795425"/>
    <w:rsid w:val="3981321F"/>
    <w:rsid w:val="398B2360"/>
    <w:rsid w:val="39A06E45"/>
    <w:rsid w:val="39A536A6"/>
    <w:rsid w:val="39A65E62"/>
    <w:rsid w:val="39AF5FDE"/>
    <w:rsid w:val="39B44486"/>
    <w:rsid w:val="39C20AE7"/>
    <w:rsid w:val="39C27C70"/>
    <w:rsid w:val="39CB75DB"/>
    <w:rsid w:val="39D030D9"/>
    <w:rsid w:val="39E2569F"/>
    <w:rsid w:val="39FA01F6"/>
    <w:rsid w:val="39FD6214"/>
    <w:rsid w:val="3A022904"/>
    <w:rsid w:val="3A072122"/>
    <w:rsid w:val="3A145BAE"/>
    <w:rsid w:val="3A3649B3"/>
    <w:rsid w:val="3A3B652F"/>
    <w:rsid w:val="3A43730F"/>
    <w:rsid w:val="3A482625"/>
    <w:rsid w:val="3A4E2262"/>
    <w:rsid w:val="3A507B0C"/>
    <w:rsid w:val="3A5D6199"/>
    <w:rsid w:val="3A5E02DA"/>
    <w:rsid w:val="3A5F014B"/>
    <w:rsid w:val="3A5F54CE"/>
    <w:rsid w:val="3A5F5B10"/>
    <w:rsid w:val="3A66194D"/>
    <w:rsid w:val="3A6824B6"/>
    <w:rsid w:val="3A6B1490"/>
    <w:rsid w:val="3A754955"/>
    <w:rsid w:val="3A7A65D7"/>
    <w:rsid w:val="3A7F6965"/>
    <w:rsid w:val="3A816B20"/>
    <w:rsid w:val="3A8242AA"/>
    <w:rsid w:val="3A8658FC"/>
    <w:rsid w:val="3A8F1FAB"/>
    <w:rsid w:val="3A911DC1"/>
    <w:rsid w:val="3A91640A"/>
    <w:rsid w:val="3A970E96"/>
    <w:rsid w:val="3A9E4335"/>
    <w:rsid w:val="3AA0597B"/>
    <w:rsid w:val="3AA1274C"/>
    <w:rsid w:val="3AA30F26"/>
    <w:rsid w:val="3AA81604"/>
    <w:rsid w:val="3AB046D3"/>
    <w:rsid w:val="3AB256B8"/>
    <w:rsid w:val="3AB6562A"/>
    <w:rsid w:val="3AC32B5B"/>
    <w:rsid w:val="3ACE6FAF"/>
    <w:rsid w:val="3AD03565"/>
    <w:rsid w:val="3AD904B3"/>
    <w:rsid w:val="3ADE0A6C"/>
    <w:rsid w:val="3AE32ACD"/>
    <w:rsid w:val="3AF41F6D"/>
    <w:rsid w:val="3AF96544"/>
    <w:rsid w:val="3AFD6C47"/>
    <w:rsid w:val="3B135C7E"/>
    <w:rsid w:val="3B1404F6"/>
    <w:rsid w:val="3B195BC8"/>
    <w:rsid w:val="3B21173A"/>
    <w:rsid w:val="3B2300FF"/>
    <w:rsid w:val="3B29231C"/>
    <w:rsid w:val="3B2B6401"/>
    <w:rsid w:val="3B315955"/>
    <w:rsid w:val="3B4C106D"/>
    <w:rsid w:val="3B517F03"/>
    <w:rsid w:val="3B562259"/>
    <w:rsid w:val="3B57396A"/>
    <w:rsid w:val="3B5760B5"/>
    <w:rsid w:val="3B622A1B"/>
    <w:rsid w:val="3B6409F0"/>
    <w:rsid w:val="3B65118F"/>
    <w:rsid w:val="3B673FAC"/>
    <w:rsid w:val="3B685714"/>
    <w:rsid w:val="3B6F21D2"/>
    <w:rsid w:val="3B72470B"/>
    <w:rsid w:val="3B7262D3"/>
    <w:rsid w:val="3B785B5E"/>
    <w:rsid w:val="3B86554E"/>
    <w:rsid w:val="3B8B2680"/>
    <w:rsid w:val="3B982AFE"/>
    <w:rsid w:val="3B9F582C"/>
    <w:rsid w:val="3BB121D2"/>
    <w:rsid w:val="3BB35A9B"/>
    <w:rsid w:val="3BBE38E2"/>
    <w:rsid w:val="3BC76589"/>
    <w:rsid w:val="3BCB004F"/>
    <w:rsid w:val="3BD87C3E"/>
    <w:rsid w:val="3BDA4B18"/>
    <w:rsid w:val="3BDE0F76"/>
    <w:rsid w:val="3BE004AF"/>
    <w:rsid w:val="3BE11A85"/>
    <w:rsid w:val="3BED0335"/>
    <w:rsid w:val="3BF7671F"/>
    <w:rsid w:val="3BFA50E4"/>
    <w:rsid w:val="3BFB418F"/>
    <w:rsid w:val="3C07307C"/>
    <w:rsid w:val="3C100B29"/>
    <w:rsid w:val="3C1208F5"/>
    <w:rsid w:val="3C123D31"/>
    <w:rsid w:val="3C1468FD"/>
    <w:rsid w:val="3C16249F"/>
    <w:rsid w:val="3C20797F"/>
    <w:rsid w:val="3C2113B6"/>
    <w:rsid w:val="3C237E02"/>
    <w:rsid w:val="3C251C27"/>
    <w:rsid w:val="3C274A37"/>
    <w:rsid w:val="3C2F6398"/>
    <w:rsid w:val="3C3728F9"/>
    <w:rsid w:val="3C3E3147"/>
    <w:rsid w:val="3C3E4773"/>
    <w:rsid w:val="3C415AA3"/>
    <w:rsid w:val="3C431E7C"/>
    <w:rsid w:val="3C566F1E"/>
    <w:rsid w:val="3C5C3BFA"/>
    <w:rsid w:val="3C6A4DC0"/>
    <w:rsid w:val="3C6B05BB"/>
    <w:rsid w:val="3C6C4F5B"/>
    <w:rsid w:val="3C705780"/>
    <w:rsid w:val="3C7363CB"/>
    <w:rsid w:val="3C8C6A7C"/>
    <w:rsid w:val="3C935FD4"/>
    <w:rsid w:val="3C9D05BD"/>
    <w:rsid w:val="3CA56F5E"/>
    <w:rsid w:val="3CAA6127"/>
    <w:rsid w:val="3CAE73A6"/>
    <w:rsid w:val="3CB14458"/>
    <w:rsid w:val="3CBD11A4"/>
    <w:rsid w:val="3CCC411A"/>
    <w:rsid w:val="3CD95C18"/>
    <w:rsid w:val="3CDC2518"/>
    <w:rsid w:val="3CDD169E"/>
    <w:rsid w:val="3CDE10E5"/>
    <w:rsid w:val="3CE37662"/>
    <w:rsid w:val="3CE7239B"/>
    <w:rsid w:val="3CE83644"/>
    <w:rsid w:val="3CE93793"/>
    <w:rsid w:val="3CF03ADC"/>
    <w:rsid w:val="3D043443"/>
    <w:rsid w:val="3D2778F0"/>
    <w:rsid w:val="3D2C06E3"/>
    <w:rsid w:val="3D2D2EDB"/>
    <w:rsid w:val="3D3119E3"/>
    <w:rsid w:val="3D3853A6"/>
    <w:rsid w:val="3D38675C"/>
    <w:rsid w:val="3D3C2FB5"/>
    <w:rsid w:val="3D4E5423"/>
    <w:rsid w:val="3D4F6D0D"/>
    <w:rsid w:val="3D5470B4"/>
    <w:rsid w:val="3D5479B4"/>
    <w:rsid w:val="3D5523FC"/>
    <w:rsid w:val="3D555F01"/>
    <w:rsid w:val="3D572896"/>
    <w:rsid w:val="3D656429"/>
    <w:rsid w:val="3D6E13D8"/>
    <w:rsid w:val="3D781FDA"/>
    <w:rsid w:val="3D7B0159"/>
    <w:rsid w:val="3D7C4B73"/>
    <w:rsid w:val="3D7E1223"/>
    <w:rsid w:val="3D8420E8"/>
    <w:rsid w:val="3D87404C"/>
    <w:rsid w:val="3D884134"/>
    <w:rsid w:val="3D8F1598"/>
    <w:rsid w:val="3D905090"/>
    <w:rsid w:val="3D910932"/>
    <w:rsid w:val="3D931088"/>
    <w:rsid w:val="3D9454C8"/>
    <w:rsid w:val="3D996C3F"/>
    <w:rsid w:val="3DA6370B"/>
    <w:rsid w:val="3DA86570"/>
    <w:rsid w:val="3DA94408"/>
    <w:rsid w:val="3DAE5CD0"/>
    <w:rsid w:val="3DB17760"/>
    <w:rsid w:val="3DB251B1"/>
    <w:rsid w:val="3DC247A0"/>
    <w:rsid w:val="3DC4051F"/>
    <w:rsid w:val="3DC77442"/>
    <w:rsid w:val="3DC95D03"/>
    <w:rsid w:val="3DD81866"/>
    <w:rsid w:val="3DDB14DA"/>
    <w:rsid w:val="3DDD072A"/>
    <w:rsid w:val="3DE60DD8"/>
    <w:rsid w:val="3DE8490B"/>
    <w:rsid w:val="3DF037A2"/>
    <w:rsid w:val="3DFD67CB"/>
    <w:rsid w:val="3E012D61"/>
    <w:rsid w:val="3E077380"/>
    <w:rsid w:val="3E0E2A94"/>
    <w:rsid w:val="3E111A3F"/>
    <w:rsid w:val="3E115DD2"/>
    <w:rsid w:val="3E232A70"/>
    <w:rsid w:val="3E25068D"/>
    <w:rsid w:val="3E2B1444"/>
    <w:rsid w:val="3E2D3558"/>
    <w:rsid w:val="3E2F49C9"/>
    <w:rsid w:val="3E344FBE"/>
    <w:rsid w:val="3E3E0886"/>
    <w:rsid w:val="3E4C0E11"/>
    <w:rsid w:val="3E546397"/>
    <w:rsid w:val="3E5D6E19"/>
    <w:rsid w:val="3E6C7E98"/>
    <w:rsid w:val="3E7118ED"/>
    <w:rsid w:val="3E7249C2"/>
    <w:rsid w:val="3E8826F4"/>
    <w:rsid w:val="3E8E14C8"/>
    <w:rsid w:val="3E925399"/>
    <w:rsid w:val="3E990730"/>
    <w:rsid w:val="3EA27DFC"/>
    <w:rsid w:val="3EA37852"/>
    <w:rsid w:val="3EB503BF"/>
    <w:rsid w:val="3EBB076D"/>
    <w:rsid w:val="3EC07574"/>
    <w:rsid w:val="3EC170D1"/>
    <w:rsid w:val="3ECA0743"/>
    <w:rsid w:val="3ECA08E3"/>
    <w:rsid w:val="3ECE64F4"/>
    <w:rsid w:val="3ED7299E"/>
    <w:rsid w:val="3EE700EC"/>
    <w:rsid w:val="3EEC377D"/>
    <w:rsid w:val="3EF31A8F"/>
    <w:rsid w:val="3EF32A8E"/>
    <w:rsid w:val="3EFC5D12"/>
    <w:rsid w:val="3EFF3792"/>
    <w:rsid w:val="3F0E001E"/>
    <w:rsid w:val="3F0E5DEB"/>
    <w:rsid w:val="3F0E6293"/>
    <w:rsid w:val="3F100A14"/>
    <w:rsid w:val="3F1415A5"/>
    <w:rsid w:val="3F145A10"/>
    <w:rsid w:val="3F1736A3"/>
    <w:rsid w:val="3F175232"/>
    <w:rsid w:val="3F1B6533"/>
    <w:rsid w:val="3F220E40"/>
    <w:rsid w:val="3F23643C"/>
    <w:rsid w:val="3F2F658B"/>
    <w:rsid w:val="3F375596"/>
    <w:rsid w:val="3F3F3419"/>
    <w:rsid w:val="3F4E0B90"/>
    <w:rsid w:val="3F52350E"/>
    <w:rsid w:val="3F52690B"/>
    <w:rsid w:val="3F533FB0"/>
    <w:rsid w:val="3F5B036F"/>
    <w:rsid w:val="3F5D5FFB"/>
    <w:rsid w:val="3F5E0705"/>
    <w:rsid w:val="3F652B1B"/>
    <w:rsid w:val="3F67786E"/>
    <w:rsid w:val="3F6828BA"/>
    <w:rsid w:val="3F694137"/>
    <w:rsid w:val="3F6A58DB"/>
    <w:rsid w:val="3F7070C3"/>
    <w:rsid w:val="3F752D51"/>
    <w:rsid w:val="3F831445"/>
    <w:rsid w:val="3F8C6258"/>
    <w:rsid w:val="3F8E10DE"/>
    <w:rsid w:val="3F9417F8"/>
    <w:rsid w:val="3F9632F6"/>
    <w:rsid w:val="3FA22960"/>
    <w:rsid w:val="3FA36E25"/>
    <w:rsid w:val="3FA768A2"/>
    <w:rsid w:val="3FB66760"/>
    <w:rsid w:val="3FB70B9B"/>
    <w:rsid w:val="3FB9613A"/>
    <w:rsid w:val="3FBF2A62"/>
    <w:rsid w:val="3FC0529D"/>
    <w:rsid w:val="3FCB7F37"/>
    <w:rsid w:val="3FD03C2D"/>
    <w:rsid w:val="3FD61526"/>
    <w:rsid w:val="3FE30F35"/>
    <w:rsid w:val="3FEB0345"/>
    <w:rsid w:val="3FFC0219"/>
    <w:rsid w:val="400E212C"/>
    <w:rsid w:val="40140532"/>
    <w:rsid w:val="40144BC1"/>
    <w:rsid w:val="40160336"/>
    <w:rsid w:val="401B4239"/>
    <w:rsid w:val="402C024C"/>
    <w:rsid w:val="403A1357"/>
    <w:rsid w:val="40524B5F"/>
    <w:rsid w:val="405800FB"/>
    <w:rsid w:val="40584811"/>
    <w:rsid w:val="40594658"/>
    <w:rsid w:val="405B2E19"/>
    <w:rsid w:val="40631089"/>
    <w:rsid w:val="40640C8F"/>
    <w:rsid w:val="406613D0"/>
    <w:rsid w:val="40691D3C"/>
    <w:rsid w:val="40695B00"/>
    <w:rsid w:val="40710197"/>
    <w:rsid w:val="40713197"/>
    <w:rsid w:val="40760093"/>
    <w:rsid w:val="40895BBF"/>
    <w:rsid w:val="408B41F2"/>
    <w:rsid w:val="408B53D4"/>
    <w:rsid w:val="40951FA3"/>
    <w:rsid w:val="409B57A7"/>
    <w:rsid w:val="40A130C0"/>
    <w:rsid w:val="40A23D77"/>
    <w:rsid w:val="40A46748"/>
    <w:rsid w:val="40A56BED"/>
    <w:rsid w:val="40A91E18"/>
    <w:rsid w:val="40AE7D7C"/>
    <w:rsid w:val="40B03676"/>
    <w:rsid w:val="40B128A4"/>
    <w:rsid w:val="40B23FCC"/>
    <w:rsid w:val="40BC4BF7"/>
    <w:rsid w:val="40BE4D9B"/>
    <w:rsid w:val="40BE6661"/>
    <w:rsid w:val="40CE11C7"/>
    <w:rsid w:val="40E103A8"/>
    <w:rsid w:val="40E3155D"/>
    <w:rsid w:val="40E3325D"/>
    <w:rsid w:val="40EA0B83"/>
    <w:rsid w:val="40F3496A"/>
    <w:rsid w:val="40FA33A8"/>
    <w:rsid w:val="41075C66"/>
    <w:rsid w:val="411005D1"/>
    <w:rsid w:val="41195658"/>
    <w:rsid w:val="411F2520"/>
    <w:rsid w:val="41303373"/>
    <w:rsid w:val="41303B5F"/>
    <w:rsid w:val="41312F81"/>
    <w:rsid w:val="413132C5"/>
    <w:rsid w:val="4135788C"/>
    <w:rsid w:val="41373C90"/>
    <w:rsid w:val="413E57AF"/>
    <w:rsid w:val="41401C69"/>
    <w:rsid w:val="4141339D"/>
    <w:rsid w:val="41464112"/>
    <w:rsid w:val="414A56D3"/>
    <w:rsid w:val="4150039C"/>
    <w:rsid w:val="416128AA"/>
    <w:rsid w:val="41650D10"/>
    <w:rsid w:val="416C1950"/>
    <w:rsid w:val="41715CBB"/>
    <w:rsid w:val="41744D2D"/>
    <w:rsid w:val="41770AD3"/>
    <w:rsid w:val="41797253"/>
    <w:rsid w:val="41857744"/>
    <w:rsid w:val="41892B8F"/>
    <w:rsid w:val="4189612F"/>
    <w:rsid w:val="418C24B0"/>
    <w:rsid w:val="41911A8D"/>
    <w:rsid w:val="41964350"/>
    <w:rsid w:val="419B15AF"/>
    <w:rsid w:val="41A40F69"/>
    <w:rsid w:val="41C12944"/>
    <w:rsid w:val="41C3483E"/>
    <w:rsid w:val="41CF3338"/>
    <w:rsid w:val="41DD3936"/>
    <w:rsid w:val="41DD3BCB"/>
    <w:rsid w:val="41DD51F1"/>
    <w:rsid w:val="41EA3776"/>
    <w:rsid w:val="41EA5B49"/>
    <w:rsid w:val="41EE3962"/>
    <w:rsid w:val="41F20223"/>
    <w:rsid w:val="41F52311"/>
    <w:rsid w:val="41FE28D6"/>
    <w:rsid w:val="420013C8"/>
    <w:rsid w:val="42010B0D"/>
    <w:rsid w:val="420A0968"/>
    <w:rsid w:val="420B51E5"/>
    <w:rsid w:val="420D781C"/>
    <w:rsid w:val="422060F8"/>
    <w:rsid w:val="42206889"/>
    <w:rsid w:val="42221067"/>
    <w:rsid w:val="422C0FD9"/>
    <w:rsid w:val="42313714"/>
    <w:rsid w:val="42321A59"/>
    <w:rsid w:val="42341B69"/>
    <w:rsid w:val="423A2E84"/>
    <w:rsid w:val="423E2E9F"/>
    <w:rsid w:val="42400290"/>
    <w:rsid w:val="4246299A"/>
    <w:rsid w:val="42533643"/>
    <w:rsid w:val="42580495"/>
    <w:rsid w:val="425A75BA"/>
    <w:rsid w:val="425A78C5"/>
    <w:rsid w:val="425E0DBE"/>
    <w:rsid w:val="4269156D"/>
    <w:rsid w:val="426B20CA"/>
    <w:rsid w:val="426B55F0"/>
    <w:rsid w:val="426C288B"/>
    <w:rsid w:val="427158FA"/>
    <w:rsid w:val="42745CC5"/>
    <w:rsid w:val="42776DF5"/>
    <w:rsid w:val="427A45C5"/>
    <w:rsid w:val="427C1B52"/>
    <w:rsid w:val="427E7A33"/>
    <w:rsid w:val="42843695"/>
    <w:rsid w:val="42957051"/>
    <w:rsid w:val="42957379"/>
    <w:rsid w:val="429A3991"/>
    <w:rsid w:val="429E1370"/>
    <w:rsid w:val="42A86360"/>
    <w:rsid w:val="42AF03AF"/>
    <w:rsid w:val="42B21E65"/>
    <w:rsid w:val="42B41400"/>
    <w:rsid w:val="42B761FF"/>
    <w:rsid w:val="42D11D66"/>
    <w:rsid w:val="42D24677"/>
    <w:rsid w:val="42DB7401"/>
    <w:rsid w:val="42DD3C10"/>
    <w:rsid w:val="42E377AA"/>
    <w:rsid w:val="42E50E2C"/>
    <w:rsid w:val="42EF110A"/>
    <w:rsid w:val="42EF11E4"/>
    <w:rsid w:val="42FA2EF2"/>
    <w:rsid w:val="43014CE6"/>
    <w:rsid w:val="430166D9"/>
    <w:rsid w:val="4315643E"/>
    <w:rsid w:val="43196DE5"/>
    <w:rsid w:val="431A49D3"/>
    <w:rsid w:val="431F2A3B"/>
    <w:rsid w:val="4320210D"/>
    <w:rsid w:val="43245703"/>
    <w:rsid w:val="43292F1B"/>
    <w:rsid w:val="433529B8"/>
    <w:rsid w:val="433C2338"/>
    <w:rsid w:val="433E0C1C"/>
    <w:rsid w:val="434E00F0"/>
    <w:rsid w:val="43527375"/>
    <w:rsid w:val="43581DD4"/>
    <w:rsid w:val="43582DA1"/>
    <w:rsid w:val="435B5A4D"/>
    <w:rsid w:val="435F56FF"/>
    <w:rsid w:val="43644C99"/>
    <w:rsid w:val="436B3112"/>
    <w:rsid w:val="436B3127"/>
    <w:rsid w:val="436E14E8"/>
    <w:rsid w:val="4370528D"/>
    <w:rsid w:val="437D4C35"/>
    <w:rsid w:val="43917E18"/>
    <w:rsid w:val="439424FC"/>
    <w:rsid w:val="439C0E19"/>
    <w:rsid w:val="43A5447F"/>
    <w:rsid w:val="43B10C74"/>
    <w:rsid w:val="43B67B7C"/>
    <w:rsid w:val="43C06B14"/>
    <w:rsid w:val="43CC27C0"/>
    <w:rsid w:val="43DD1CD5"/>
    <w:rsid w:val="43DE6DD5"/>
    <w:rsid w:val="43DF1E3F"/>
    <w:rsid w:val="43F266D5"/>
    <w:rsid w:val="43F56D37"/>
    <w:rsid w:val="43F715BA"/>
    <w:rsid w:val="43FA227C"/>
    <w:rsid w:val="43FD4DEE"/>
    <w:rsid w:val="44001C2B"/>
    <w:rsid w:val="44046D9D"/>
    <w:rsid w:val="44050CFA"/>
    <w:rsid w:val="440703B7"/>
    <w:rsid w:val="44101FD7"/>
    <w:rsid w:val="441202E5"/>
    <w:rsid w:val="4414199A"/>
    <w:rsid w:val="44174B0E"/>
    <w:rsid w:val="44186CAA"/>
    <w:rsid w:val="442369A7"/>
    <w:rsid w:val="44265543"/>
    <w:rsid w:val="443B3927"/>
    <w:rsid w:val="443D22E5"/>
    <w:rsid w:val="443E592D"/>
    <w:rsid w:val="444412C1"/>
    <w:rsid w:val="44453164"/>
    <w:rsid w:val="444601BD"/>
    <w:rsid w:val="44483EEB"/>
    <w:rsid w:val="44504B47"/>
    <w:rsid w:val="445552E9"/>
    <w:rsid w:val="445E2DC8"/>
    <w:rsid w:val="44615BDA"/>
    <w:rsid w:val="446C558D"/>
    <w:rsid w:val="44703702"/>
    <w:rsid w:val="447137F7"/>
    <w:rsid w:val="44744AA1"/>
    <w:rsid w:val="44877677"/>
    <w:rsid w:val="44AF5E06"/>
    <w:rsid w:val="44B30720"/>
    <w:rsid w:val="44B526D1"/>
    <w:rsid w:val="44B64436"/>
    <w:rsid w:val="44B922E2"/>
    <w:rsid w:val="44BB5B09"/>
    <w:rsid w:val="44C1573D"/>
    <w:rsid w:val="44C8191B"/>
    <w:rsid w:val="44CB2968"/>
    <w:rsid w:val="44D30F64"/>
    <w:rsid w:val="44D427F1"/>
    <w:rsid w:val="44D74953"/>
    <w:rsid w:val="44D84192"/>
    <w:rsid w:val="44DC1BB2"/>
    <w:rsid w:val="44DF56C2"/>
    <w:rsid w:val="44EA01BC"/>
    <w:rsid w:val="44EB5650"/>
    <w:rsid w:val="44F56F73"/>
    <w:rsid w:val="44F967C2"/>
    <w:rsid w:val="44FC4B09"/>
    <w:rsid w:val="44FD53A9"/>
    <w:rsid w:val="44FF5D56"/>
    <w:rsid w:val="45057993"/>
    <w:rsid w:val="45193156"/>
    <w:rsid w:val="451F054A"/>
    <w:rsid w:val="45224690"/>
    <w:rsid w:val="45271AC4"/>
    <w:rsid w:val="45284F2E"/>
    <w:rsid w:val="452A19B6"/>
    <w:rsid w:val="452E2C3A"/>
    <w:rsid w:val="45346F94"/>
    <w:rsid w:val="453C5AB5"/>
    <w:rsid w:val="4543118A"/>
    <w:rsid w:val="45492BDB"/>
    <w:rsid w:val="454D54F6"/>
    <w:rsid w:val="456348C4"/>
    <w:rsid w:val="45635463"/>
    <w:rsid w:val="456832D6"/>
    <w:rsid w:val="456A6529"/>
    <w:rsid w:val="456B4096"/>
    <w:rsid w:val="456C0752"/>
    <w:rsid w:val="456C4F6B"/>
    <w:rsid w:val="45707051"/>
    <w:rsid w:val="457F3508"/>
    <w:rsid w:val="45A55C3A"/>
    <w:rsid w:val="45A710DF"/>
    <w:rsid w:val="45A76FC5"/>
    <w:rsid w:val="45AA7A4F"/>
    <w:rsid w:val="45BF23C7"/>
    <w:rsid w:val="45C534DB"/>
    <w:rsid w:val="45C967FC"/>
    <w:rsid w:val="45CF051B"/>
    <w:rsid w:val="45E010B2"/>
    <w:rsid w:val="45E33BD4"/>
    <w:rsid w:val="45EA1F1E"/>
    <w:rsid w:val="45EA2BED"/>
    <w:rsid w:val="45EB4576"/>
    <w:rsid w:val="45F36534"/>
    <w:rsid w:val="45F56B49"/>
    <w:rsid w:val="45F74B21"/>
    <w:rsid w:val="45FA3AEF"/>
    <w:rsid w:val="46030B56"/>
    <w:rsid w:val="460A2D60"/>
    <w:rsid w:val="460B2709"/>
    <w:rsid w:val="46146369"/>
    <w:rsid w:val="461D6C8B"/>
    <w:rsid w:val="461E66C8"/>
    <w:rsid w:val="46201378"/>
    <w:rsid w:val="46204E1D"/>
    <w:rsid w:val="46226106"/>
    <w:rsid w:val="46236EA7"/>
    <w:rsid w:val="463437A5"/>
    <w:rsid w:val="463D7D30"/>
    <w:rsid w:val="4648296E"/>
    <w:rsid w:val="46556D2D"/>
    <w:rsid w:val="465B0435"/>
    <w:rsid w:val="46626409"/>
    <w:rsid w:val="466B1DA3"/>
    <w:rsid w:val="466E6987"/>
    <w:rsid w:val="46703426"/>
    <w:rsid w:val="467304A6"/>
    <w:rsid w:val="467B62E8"/>
    <w:rsid w:val="467C2468"/>
    <w:rsid w:val="46831CD2"/>
    <w:rsid w:val="468D7198"/>
    <w:rsid w:val="469B165F"/>
    <w:rsid w:val="46A12DCF"/>
    <w:rsid w:val="46A40971"/>
    <w:rsid w:val="46A954E1"/>
    <w:rsid w:val="46A97153"/>
    <w:rsid w:val="46AC46F8"/>
    <w:rsid w:val="46AD50E8"/>
    <w:rsid w:val="46B369E9"/>
    <w:rsid w:val="46B52531"/>
    <w:rsid w:val="46CD0094"/>
    <w:rsid w:val="46CF1956"/>
    <w:rsid w:val="46D94360"/>
    <w:rsid w:val="46DA3884"/>
    <w:rsid w:val="46DA3BD8"/>
    <w:rsid w:val="46EC657A"/>
    <w:rsid w:val="46EE5198"/>
    <w:rsid w:val="46FC56BA"/>
    <w:rsid w:val="46FD7472"/>
    <w:rsid w:val="47057213"/>
    <w:rsid w:val="470B6F4D"/>
    <w:rsid w:val="470E65EA"/>
    <w:rsid w:val="470E7BFF"/>
    <w:rsid w:val="472176EF"/>
    <w:rsid w:val="47223E7A"/>
    <w:rsid w:val="47285DA8"/>
    <w:rsid w:val="473933A7"/>
    <w:rsid w:val="47396015"/>
    <w:rsid w:val="473F5DDD"/>
    <w:rsid w:val="47570AF5"/>
    <w:rsid w:val="47586DFA"/>
    <w:rsid w:val="475A3220"/>
    <w:rsid w:val="4761160C"/>
    <w:rsid w:val="47613A98"/>
    <w:rsid w:val="47614304"/>
    <w:rsid w:val="47617500"/>
    <w:rsid w:val="476C0ED3"/>
    <w:rsid w:val="47745160"/>
    <w:rsid w:val="47865EAB"/>
    <w:rsid w:val="479206D4"/>
    <w:rsid w:val="47933934"/>
    <w:rsid w:val="47981D74"/>
    <w:rsid w:val="479E5F12"/>
    <w:rsid w:val="479F1CE9"/>
    <w:rsid w:val="47A20030"/>
    <w:rsid w:val="47A70447"/>
    <w:rsid w:val="47AA305F"/>
    <w:rsid w:val="47B06EB3"/>
    <w:rsid w:val="47B16CDB"/>
    <w:rsid w:val="47B9474A"/>
    <w:rsid w:val="47BD7742"/>
    <w:rsid w:val="47C37927"/>
    <w:rsid w:val="47C56BFB"/>
    <w:rsid w:val="47D02437"/>
    <w:rsid w:val="47D22BC2"/>
    <w:rsid w:val="47D719ED"/>
    <w:rsid w:val="47D847FC"/>
    <w:rsid w:val="47DC5FD0"/>
    <w:rsid w:val="47E744AA"/>
    <w:rsid w:val="47EF1B4F"/>
    <w:rsid w:val="47FE169B"/>
    <w:rsid w:val="47FF4C6A"/>
    <w:rsid w:val="47FF703A"/>
    <w:rsid w:val="480246F2"/>
    <w:rsid w:val="480B1F1E"/>
    <w:rsid w:val="480E6667"/>
    <w:rsid w:val="481136FA"/>
    <w:rsid w:val="4816440D"/>
    <w:rsid w:val="481B4154"/>
    <w:rsid w:val="481D71D5"/>
    <w:rsid w:val="482F7705"/>
    <w:rsid w:val="4830527B"/>
    <w:rsid w:val="48351724"/>
    <w:rsid w:val="484C7B82"/>
    <w:rsid w:val="484E0E9A"/>
    <w:rsid w:val="485574DC"/>
    <w:rsid w:val="48613090"/>
    <w:rsid w:val="486C4011"/>
    <w:rsid w:val="486C70D3"/>
    <w:rsid w:val="48792E05"/>
    <w:rsid w:val="487E0072"/>
    <w:rsid w:val="488717C4"/>
    <w:rsid w:val="488E5164"/>
    <w:rsid w:val="48967A6E"/>
    <w:rsid w:val="489E2F09"/>
    <w:rsid w:val="48A173DC"/>
    <w:rsid w:val="48AD3AE3"/>
    <w:rsid w:val="48BA396D"/>
    <w:rsid w:val="48C03FA6"/>
    <w:rsid w:val="48C87BFD"/>
    <w:rsid w:val="48DB6FAD"/>
    <w:rsid w:val="48E2062C"/>
    <w:rsid w:val="48E26456"/>
    <w:rsid w:val="48EC327B"/>
    <w:rsid w:val="48F52A0A"/>
    <w:rsid w:val="48F7696F"/>
    <w:rsid w:val="48FF325B"/>
    <w:rsid w:val="49016710"/>
    <w:rsid w:val="490915AD"/>
    <w:rsid w:val="490950FA"/>
    <w:rsid w:val="491769DB"/>
    <w:rsid w:val="49184B37"/>
    <w:rsid w:val="491A5361"/>
    <w:rsid w:val="49282FCC"/>
    <w:rsid w:val="49350C3F"/>
    <w:rsid w:val="49404D8E"/>
    <w:rsid w:val="49431BB4"/>
    <w:rsid w:val="494E1BA9"/>
    <w:rsid w:val="495B628B"/>
    <w:rsid w:val="495D1418"/>
    <w:rsid w:val="49611F5D"/>
    <w:rsid w:val="49625BFC"/>
    <w:rsid w:val="49641694"/>
    <w:rsid w:val="49776B7C"/>
    <w:rsid w:val="497826F8"/>
    <w:rsid w:val="49783C25"/>
    <w:rsid w:val="49803358"/>
    <w:rsid w:val="4981549C"/>
    <w:rsid w:val="498A36C6"/>
    <w:rsid w:val="49912D60"/>
    <w:rsid w:val="49946343"/>
    <w:rsid w:val="49965C01"/>
    <w:rsid w:val="49A11696"/>
    <w:rsid w:val="49AF522A"/>
    <w:rsid w:val="49B317E9"/>
    <w:rsid w:val="49BC4AAF"/>
    <w:rsid w:val="49C27F1F"/>
    <w:rsid w:val="49D761FB"/>
    <w:rsid w:val="49DC55BF"/>
    <w:rsid w:val="49DF3A84"/>
    <w:rsid w:val="49ED0E94"/>
    <w:rsid w:val="49ED71C8"/>
    <w:rsid w:val="49F949AC"/>
    <w:rsid w:val="49FB1FCF"/>
    <w:rsid w:val="4A055F6A"/>
    <w:rsid w:val="4A0A6577"/>
    <w:rsid w:val="4A0F7361"/>
    <w:rsid w:val="4A137078"/>
    <w:rsid w:val="4A1878BE"/>
    <w:rsid w:val="4A2402EC"/>
    <w:rsid w:val="4A2A2D74"/>
    <w:rsid w:val="4A2F5BCB"/>
    <w:rsid w:val="4A311133"/>
    <w:rsid w:val="4A395208"/>
    <w:rsid w:val="4A40011E"/>
    <w:rsid w:val="4A490111"/>
    <w:rsid w:val="4A4E732B"/>
    <w:rsid w:val="4A50098B"/>
    <w:rsid w:val="4A585F9D"/>
    <w:rsid w:val="4A5F1F8E"/>
    <w:rsid w:val="4A604751"/>
    <w:rsid w:val="4A67794F"/>
    <w:rsid w:val="4A712484"/>
    <w:rsid w:val="4A785F36"/>
    <w:rsid w:val="4A7C56B1"/>
    <w:rsid w:val="4A7D3412"/>
    <w:rsid w:val="4A7F1A08"/>
    <w:rsid w:val="4A82554C"/>
    <w:rsid w:val="4A8F7DB6"/>
    <w:rsid w:val="4A94659A"/>
    <w:rsid w:val="4AA015C1"/>
    <w:rsid w:val="4AA018F5"/>
    <w:rsid w:val="4AA44994"/>
    <w:rsid w:val="4AB40699"/>
    <w:rsid w:val="4AB51D0E"/>
    <w:rsid w:val="4AB63F97"/>
    <w:rsid w:val="4AB6465C"/>
    <w:rsid w:val="4AB80A5F"/>
    <w:rsid w:val="4AC20D29"/>
    <w:rsid w:val="4AC95374"/>
    <w:rsid w:val="4ACE553E"/>
    <w:rsid w:val="4AD22507"/>
    <w:rsid w:val="4AD46CE9"/>
    <w:rsid w:val="4ADB3075"/>
    <w:rsid w:val="4ADD59F6"/>
    <w:rsid w:val="4AE2413E"/>
    <w:rsid w:val="4AE32A0F"/>
    <w:rsid w:val="4AF73025"/>
    <w:rsid w:val="4AF73DC9"/>
    <w:rsid w:val="4B005ECB"/>
    <w:rsid w:val="4B0E21EC"/>
    <w:rsid w:val="4B0F7D48"/>
    <w:rsid w:val="4B1B446B"/>
    <w:rsid w:val="4B23033F"/>
    <w:rsid w:val="4B376E6D"/>
    <w:rsid w:val="4B3F6074"/>
    <w:rsid w:val="4B481359"/>
    <w:rsid w:val="4B4B1BC2"/>
    <w:rsid w:val="4B4B6C7C"/>
    <w:rsid w:val="4B4F62A5"/>
    <w:rsid w:val="4B503C36"/>
    <w:rsid w:val="4B6C5144"/>
    <w:rsid w:val="4B6C698C"/>
    <w:rsid w:val="4B6D011F"/>
    <w:rsid w:val="4B7262BC"/>
    <w:rsid w:val="4B73257B"/>
    <w:rsid w:val="4B7A0424"/>
    <w:rsid w:val="4B814C16"/>
    <w:rsid w:val="4B857111"/>
    <w:rsid w:val="4B9A66CF"/>
    <w:rsid w:val="4BA1600C"/>
    <w:rsid w:val="4BA53594"/>
    <w:rsid w:val="4BAB02F5"/>
    <w:rsid w:val="4BAC32C8"/>
    <w:rsid w:val="4BAF13E5"/>
    <w:rsid w:val="4BBC26B4"/>
    <w:rsid w:val="4BBD2542"/>
    <w:rsid w:val="4BC41F1F"/>
    <w:rsid w:val="4BC43FD1"/>
    <w:rsid w:val="4BCC71D3"/>
    <w:rsid w:val="4BD03C47"/>
    <w:rsid w:val="4BD0666B"/>
    <w:rsid w:val="4BD628AF"/>
    <w:rsid w:val="4BD7583C"/>
    <w:rsid w:val="4BD842FB"/>
    <w:rsid w:val="4BDF36EB"/>
    <w:rsid w:val="4BE63233"/>
    <w:rsid w:val="4BE70D66"/>
    <w:rsid w:val="4BEC6808"/>
    <w:rsid w:val="4BEE57F3"/>
    <w:rsid w:val="4BEE75D6"/>
    <w:rsid w:val="4BEF0D92"/>
    <w:rsid w:val="4BF0188C"/>
    <w:rsid w:val="4BF0366B"/>
    <w:rsid w:val="4BF11842"/>
    <w:rsid w:val="4BF26B60"/>
    <w:rsid w:val="4BF27C21"/>
    <w:rsid w:val="4BF4310E"/>
    <w:rsid w:val="4BF85D6C"/>
    <w:rsid w:val="4BF86ACC"/>
    <w:rsid w:val="4BFA2F18"/>
    <w:rsid w:val="4C0B0DFA"/>
    <w:rsid w:val="4C13247D"/>
    <w:rsid w:val="4C281E67"/>
    <w:rsid w:val="4C295F81"/>
    <w:rsid w:val="4C2C6328"/>
    <w:rsid w:val="4C30386A"/>
    <w:rsid w:val="4C380F7B"/>
    <w:rsid w:val="4C5E5E8B"/>
    <w:rsid w:val="4C660281"/>
    <w:rsid w:val="4C68379F"/>
    <w:rsid w:val="4C76694E"/>
    <w:rsid w:val="4C8134E8"/>
    <w:rsid w:val="4C83353B"/>
    <w:rsid w:val="4C8B2163"/>
    <w:rsid w:val="4C8D74AB"/>
    <w:rsid w:val="4C9B4209"/>
    <w:rsid w:val="4CA45D71"/>
    <w:rsid w:val="4CAD4915"/>
    <w:rsid w:val="4CB0791F"/>
    <w:rsid w:val="4CCE36C7"/>
    <w:rsid w:val="4CD21352"/>
    <w:rsid w:val="4CE14077"/>
    <w:rsid w:val="4CE2396D"/>
    <w:rsid w:val="4CE2763E"/>
    <w:rsid w:val="4CE50252"/>
    <w:rsid w:val="4CFA0C47"/>
    <w:rsid w:val="4D0154F2"/>
    <w:rsid w:val="4D214544"/>
    <w:rsid w:val="4D220466"/>
    <w:rsid w:val="4D2C11D0"/>
    <w:rsid w:val="4D386C0F"/>
    <w:rsid w:val="4D485761"/>
    <w:rsid w:val="4D556554"/>
    <w:rsid w:val="4D557D69"/>
    <w:rsid w:val="4D6A380C"/>
    <w:rsid w:val="4D6B52F7"/>
    <w:rsid w:val="4D70700E"/>
    <w:rsid w:val="4D7157A3"/>
    <w:rsid w:val="4D80277C"/>
    <w:rsid w:val="4D8274D8"/>
    <w:rsid w:val="4D833D09"/>
    <w:rsid w:val="4D9A0D6F"/>
    <w:rsid w:val="4D9C0029"/>
    <w:rsid w:val="4D9E258B"/>
    <w:rsid w:val="4DB13D38"/>
    <w:rsid w:val="4DBD1730"/>
    <w:rsid w:val="4DBE3AFE"/>
    <w:rsid w:val="4DC136AA"/>
    <w:rsid w:val="4DCA76FB"/>
    <w:rsid w:val="4DCB5224"/>
    <w:rsid w:val="4DCD6E89"/>
    <w:rsid w:val="4DCE5E68"/>
    <w:rsid w:val="4DD0541D"/>
    <w:rsid w:val="4DD059E1"/>
    <w:rsid w:val="4DD22060"/>
    <w:rsid w:val="4DD8118E"/>
    <w:rsid w:val="4DDB7794"/>
    <w:rsid w:val="4DE37767"/>
    <w:rsid w:val="4DE64BBF"/>
    <w:rsid w:val="4DEC5900"/>
    <w:rsid w:val="4DED7D3F"/>
    <w:rsid w:val="4DEF230B"/>
    <w:rsid w:val="4DF269B2"/>
    <w:rsid w:val="4DFB5D07"/>
    <w:rsid w:val="4DFB6E1F"/>
    <w:rsid w:val="4E1371A4"/>
    <w:rsid w:val="4E187CD3"/>
    <w:rsid w:val="4E33793D"/>
    <w:rsid w:val="4E3806FF"/>
    <w:rsid w:val="4E3E1419"/>
    <w:rsid w:val="4E4C4A2A"/>
    <w:rsid w:val="4E547E3D"/>
    <w:rsid w:val="4E5E6AAA"/>
    <w:rsid w:val="4E600F7F"/>
    <w:rsid w:val="4E6801E8"/>
    <w:rsid w:val="4E751CC6"/>
    <w:rsid w:val="4E776EF0"/>
    <w:rsid w:val="4E7F68EF"/>
    <w:rsid w:val="4E8321EB"/>
    <w:rsid w:val="4E847893"/>
    <w:rsid w:val="4E870795"/>
    <w:rsid w:val="4E9863BA"/>
    <w:rsid w:val="4E9E2520"/>
    <w:rsid w:val="4EA65C1D"/>
    <w:rsid w:val="4EAF1585"/>
    <w:rsid w:val="4EB668FB"/>
    <w:rsid w:val="4EBB3A2E"/>
    <w:rsid w:val="4EC61781"/>
    <w:rsid w:val="4EC70D57"/>
    <w:rsid w:val="4ECA0017"/>
    <w:rsid w:val="4ECA076F"/>
    <w:rsid w:val="4ECB6D7F"/>
    <w:rsid w:val="4ECE25BB"/>
    <w:rsid w:val="4ED24069"/>
    <w:rsid w:val="4ED54540"/>
    <w:rsid w:val="4EDF755E"/>
    <w:rsid w:val="4EE560D1"/>
    <w:rsid w:val="4EEF1758"/>
    <w:rsid w:val="4F05790C"/>
    <w:rsid w:val="4F0955D0"/>
    <w:rsid w:val="4F125DD7"/>
    <w:rsid w:val="4F175E07"/>
    <w:rsid w:val="4F176A14"/>
    <w:rsid w:val="4F1C533A"/>
    <w:rsid w:val="4F230099"/>
    <w:rsid w:val="4F290993"/>
    <w:rsid w:val="4F2E2E87"/>
    <w:rsid w:val="4F39777C"/>
    <w:rsid w:val="4F3D2A98"/>
    <w:rsid w:val="4F3F137C"/>
    <w:rsid w:val="4F470BEC"/>
    <w:rsid w:val="4F4D19EC"/>
    <w:rsid w:val="4F700712"/>
    <w:rsid w:val="4F701FA8"/>
    <w:rsid w:val="4F716EB4"/>
    <w:rsid w:val="4F8030D9"/>
    <w:rsid w:val="4F8218F6"/>
    <w:rsid w:val="4F84732E"/>
    <w:rsid w:val="4F8B5C0C"/>
    <w:rsid w:val="4F9122C0"/>
    <w:rsid w:val="4F9B599C"/>
    <w:rsid w:val="4F9D4367"/>
    <w:rsid w:val="4FAB0CDC"/>
    <w:rsid w:val="4FB104E8"/>
    <w:rsid w:val="4FB20742"/>
    <w:rsid w:val="4FBB57F5"/>
    <w:rsid w:val="4FBD0247"/>
    <w:rsid w:val="4FBF3581"/>
    <w:rsid w:val="4FC0023E"/>
    <w:rsid w:val="4FC450D1"/>
    <w:rsid w:val="4FC95780"/>
    <w:rsid w:val="4FCE4ADB"/>
    <w:rsid w:val="4FD804DA"/>
    <w:rsid w:val="4FE82A8E"/>
    <w:rsid w:val="4FEA6825"/>
    <w:rsid w:val="4FEB3325"/>
    <w:rsid w:val="4FEF5E40"/>
    <w:rsid w:val="4FF22C8C"/>
    <w:rsid w:val="4FFD54C0"/>
    <w:rsid w:val="500E0859"/>
    <w:rsid w:val="5011244D"/>
    <w:rsid w:val="50113B9B"/>
    <w:rsid w:val="50190340"/>
    <w:rsid w:val="501B4A3F"/>
    <w:rsid w:val="50210F16"/>
    <w:rsid w:val="50250604"/>
    <w:rsid w:val="50293B5D"/>
    <w:rsid w:val="502A66ED"/>
    <w:rsid w:val="502B4308"/>
    <w:rsid w:val="50345F4A"/>
    <w:rsid w:val="5034753C"/>
    <w:rsid w:val="503F3651"/>
    <w:rsid w:val="505478CA"/>
    <w:rsid w:val="5066025F"/>
    <w:rsid w:val="506A211C"/>
    <w:rsid w:val="506D5769"/>
    <w:rsid w:val="506E02E4"/>
    <w:rsid w:val="507026DE"/>
    <w:rsid w:val="50735138"/>
    <w:rsid w:val="50746A41"/>
    <w:rsid w:val="507A7CD3"/>
    <w:rsid w:val="508A44B6"/>
    <w:rsid w:val="508C35E1"/>
    <w:rsid w:val="509016E8"/>
    <w:rsid w:val="50A12C62"/>
    <w:rsid w:val="50B42717"/>
    <w:rsid w:val="50BB035B"/>
    <w:rsid w:val="50C76C83"/>
    <w:rsid w:val="50C77484"/>
    <w:rsid w:val="50C87FD1"/>
    <w:rsid w:val="50CA73DD"/>
    <w:rsid w:val="50D06C37"/>
    <w:rsid w:val="50D45639"/>
    <w:rsid w:val="50D8031E"/>
    <w:rsid w:val="50D84B0D"/>
    <w:rsid w:val="50E130F2"/>
    <w:rsid w:val="50E61747"/>
    <w:rsid w:val="50EF0DE9"/>
    <w:rsid w:val="50F05872"/>
    <w:rsid w:val="50F24770"/>
    <w:rsid w:val="50F508CA"/>
    <w:rsid w:val="50F83483"/>
    <w:rsid w:val="50FC2768"/>
    <w:rsid w:val="50FC38A3"/>
    <w:rsid w:val="50FD092D"/>
    <w:rsid w:val="50FE6641"/>
    <w:rsid w:val="51064F77"/>
    <w:rsid w:val="510D5A7A"/>
    <w:rsid w:val="511D2CEB"/>
    <w:rsid w:val="511F64FB"/>
    <w:rsid w:val="51222B02"/>
    <w:rsid w:val="51233961"/>
    <w:rsid w:val="51240B5B"/>
    <w:rsid w:val="51261970"/>
    <w:rsid w:val="51284EEB"/>
    <w:rsid w:val="512C2536"/>
    <w:rsid w:val="513B3462"/>
    <w:rsid w:val="513E1D38"/>
    <w:rsid w:val="513F04F0"/>
    <w:rsid w:val="51473C4A"/>
    <w:rsid w:val="51485A75"/>
    <w:rsid w:val="51500A82"/>
    <w:rsid w:val="515637AE"/>
    <w:rsid w:val="51574607"/>
    <w:rsid w:val="51577C0B"/>
    <w:rsid w:val="515A2857"/>
    <w:rsid w:val="515D33A9"/>
    <w:rsid w:val="515D5DA1"/>
    <w:rsid w:val="515E7894"/>
    <w:rsid w:val="516047D9"/>
    <w:rsid w:val="51656558"/>
    <w:rsid w:val="51677E52"/>
    <w:rsid w:val="516F3E07"/>
    <w:rsid w:val="51704212"/>
    <w:rsid w:val="51725202"/>
    <w:rsid w:val="5178029F"/>
    <w:rsid w:val="517B0ECC"/>
    <w:rsid w:val="518D4300"/>
    <w:rsid w:val="518E209C"/>
    <w:rsid w:val="51940CA9"/>
    <w:rsid w:val="519B6446"/>
    <w:rsid w:val="51A24130"/>
    <w:rsid w:val="51B0390B"/>
    <w:rsid w:val="51B42109"/>
    <w:rsid w:val="51B4300F"/>
    <w:rsid w:val="51B92DF9"/>
    <w:rsid w:val="51BC5729"/>
    <w:rsid w:val="51BE24A3"/>
    <w:rsid w:val="51BF5F25"/>
    <w:rsid w:val="51C17240"/>
    <w:rsid w:val="51C712EB"/>
    <w:rsid w:val="51C81996"/>
    <w:rsid w:val="51CE1687"/>
    <w:rsid w:val="51D50B5B"/>
    <w:rsid w:val="51D9489E"/>
    <w:rsid w:val="51E15D6E"/>
    <w:rsid w:val="51E61740"/>
    <w:rsid w:val="51EE506A"/>
    <w:rsid w:val="51F71A35"/>
    <w:rsid w:val="51F775B5"/>
    <w:rsid w:val="51F81DF3"/>
    <w:rsid w:val="51FC4C20"/>
    <w:rsid w:val="52020133"/>
    <w:rsid w:val="520301D1"/>
    <w:rsid w:val="520739DC"/>
    <w:rsid w:val="5209645C"/>
    <w:rsid w:val="520A4CC9"/>
    <w:rsid w:val="520B3366"/>
    <w:rsid w:val="520C1892"/>
    <w:rsid w:val="52113AE4"/>
    <w:rsid w:val="521235B8"/>
    <w:rsid w:val="5213576A"/>
    <w:rsid w:val="52166336"/>
    <w:rsid w:val="52183C02"/>
    <w:rsid w:val="521C78CB"/>
    <w:rsid w:val="521E7C6C"/>
    <w:rsid w:val="52201C6A"/>
    <w:rsid w:val="5222558D"/>
    <w:rsid w:val="522410D4"/>
    <w:rsid w:val="52272DCD"/>
    <w:rsid w:val="52294BD4"/>
    <w:rsid w:val="52321AF4"/>
    <w:rsid w:val="52375859"/>
    <w:rsid w:val="523D11AD"/>
    <w:rsid w:val="523D5D6D"/>
    <w:rsid w:val="523E4E9B"/>
    <w:rsid w:val="52463C9F"/>
    <w:rsid w:val="5247131D"/>
    <w:rsid w:val="524D23AE"/>
    <w:rsid w:val="524F267D"/>
    <w:rsid w:val="52553B0A"/>
    <w:rsid w:val="5258692A"/>
    <w:rsid w:val="5263047F"/>
    <w:rsid w:val="526B31DA"/>
    <w:rsid w:val="526B5CD8"/>
    <w:rsid w:val="527145A2"/>
    <w:rsid w:val="52755CC4"/>
    <w:rsid w:val="5277612D"/>
    <w:rsid w:val="527930AF"/>
    <w:rsid w:val="527B1AD3"/>
    <w:rsid w:val="528349C1"/>
    <w:rsid w:val="529604FB"/>
    <w:rsid w:val="52A35493"/>
    <w:rsid w:val="52A61A36"/>
    <w:rsid w:val="52A75256"/>
    <w:rsid w:val="52AA44E5"/>
    <w:rsid w:val="52AB1D3C"/>
    <w:rsid w:val="52B31FCC"/>
    <w:rsid w:val="52B84C55"/>
    <w:rsid w:val="52B85F8B"/>
    <w:rsid w:val="52B96726"/>
    <w:rsid w:val="52BA5035"/>
    <w:rsid w:val="52BF1E09"/>
    <w:rsid w:val="52C85CDA"/>
    <w:rsid w:val="52CF63E2"/>
    <w:rsid w:val="52D06396"/>
    <w:rsid w:val="52DE2C8C"/>
    <w:rsid w:val="52DF463E"/>
    <w:rsid w:val="52E64D33"/>
    <w:rsid w:val="52E67825"/>
    <w:rsid w:val="52E849A3"/>
    <w:rsid w:val="52EF1DE0"/>
    <w:rsid w:val="52F4765E"/>
    <w:rsid w:val="52F92814"/>
    <w:rsid w:val="52FC5CE5"/>
    <w:rsid w:val="52FD4680"/>
    <w:rsid w:val="52FE321E"/>
    <w:rsid w:val="5304711E"/>
    <w:rsid w:val="530A5C17"/>
    <w:rsid w:val="530A6269"/>
    <w:rsid w:val="530C7A69"/>
    <w:rsid w:val="53185898"/>
    <w:rsid w:val="53363565"/>
    <w:rsid w:val="533A70CF"/>
    <w:rsid w:val="533F5135"/>
    <w:rsid w:val="53457A5A"/>
    <w:rsid w:val="5348538A"/>
    <w:rsid w:val="534F3361"/>
    <w:rsid w:val="535341A9"/>
    <w:rsid w:val="535E1385"/>
    <w:rsid w:val="536C3B77"/>
    <w:rsid w:val="53727E4E"/>
    <w:rsid w:val="537C4F4F"/>
    <w:rsid w:val="53823001"/>
    <w:rsid w:val="53842AC1"/>
    <w:rsid w:val="538C40FE"/>
    <w:rsid w:val="539175FA"/>
    <w:rsid w:val="53957573"/>
    <w:rsid w:val="539C40B6"/>
    <w:rsid w:val="539D1E6E"/>
    <w:rsid w:val="53A231F2"/>
    <w:rsid w:val="53A74934"/>
    <w:rsid w:val="53AA7273"/>
    <w:rsid w:val="53B51093"/>
    <w:rsid w:val="53BB4B17"/>
    <w:rsid w:val="53C274E2"/>
    <w:rsid w:val="53D462E7"/>
    <w:rsid w:val="53DA42AA"/>
    <w:rsid w:val="53DA7A58"/>
    <w:rsid w:val="53DD664B"/>
    <w:rsid w:val="53DE1BAF"/>
    <w:rsid w:val="53E0100B"/>
    <w:rsid w:val="53EE134D"/>
    <w:rsid w:val="53FD0763"/>
    <w:rsid w:val="5407534E"/>
    <w:rsid w:val="54165F0A"/>
    <w:rsid w:val="541D6E07"/>
    <w:rsid w:val="54264268"/>
    <w:rsid w:val="542F1C70"/>
    <w:rsid w:val="54311205"/>
    <w:rsid w:val="54395437"/>
    <w:rsid w:val="543D70C4"/>
    <w:rsid w:val="543F2FD8"/>
    <w:rsid w:val="54415C17"/>
    <w:rsid w:val="5445269C"/>
    <w:rsid w:val="545472C9"/>
    <w:rsid w:val="545771C7"/>
    <w:rsid w:val="54582B75"/>
    <w:rsid w:val="54697FA5"/>
    <w:rsid w:val="546A50DB"/>
    <w:rsid w:val="546B39D2"/>
    <w:rsid w:val="546F4270"/>
    <w:rsid w:val="5471439B"/>
    <w:rsid w:val="54735A4A"/>
    <w:rsid w:val="547D4F8B"/>
    <w:rsid w:val="547E1427"/>
    <w:rsid w:val="548101B9"/>
    <w:rsid w:val="54823680"/>
    <w:rsid w:val="548F7A9A"/>
    <w:rsid w:val="5493682A"/>
    <w:rsid w:val="54994B36"/>
    <w:rsid w:val="549C50F5"/>
    <w:rsid w:val="549F4A6A"/>
    <w:rsid w:val="54A36E95"/>
    <w:rsid w:val="54AE637A"/>
    <w:rsid w:val="54AF1BFF"/>
    <w:rsid w:val="54B4268E"/>
    <w:rsid w:val="54CA492E"/>
    <w:rsid w:val="54CE30E7"/>
    <w:rsid w:val="54D317AB"/>
    <w:rsid w:val="54D451EF"/>
    <w:rsid w:val="54DA17E6"/>
    <w:rsid w:val="54E11088"/>
    <w:rsid w:val="54E40A81"/>
    <w:rsid w:val="54E62938"/>
    <w:rsid w:val="54EA2115"/>
    <w:rsid w:val="54EB1352"/>
    <w:rsid w:val="54EB7F5D"/>
    <w:rsid w:val="54F04B5F"/>
    <w:rsid w:val="54F64F65"/>
    <w:rsid w:val="54F80893"/>
    <w:rsid w:val="54FA3E1A"/>
    <w:rsid w:val="54FC4B33"/>
    <w:rsid w:val="54FE7ECE"/>
    <w:rsid w:val="55027188"/>
    <w:rsid w:val="550917A5"/>
    <w:rsid w:val="550C20F4"/>
    <w:rsid w:val="553047C2"/>
    <w:rsid w:val="55350390"/>
    <w:rsid w:val="5537488B"/>
    <w:rsid w:val="553A2724"/>
    <w:rsid w:val="55403A49"/>
    <w:rsid w:val="55496F06"/>
    <w:rsid w:val="55532BAB"/>
    <w:rsid w:val="55542B06"/>
    <w:rsid w:val="55562C6F"/>
    <w:rsid w:val="555B71D6"/>
    <w:rsid w:val="556A3F83"/>
    <w:rsid w:val="556E7D23"/>
    <w:rsid w:val="55705003"/>
    <w:rsid w:val="557714FF"/>
    <w:rsid w:val="55772BA2"/>
    <w:rsid w:val="558A10CF"/>
    <w:rsid w:val="558C043F"/>
    <w:rsid w:val="558C1451"/>
    <w:rsid w:val="558D406B"/>
    <w:rsid w:val="558E3978"/>
    <w:rsid w:val="55BE76F2"/>
    <w:rsid w:val="55C96AE0"/>
    <w:rsid w:val="55CD7DB2"/>
    <w:rsid w:val="55EA25C7"/>
    <w:rsid w:val="56000F14"/>
    <w:rsid w:val="5600363B"/>
    <w:rsid w:val="56084CF3"/>
    <w:rsid w:val="56117366"/>
    <w:rsid w:val="5612022D"/>
    <w:rsid w:val="56135F61"/>
    <w:rsid w:val="56176319"/>
    <w:rsid w:val="56184EF8"/>
    <w:rsid w:val="561A71B1"/>
    <w:rsid w:val="56200F99"/>
    <w:rsid w:val="562207F5"/>
    <w:rsid w:val="56311DBD"/>
    <w:rsid w:val="56387AD4"/>
    <w:rsid w:val="563C284F"/>
    <w:rsid w:val="563F244E"/>
    <w:rsid w:val="56475133"/>
    <w:rsid w:val="56513985"/>
    <w:rsid w:val="5664202D"/>
    <w:rsid w:val="566450C3"/>
    <w:rsid w:val="56646A8F"/>
    <w:rsid w:val="566B4F2A"/>
    <w:rsid w:val="566D193E"/>
    <w:rsid w:val="567409EF"/>
    <w:rsid w:val="567D6E7B"/>
    <w:rsid w:val="5687011E"/>
    <w:rsid w:val="569226C1"/>
    <w:rsid w:val="569232FE"/>
    <w:rsid w:val="569A6FAB"/>
    <w:rsid w:val="569C0603"/>
    <w:rsid w:val="56A064CD"/>
    <w:rsid w:val="56A64A20"/>
    <w:rsid w:val="56AF2C01"/>
    <w:rsid w:val="56BD5591"/>
    <w:rsid w:val="56BE7A56"/>
    <w:rsid w:val="56BF0322"/>
    <w:rsid w:val="56BF4997"/>
    <w:rsid w:val="56CA15ED"/>
    <w:rsid w:val="56CB2FA5"/>
    <w:rsid w:val="56D8105B"/>
    <w:rsid w:val="56DF3A4F"/>
    <w:rsid w:val="56E01324"/>
    <w:rsid w:val="56E06678"/>
    <w:rsid w:val="56E87D18"/>
    <w:rsid w:val="56F17DB0"/>
    <w:rsid w:val="56F33A9F"/>
    <w:rsid w:val="56F543BF"/>
    <w:rsid w:val="57032901"/>
    <w:rsid w:val="570A471D"/>
    <w:rsid w:val="57130ECE"/>
    <w:rsid w:val="571314AD"/>
    <w:rsid w:val="571457A2"/>
    <w:rsid w:val="572254A7"/>
    <w:rsid w:val="572825E0"/>
    <w:rsid w:val="57380D94"/>
    <w:rsid w:val="57385B86"/>
    <w:rsid w:val="573D6BB6"/>
    <w:rsid w:val="57475F47"/>
    <w:rsid w:val="57482B7F"/>
    <w:rsid w:val="57587558"/>
    <w:rsid w:val="575C43EC"/>
    <w:rsid w:val="57732010"/>
    <w:rsid w:val="577356B0"/>
    <w:rsid w:val="57737415"/>
    <w:rsid w:val="577437A7"/>
    <w:rsid w:val="57755CEE"/>
    <w:rsid w:val="577B4051"/>
    <w:rsid w:val="577B776F"/>
    <w:rsid w:val="577C7041"/>
    <w:rsid w:val="577F2B48"/>
    <w:rsid w:val="577F6DA0"/>
    <w:rsid w:val="57831CB3"/>
    <w:rsid w:val="57880921"/>
    <w:rsid w:val="578F552C"/>
    <w:rsid w:val="57970874"/>
    <w:rsid w:val="579971C3"/>
    <w:rsid w:val="57A40FFC"/>
    <w:rsid w:val="57A769BA"/>
    <w:rsid w:val="57AD22D4"/>
    <w:rsid w:val="57AD7559"/>
    <w:rsid w:val="57AE05D9"/>
    <w:rsid w:val="57AE364B"/>
    <w:rsid w:val="57C473F0"/>
    <w:rsid w:val="57C50FF2"/>
    <w:rsid w:val="57CD395C"/>
    <w:rsid w:val="57CF3875"/>
    <w:rsid w:val="57D34106"/>
    <w:rsid w:val="57F7416F"/>
    <w:rsid w:val="57FF38F7"/>
    <w:rsid w:val="580A7FE1"/>
    <w:rsid w:val="58164283"/>
    <w:rsid w:val="581C0672"/>
    <w:rsid w:val="581E1CA1"/>
    <w:rsid w:val="582772A7"/>
    <w:rsid w:val="5828673E"/>
    <w:rsid w:val="582F3B3E"/>
    <w:rsid w:val="58343B66"/>
    <w:rsid w:val="58430B8F"/>
    <w:rsid w:val="58442EA7"/>
    <w:rsid w:val="584A790A"/>
    <w:rsid w:val="5850678E"/>
    <w:rsid w:val="58576C98"/>
    <w:rsid w:val="585A4093"/>
    <w:rsid w:val="58657A9C"/>
    <w:rsid w:val="586B526B"/>
    <w:rsid w:val="586F5454"/>
    <w:rsid w:val="58807512"/>
    <w:rsid w:val="5884169D"/>
    <w:rsid w:val="58843A83"/>
    <w:rsid w:val="58861848"/>
    <w:rsid w:val="58862248"/>
    <w:rsid w:val="58AD2D77"/>
    <w:rsid w:val="58AE7206"/>
    <w:rsid w:val="58B219DB"/>
    <w:rsid w:val="58B878E7"/>
    <w:rsid w:val="58C40675"/>
    <w:rsid w:val="58C779E0"/>
    <w:rsid w:val="58CC63B1"/>
    <w:rsid w:val="58D92C30"/>
    <w:rsid w:val="58EE5667"/>
    <w:rsid w:val="58F0774A"/>
    <w:rsid w:val="58F650D2"/>
    <w:rsid w:val="58FC6622"/>
    <w:rsid w:val="58FD6A5C"/>
    <w:rsid w:val="59006063"/>
    <w:rsid w:val="5901069B"/>
    <w:rsid w:val="5907796E"/>
    <w:rsid w:val="59112ABE"/>
    <w:rsid w:val="591829C5"/>
    <w:rsid w:val="5919199F"/>
    <w:rsid w:val="592000D7"/>
    <w:rsid w:val="593035EF"/>
    <w:rsid w:val="593072A0"/>
    <w:rsid w:val="5931738F"/>
    <w:rsid w:val="593A4D6D"/>
    <w:rsid w:val="593A65DA"/>
    <w:rsid w:val="594E3C89"/>
    <w:rsid w:val="595437C4"/>
    <w:rsid w:val="595447F7"/>
    <w:rsid w:val="59560AF4"/>
    <w:rsid w:val="595F085F"/>
    <w:rsid w:val="59600FBD"/>
    <w:rsid w:val="596565BA"/>
    <w:rsid w:val="59685A96"/>
    <w:rsid w:val="59711C82"/>
    <w:rsid w:val="59761424"/>
    <w:rsid w:val="597921F2"/>
    <w:rsid w:val="59864C6B"/>
    <w:rsid w:val="598975EC"/>
    <w:rsid w:val="598E6902"/>
    <w:rsid w:val="599218D3"/>
    <w:rsid w:val="59A6440D"/>
    <w:rsid w:val="59A87E1B"/>
    <w:rsid w:val="59B01F9E"/>
    <w:rsid w:val="59B46D5B"/>
    <w:rsid w:val="59C966E5"/>
    <w:rsid w:val="59CE6224"/>
    <w:rsid w:val="59EC3BB1"/>
    <w:rsid w:val="59FD50FF"/>
    <w:rsid w:val="5A040825"/>
    <w:rsid w:val="5A041202"/>
    <w:rsid w:val="5A09612E"/>
    <w:rsid w:val="5A0C7DA1"/>
    <w:rsid w:val="5A0F08D9"/>
    <w:rsid w:val="5A174D7D"/>
    <w:rsid w:val="5A246678"/>
    <w:rsid w:val="5A2D1DE1"/>
    <w:rsid w:val="5A2D6F5B"/>
    <w:rsid w:val="5A2D77C2"/>
    <w:rsid w:val="5A2F6E93"/>
    <w:rsid w:val="5A3566B8"/>
    <w:rsid w:val="5A393DC8"/>
    <w:rsid w:val="5A3B4F4D"/>
    <w:rsid w:val="5A3C2360"/>
    <w:rsid w:val="5A3D7EC8"/>
    <w:rsid w:val="5A432F0A"/>
    <w:rsid w:val="5A46302F"/>
    <w:rsid w:val="5A4A3645"/>
    <w:rsid w:val="5A67518D"/>
    <w:rsid w:val="5A767A55"/>
    <w:rsid w:val="5A7B1EE6"/>
    <w:rsid w:val="5A7B379E"/>
    <w:rsid w:val="5A7B6CD4"/>
    <w:rsid w:val="5A81596C"/>
    <w:rsid w:val="5A836633"/>
    <w:rsid w:val="5A8677F6"/>
    <w:rsid w:val="5A930652"/>
    <w:rsid w:val="5A954E1D"/>
    <w:rsid w:val="5A960D17"/>
    <w:rsid w:val="5A96742F"/>
    <w:rsid w:val="5A992C61"/>
    <w:rsid w:val="5AA400B1"/>
    <w:rsid w:val="5AA81E53"/>
    <w:rsid w:val="5AB27A81"/>
    <w:rsid w:val="5AB85501"/>
    <w:rsid w:val="5AC014BC"/>
    <w:rsid w:val="5AC16DB2"/>
    <w:rsid w:val="5AC36ACA"/>
    <w:rsid w:val="5AC4330A"/>
    <w:rsid w:val="5AC75E13"/>
    <w:rsid w:val="5ACF7D37"/>
    <w:rsid w:val="5AD3590C"/>
    <w:rsid w:val="5AE2100F"/>
    <w:rsid w:val="5AE955EA"/>
    <w:rsid w:val="5AEF4029"/>
    <w:rsid w:val="5AF56BB4"/>
    <w:rsid w:val="5AFB50F9"/>
    <w:rsid w:val="5B13139B"/>
    <w:rsid w:val="5B1E01E6"/>
    <w:rsid w:val="5B1E71E3"/>
    <w:rsid w:val="5B21315E"/>
    <w:rsid w:val="5B287B99"/>
    <w:rsid w:val="5B39440F"/>
    <w:rsid w:val="5B3B7536"/>
    <w:rsid w:val="5B3D09AD"/>
    <w:rsid w:val="5B435C40"/>
    <w:rsid w:val="5B5A1A61"/>
    <w:rsid w:val="5B6969B1"/>
    <w:rsid w:val="5B6E13B8"/>
    <w:rsid w:val="5B706C6C"/>
    <w:rsid w:val="5B77017D"/>
    <w:rsid w:val="5B7F50B4"/>
    <w:rsid w:val="5B852AE3"/>
    <w:rsid w:val="5B857C38"/>
    <w:rsid w:val="5B8F759B"/>
    <w:rsid w:val="5B90043F"/>
    <w:rsid w:val="5B955532"/>
    <w:rsid w:val="5B963401"/>
    <w:rsid w:val="5B964B15"/>
    <w:rsid w:val="5B9F09C7"/>
    <w:rsid w:val="5BA522D7"/>
    <w:rsid w:val="5BB06C1E"/>
    <w:rsid w:val="5BB13B1D"/>
    <w:rsid w:val="5BB702FC"/>
    <w:rsid w:val="5BB90DBB"/>
    <w:rsid w:val="5BBD6E9E"/>
    <w:rsid w:val="5BBF3A9C"/>
    <w:rsid w:val="5BC71290"/>
    <w:rsid w:val="5BDA7BB6"/>
    <w:rsid w:val="5BDF6946"/>
    <w:rsid w:val="5BE21A79"/>
    <w:rsid w:val="5BE469B1"/>
    <w:rsid w:val="5BE86336"/>
    <w:rsid w:val="5BF16B11"/>
    <w:rsid w:val="5BF801BF"/>
    <w:rsid w:val="5BFF5894"/>
    <w:rsid w:val="5C0161B4"/>
    <w:rsid w:val="5C042D16"/>
    <w:rsid w:val="5C071A07"/>
    <w:rsid w:val="5C125D7C"/>
    <w:rsid w:val="5C1C05D3"/>
    <w:rsid w:val="5C1F152E"/>
    <w:rsid w:val="5C2B1AF3"/>
    <w:rsid w:val="5C357490"/>
    <w:rsid w:val="5C3A5CFF"/>
    <w:rsid w:val="5C3F7F15"/>
    <w:rsid w:val="5C486826"/>
    <w:rsid w:val="5C4D5AA1"/>
    <w:rsid w:val="5C575019"/>
    <w:rsid w:val="5C5905A8"/>
    <w:rsid w:val="5C667804"/>
    <w:rsid w:val="5C6E0B4C"/>
    <w:rsid w:val="5C796B01"/>
    <w:rsid w:val="5C7C244F"/>
    <w:rsid w:val="5C7C3156"/>
    <w:rsid w:val="5C83414D"/>
    <w:rsid w:val="5C8802C9"/>
    <w:rsid w:val="5C8839F6"/>
    <w:rsid w:val="5C8F4D51"/>
    <w:rsid w:val="5C9C270B"/>
    <w:rsid w:val="5C9E6468"/>
    <w:rsid w:val="5CA00C41"/>
    <w:rsid w:val="5CA067E2"/>
    <w:rsid w:val="5CA36892"/>
    <w:rsid w:val="5CA76B3F"/>
    <w:rsid w:val="5CB45498"/>
    <w:rsid w:val="5CB80891"/>
    <w:rsid w:val="5CBE44A7"/>
    <w:rsid w:val="5CC034E3"/>
    <w:rsid w:val="5CC526B2"/>
    <w:rsid w:val="5CC90AA1"/>
    <w:rsid w:val="5CD167F1"/>
    <w:rsid w:val="5CD4018F"/>
    <w:rsid w:val="5CD433EE"/>
    <w:rsid w:val="5CD909AE"/>
    <w:rsid w:val="5CDC4397"/>
    <w:rsid w:val="5CDD3470"/>
    <w:rsid w:val="5CE17BA9"/>
    <w:rsid w:val="5CE42F48"/>
    <w:rsid w:val="5CE44C6A"/>
    <w:rsid w:val="5CE61BC0"/>
    <w:rsid w:val="5CF7053F"/>
    <w:rsid w:val="5CF70A85"/>
    <w:rsid w:val="5CFC58D7"/>
    <w:rsid w:val="5CFD0AA5"/>
    <w:rsid w:val="5D02172E"/>
    <w:rsid w:val="5D0D2E77"/>
    <w:rsid w:val="5D1A13B5"/>
    <w:rsid w:val="5D1A25C7"/>
    <w:rsid w:val="5D203583"/>
    <w:rsid w:val="5D2F59C6"/>
    <w:rsid w:val="5D320E6A"/>
    <w:rsid w:val="5D334823"/>
    <w:rsid w:val="5D3907F3"/>
    <w:rsid w:val="5D3D3E6C"/>
    <w:rsid w:val="5D555494"/>
    <w:rsid w:val="5D56305A"/>
    <w:rsid w:val="5D5F66E3"/>
    <w:rsid w:val="5D6E2CD3"/>
    <w:rsid w:val="5D790434"/>
    <w:rsid w:val="5D7E1C74"/>
    <w:rsid w:val="5D825454"/>
    <w:rsid w:val="5D8856FC"/>
    <w:rsid w:val="5D9173C9"/>
    <w:rsid w:val="5D976024"/>
    <w:rsid w:val="5D98611D"/>
    <w:rsid w:val="5D9B4C64"/>
    <w:rsid w:val="5D9F3550"/>
    <w:rsid w:val="5DB256C7"/>
    <w:rsid w:val="5DB432DA"/>
    <w:rsid w:val="5DB54449"/>
    <w:rsid w:val="5DB842C4"/>
    <w:rsid w:val="5DBB6BA3"/>
    <w:rsid w:val="5DC67200"/>
    <w:rsid w:val="5DD0492D"/>
    <w:rsid w:val="5DD145F8"/>
    <w:rsid w:val="5DD74E43"/>
    <w:rsid w:val="5DE1519F"/>
    <w:rsid w:val="5DE82787"/>
    <w:rsid w:val="5DEB4C7D"/>
    <w:rsid w:val="5DEC52BD"/>
    <w:rsid w:val="5DED2B4E"/>
    <w:rsid w:val="5DF01FAF"/>
    <w:rsid w:val="5DF25A0B"/>
    <w:rsid w:val="5DF81184"/>
    <w:rsid w:val="5DFA316A"/>
    <w:rsid w:val="5E0363C8"/>
    <w:rsid w:val="5E070FAB"/>
    <w:rsid w:val="5E087C77"/>
    <w:rsid w:val="5E106EAB"/>
    <w:rsid w:val="5E11347A"/>
    <w:rsid w:val="5E1A5039"/>
    <w:rsid w:val="5E1B4101"/>
    <w:rsid w:val="5E280F21"/>
    <w:rsid w:val="5E3E2108"/>
    <w:rsid w:val="5E5023B6"/>
    <w:rsid w:val="5E55152F"/>
    <w:rsid w:val="5E5A4734"/>
    <w:rsid w:val="5E601750"/>
    <w:rsid w:val="5E6A2D56"/>
    <w:rsid w:val="5E732272"/>
    <w:rsid w:val="5E746EB3"/>
    <w:rsid w:val="5E780B23"/>
    <w:rsid w:val="5E790417"/>
    <w:rsid w:val="5E790FCB"/>
    <w:rsid w:val="5E7B07BF"/>
    <w:rsid w:val="5E7B23A3"/>
    <w:rsid w:val="5E834FC5"/>
    <w:rsid w:val="5E8A1AAF"/>
    <w:rsid w:val="5E8C7CF9"/>
    <w:rsid w:val="5E8D2C02"/>
    <w:rsid w:val="5E8D4222"/>
    <w:rsid w:val="5E947447"/>
    <w:rsid w:val="5E992A84"/>
    <w:rsid w:val="5EA342D0"/>
    <w:rsid w:val="5EA84F5D"/>
    <w:rsid w:val="5EAA61F7"/>
    <w:rsid w:val="5EAC033B"/>
    <w:rsid w:val="5EB42C6F"/>
    <w:rsid w:val="5EBB08B3"/>
    <w:rsid w:val="5EBB3EE6"/>
    <w:rsid w:val="5EBF3673"/>
    <w:rsid w:val="5EC92684"/>
    <w:rsid w:val="5ECC7AFC"/>
    <w:rsid w:val="5ECF340A"/>
    <w:rsid w:val="5ED53EAD"/>
    <w:rsid w:val="5ED5660E"/>
    <w:rsid w:val="5EDA0A9B"/>
    <w:rsid w:val="5EE03675"/>
    <w:rsid w:val="5EE537BD"/>
    <w:rsid w:val="5EEE3C1C"/>
    <w:rsid w:val="5EF53F88"/>
    <w:rsid w:val="5EF82A63"/>
    <w:rsid w:val="5EF856DB"/>
    <w:rsid w:val="5EFB6F27"/>
    <w:rsid w:val="5F04052A"/>
    <w:rsid w:val="5F064F7C"/>
    <w:rsid w:val="5F0B72A8"/>
    <w:rsid w:val="5F0E7CA2"/>
    <w:rsid w:val="5F172865"/>
    <w:rsid w:val="5F19496C"/>
    <w:rsid w:val="5F2978F2"/>
    <w:rsid w:val="5F2D2802"/>
    <w:rsid w:val="5F300111"/>
    <w:rsid w:val="5F360799"/>
    <w:rsid w:val="5F363081"/>
    <w:rsid w:val="5F3E4434"/>
    <w:rsid w:val="5F3F7F26"/>
    <w:rsid w:val="5F442150"/>
    <w:rsid w:val="5F4E49B7"/>
    <w:rsid w:val="5F512757"/>
    <w:rsid w:val="5F537E62"/>
    <w:rsid w:val="5F55545F"/>
    <w:rsid w:val="5F600602"/>
    <w:rsid w:val="5F615C68"/>
    <w:rsid w:val="5F642854"/>
    <w:rsid w:val="5F645F89"/>
    <w:rsid w:val="5F646698"/>
    <w:rsid w:val="5F653B06"/>
    <w:rsid w:val="5F701A55"/>
    <w:rsid w:val="5F7C0193"/>
    <w:rsid w:val="5F846CAC"/>
    <w:rsid w:val="5F9258DD"/>
    <w:rsid w:val="5F957B2B"/>
    <w:rsid w:val="5F981CCB"/>
    <w:rsid w:val="5F991741"/>
    <w:rsid w:val="5F9D4945"/>
    <w:rsid w:val="5FA57BCF"/>
    <w:rsid w:val="5FAB1630"/>
    <w:rsid w:val="5FAE339E"/>
    <w:rsid w:val="5FAE3BAB"/>
    <w:rsid w:val="5FB04D2B"/>
    <w:rsid w:val="5FB52230"/>
    <w:rsid w:val="5FB6732C"/>
    <w:rsid w:val="5FB70964"/>
    <w:rsid w:val="5FB72515"/>
    <w:rsid w:val="5FB825AD"/>
    <w:rsid w:val="5FC52AC0"/>
    <w:rsid w:val="5FC62D05"/>
    <w:rsid w:val="5FCC5023"/>
    <w:rsid w:val="5FCD57DA"/>
    <w:rsid w:val="5FCE61D8"/>
    <w:rsid w:val="5FD03578"/>
    <w:rsid w:val="5FD70936"/>
    <w:rsid w:val="5FD70DC2"/>
    <w:rsid w:val="5FDF330F"/>
    <w:rsid w:val="5FE377F5"/>
    <w:rsid w:val="5FE810CD"/>
    <w:rsid w:val="5FF62D41"/>
    <w:rsid w:val="5FFB0F4B"/>
    <w:rsid w:val="60004C87"/>
    <w:rsid w:val="600205A3"/>
    <w:rsid w:val="60023038"/>
    <w:rsid w:val="60031F0E"/>
    <w:rsid w:val="60053CF5"/>
    <w:rsid w:val="600B7DDD"/>
    <w:rsid w:val="60160179"/>
    <w:rsid w:val="60271871"/>
    <w:rsid w:val="602F2F5E"/>
    <w:rsid w:val="602F6ABE"/>
    <w:rsid w:val="60336CD5"/>
    <w:rsid w:val="60343E32"/>
    <w:rsid w:val="60354BF1"/>
    <w:rsid w:val="60365B77"/>
    <w:rsid w:val="603D68DC"/>
    <w:rsid w:val="60487659"/>
    <w:rsid w:val="6056376C"/>
    <w:rsid w:val="606113E5"/>
    <w:rsid w:val="6063437A"/>
    <w:rsid w:val="60753AA6"/>
    <w:rsid w:val="607A6E49"/>
    <w:rsid w:val="60854E50"/>
    <w:rsid w:val="608D25A6"/>
    <w:rsid w:val="60910655"/>
    <w:rsid w:val="609116C2"/>
    <w:rsid w:val="60956047"/>
    <w:rsid w:val="60961816"/>
    <w:rsid w:val="60993BDE"/>
    <w:rsid w:val="609C6B1E"/>
    <w:rsid w:val="60A35BEB"/>
    <w:rsid w:val="60A37253"/>
    <w:rsid w:val="60B01CC9"/>
    <w:rsid w:val="60C00546"/>
    <w:rsid w:val="60C02FFD"/>
    <w:rsid w:val="60D035B7"/>
    <w:rsid w:val="60D53795"/>
    <w:rsid w:val="60E206C5"/>
    <w:rsid w:val="60E5014E"/>
    <w:rsid w:val="60E93C29"/>
    <w:rsid w:val="60F02B8A"/>
    <w:rsid w:val="60F63B9D"/>
    <w:rsid w:val="60F70D79"/>
    <w:rsid w:val="60FE6C48"/>
    <w:rsid w:val="60FF475C"/>
    <w:rsid w:val="610038E3"/>
    <w:rsid w:val="610202CC"/>
    <w:rsid w:val="61093FCD"/>
    <w:rsid w:val="610D522C"/>
    <w:rsid w:val="611B00C8"/>
    <w:rsid w:val="612743EC"/>
    <w:rsid w:val="612A7B96"/>
    <w:rsid w:val="612B03B1"/>
    <w:rsid w:val="613526F6"/>
    <w:rsid w:val="61356870"/>
    <w:rsid w:val="61373613"/>
    <w:rsid w:val="61381C9F"/>
    <w:rsid w:val="6139145E"/>
    <w:rsid w:val="613E52B0"/>
    <w:rsid w:val="614E7532"/>
    <w:rsid w:val="61565EFA"/>
    <w:rsid w:val="615D174F"/>
    <w:rsid w:val="615F10FE"/>
    <w:rsid w:val="61600E5C"/>
    <w:rsid w:val="616B5D8F"/>
    <w:rsid w:val="616D678A"/>
    <w:rsid w:val="616E27BB"/>
    <w:rsid w:val="616F0D16"/>
    <w:rsid w:val="618E4C9D"/>
    <w:rsid w:val="61907B5F"/>
    <w:rsid w:val="61911444"/>
    <w:rsid w:val="61953DC4"/>
    <w:rsid w:val="6198407F"/>
    <w:rsid w:val="619B5ED0"/>
    <w:rsid w:val="61A037D8"/>
    <w:rsid w:val="61A23FDC"/>
    <w:rsid w:val="61A866C9"/>
    <w:rsid w:val="61AE37D4"/>
    <w:rsid w:val="61AE602C"/>
    <w:rsid w:val="61B12476"/>
    <w:rsid w:val="61B45121"/>
    <w:rsid w:val="61BD0471"/>
    <w:rsid w:val="61C17746"/>
    <w:rsid w:val="61C47171"/>
    <w:rsid w:val="61C538BC"/>
    <w:rsid w:val="61C85C23"/>
    <w:rsid w:val="61CD250B"/>
    <w:rsid w:val="61CF303B"/>
    <w:rsid w:val="61D07E7C"/>
    <w:rsid w:val="61D241EC"/>
    <w:rsid w:val="61D6774B"/>
    <w:rsid w:val="61E90476"/>
    <w:rsid w:val="61EE3DBF"/>
    <w:rsid w:val="61F23146"/>
    <w:rsid w:val="61F82D11"/>
    <w:rsid w:val="61FD78ED"/>
    <w:rsid w:val="6202266F"/>
    <w:rsid w:val="62045C47"/>
    <w:rsid w:val="620465CF"/>
    <w:rsid w:val="621E03F3"/>
    <w:rsid w:val="62262336"/>
    <w:rsid w:val="6230681E"/>
    <w:rsid w:val="62346D01"/>
    <w:rsid w:val="623B4BFB"/>
    <w:rsid w:val="6240030E"/>
    <w:rsid w:val="624C64D1"/>
    <w:rsid w:val="62501D8D"/>
    <w:rsid w:val="62591BBA"/>
    <w:rsid w:val="625B5A38"/>
    <w:rsid w:val="625E30C0"/>
    <w:rsid w:val="6264037F"/>
    <w:rsid w:val="6264420F"/>
    <w:rsid w:val="6269402A"/>
    <w:rsid w:val="626B7D0D"/>
    <w:rsid w:val="62744CDF"/>
    <w:rsid w:val="627464D9"/>
    <w:rsid w:val="62803958"/>
    <w:rsid w:val="62874808"/>
    <w:rsid w:val="628F2A9D"/>
    <w:rsid w:val="62910D81"/>
    <w:rsid w:val="629D4313"/>
    <w:rsid w:val="629D5FE3"/>
    <w:rsid w:val="629F21AE"/>
    <w:rsid w:val="62A26226"/>
    <w:rsid w:val="62A27593"/>
    <w:rsid w:val="62A53EF3"/>
    <w:rsid w:val="62B31866"/>
    <w:rsid w:val="62C507C5"/>
    <w:rsid w:val="62CB74E3"/>
    <w:rsid w:val="62D649B3"/>
    <w:rsid w:val="62DB21C9"/>
    <w:rsid w:val="62DB5E00"/>
    <w:rsid w:val="62E04C3F"/>
    <w:rsid w:val="62E155AB"/>
    <w:rsid w:val="62E358B2"/>
    <w:rsid w:val="62EA13E4"/>
    <w:rsid w:val="62EA7D55"/>
    <w:rsid w:val="62F226BF"/>
    <w:rsid w:val="62F814BE"/>
    <w:rsid w:val="62F8399E"/>
    <w:rsid w:val="6303679E"/>
    <w:rsid w:val="63093C6A"/>
    <w:rsid w:val="630C35D1"/>
    <w:rsid w:val="631303F2"/>
    <w:rsid w:val="63137713"/>
    <w:rsid w:val="631819B1"/>
    <w:rsid w:val="631E5E2D"/>
    <w:rsid w:val="631F1134"/>
    <w:rsid w:val="632B1F59"/>
    <w:rsid w:val="632F597A"/>
    <w:rsid w:val="633D1E76"/>
    <w:rsid w:val="63452427"/>
    <w:rsid w:val="63470D77"/>
    <w:rsid w:val="6355231F"/>
    <w:rsid w:val="6357526E"/>
    <w:rsid w:val="635E06D2"/>
    <w:rsid w:val="635F02ED"/>
    <w:rsid w:val="63606ABF"/>
    <w:rsid w:val="63660127"/>
    <w:rsid w:val="636E411B"/>
    <w:rsid w:val="63773C9F"/>
    <w:rsid w:val="637C1E43"/>
    <w:rsid w:val="637C24D1"/>
    <w:rsid w:val="637D361E"/>
    <w:rsid w:val="637F2669"/>
    <w:rsid w:val="637F4566"/>
    <w:rsid w:val="63814D58"/>
    <w:rsid w:val="63821D47"/>
    <w:rsid w:val="639943B2"/>
    <w:rsid w:val="63A26600"/>
    <w:rsid w:val="63A36163"/>
    <w:rsid w:val="63A5700B"/>
    <w:rsid w:val="63AA2F5C"/>
    <w:rsid w:val="63AD4C81"/>
    <w:rsid w:val="63AD70BE"/>
    <w:rsid w:val="63B2232A"/>
    <w:rsid w:val="63B63806"/>
    <w:rsid w:val="63B76FCF"/>
    <w:rsid w:val="63BA261B"/>
    <w:rsid w:val="63C41DFF"/>
    <w:rsid w:val="63C611E3"/>
    <w:rsid w:val="63D775DB"/>
    <w:rsid w:val="63E76F0D"/>
    <w:rsid w:val="63E861AB"/>
    <w:rsid w:val="63E871C9"/>
    <w:rsid w:val="63E97547"/>
    <w:rsid w:val="63EA73A4"/>
    <w:rsid w:val="63F23B09"/>
    <w:rsid w:val="63F5400E"/>
    <w:rsid w:val="640C0759"/>
    <w:rsid w:val="640E21F9"/>
    <w:rsid w:val="640F0B2B"/>
    <w:rsid w:val="641676E4"/>
    <w:rsid w:val="64207996"/>
    <w:rsid w:val="64227CE5"/>
    <w:rsid w:val="64234F37"/>
    <w:rsid w:val="64251700"/>
    <w:rsid w:val="6425534A"/>
    <w:rsid w:val="64262DC0"/>
    <w:rsid w:val="642A01A5"/>
    <w:rsid w:val="642C6B21"/>
    <w:rsid w:val="642D7F51"/>
    <w:rsid w:val="642E5B0B"/>
    <w:rsid w:val="643B19AE"/>
    <w:rsid w:val="644043A9"/>
    <w:rsid w:val="6444639B"/>
    <w:rsid w:val="645439E5"/>
    <w:rsid w:val="645731FE"/>
    <w:rsid w:val="645807D0"/>
    <w:rsid w:val="646E5EF9"/>
    <w:rsid w:val="646F17FC"/>
    <w:rsid w:val="647077E4"/>
    <w:rsid w:val="6472675A"/>
    <w:rsid w:val="6473303B"/>
    <w:rsid w:val="64740FBA"/>
    <w:rsid w:val="647E3EC0"/>
    <w:rsid w:val="6487265A"/>
    <w:rsid w:val="6493387D"/>
    <w:rsid w:val="649D4B69"/>
    <w:rsid w:val="64A50507"/>
    <w:rsid w:val="64AC5EEC"/>
    <w:rsid w:val="64AD431A"/>
    <w:rsid w:val="64B47494"/>
    <w:rsid w:val="64B82DA9"/>
    <w:rsid w:val="64C37765"/>
    <w:rsid w:val="64C775EB"/>
    <w:rsid w:val="64C942F6"/>
    <w:rsid w:val="64C96883"/>
    <w:rsid w:val="64CF4875"/>
    <w:rsid w:val="64D134C5"/>
    <w:rsid w:val="64D245C6"/>
    <w:rsid w:val="64D75FD1"/>
    <w:rsid w:val="64DC2B66"/>
    <w:rsid w:val="64DE4FA0"/>
    <w:rsid w:val="64F2052E"/>
    <w:rsid w:val="65045743"/>
    <w:rsid w:val="65120E2F"/>
    <w:rsid w:val="6515525E"/>
    <w:rsid w:val="65163BAF"/>
    <w:rsid w:val="651B5987"/>
    <w:rsid w:val="651C59BB"/>
    <w:rsid w:val="652612CB"/>
    <w:rsid w:val="65272F09"/>
    <w:rsid w:val="6532476B"/>
    <w:rsid w:val="653A0983"/>
    <w:rsid w:val="65426D83"/>
    <w:rsid w:val="65440A4D"/>
    <w:rsid w:val="65451717"/>
    <w:rsid w:val="6553485F"/>
    <w:rsid w:val="655C2251"/>
    <w:rsid w:val="655D4752"/>
    <w:rsid w:val="656178B5"/>
    <w:rsid w:val="65644306"/>
    <w:rsid w:val="656449F5"/>
    <w:rsid w:val="656A39BF"/>
    <w:rsid w:val="656A6824"/>
    <w:rsid w:val="656B361C"/>
    <w:rsid w:val="65766380"/>
    <w:rsid w:val="657B523E"/>
    <w:rsid w:val="657D6531"/>
    <w:rsid w:val="65850870"/>
    <w:rsid w:val="658723DB"/>
    <w:rsid w:val="658750E3"/>
    <w:rsid w:val="658F0EF9"/>
    <w:rsid w:val="658F24D1"/>
    <w:rsid w:val="65911714"/>
    <w:rsid w:val="659B43FB"/>
    <w:rsid w:val="65A02CD7"/>
    <w:rsid w:val="65A266E8"/>
    <w:rsid w:val="65A27AE8"/>
    <w:rsid w:val="65A338CF"/>
    <w:rsid w:val="65A64656"/>
    <w:rsid w:val="65C1563C"/>
    <w:rsid w:val="65C579AA"/>
    <w:rsid w:val="65C761B2"/>
    <w:rsid w:val="65CE0420"/>
    <w:rsid w:val="65CF1F3D"/>
    <w:rsid w:val="65E96075"/>
    <w:rsid w:val="65EA517F"/>
    <w:rsid w:val="65F46CAF"/>
    <w:rsid w:val="65FD00B1"/>
    <w:rsid w:val="660025F0"/>
    <w:rsid w:val="660477DA"/>
    <w:rsid w:val="660F3C19"/>
    <w:rsid w:val="66157FDD"/>
    <w:rsid w:val="66257570"/>
    <w:rsid w:val="662845E0"/>
    <w:rsid w:val="662C6F60"/>
    <w:rsid w:val="662E3CD7"/>
    <w:rsid w:val="66315A0C"/>
    <w:rsid w:val="6636119C"/>
    <w:rsid w:val="66454AAB"/>
    <w:rsid w:val="664A59D0"/>
    <w:rsid w:val="664E48BD"/>
    <w:rsid w:val="666E44A2"/>
    <w:rsid w:val="667D1E2D"/>
    <w:rsid w:val="66853FF8"/>
    <w:rsid w:val="6686022F"/>
    <w:rsid w:val="66896B5E"/>
    <w:rsid w:val="668D2780"/>
    <w:rsid w:val="66A62F18"/>
    <w:rsid w:val="66A71B39"/>
    <w:rsid w:val="66A769A1"/>
    <w:rsid w:val="66C4028E"/>
    <w:rsid w:val="66C55323"/>
    <w:rsid w:val="66CD1608"/>
    <w:rsid w:val="66E11508"/>
    <w:rsid w:val="66F429C1"/>
    <w:rsid w:val="66F57FF2"/>
    <w:rsid w:val="66F67E7A"/>
    <w:rsid w:val="67001425"/>
    <w:rsid w:val="67114515"/>
    <w:rsid w:val="671452AD"/>
    <w:rsid w:val="67187B5C"/>
    <w:rsid w:val="671E04EC"/>
    <w:rsid w:val="671E78FD"/>
    <w:rsid w:val="671F3E19"/>
    <w:rsid w:val="671F7C97"/>
    <w:rsid w:val="67271407"/>
    <w:rsid w:val="672E773B"/>
    <w:rsid w:val="67406A5C"/>
    <w:rsid w:val="6740755A"/>
    <w:rsid w:val="67412999"/>
    <w:rsid w:val="674932B8"/>
    <w:rsid w:val="67537CC9"/>
    <w:rsid w:val="675415A4"/>
    <w:rsid w:val="675944BB"/>
    <w:rsid w:val="67627A12"/>
    <w:rsid w:val="67662843"/>
    <w:rsid w:val="676A652C"/>
    <w:rsid w:val="676F06C4"/>
    <w:rsid w:val="677A00FC"/>
    <w:rsid w:val="677F151B"/>
    <w:rsid w:val="67887692"/>
    <w:rsid w:val="679766DE"/>
    <w:rsid w:val="679A3EE3"/>
    <w:rsid w:val="679F17EC"/>
    <w:rsid w:val="67A025E2"/>
    <w:rsid w:val="67A0516E"/>
    <w:rsid w:val="67A05FCC"/>
    <w:rsid w:val="67A44DB6"/>
    <w:rsid w:val="67AD6441"/>
    <w:rsid w:val="67B6791A"/>
    <w:rsid w:val="67BB3546"/>
    <w:rsid w:val="67C065FA"/>
    <w:rsid w:val="67C847AF"/>
    <w:rsid w:val="67C849B8"/>
    <w:rsid w:val="67CB4FA5"/>
    <w:rsid w:val="67CE6632"/>
    <w:rsid w:val="67D37BA1"/>
    <w:rsid w:val="67DA7454"/>
    <w:rsid w:val="67DC169F"/>
    <w:rsid w:val="68005DD0"/>
    <w:rsid w:val="68022621"/>
    <w:rsid w:val="680B6A10"/>
    <w:rsid w:val="68105644"/>
    <w:rsid w:val="681203C1"/>
    <w:rsid w:val="681D568F"/>
    <w:rsid w:val="6823497B"/>
    <w:rsid w:val="68254755"/>
    <w:rsid w:val="682C082B"/>
    <w:rsid w:val="682C3FD5"/>
    <w:rsid w:val="682F3F7B"/>
    <w:rsid w:val="683244CA"/>
    <w:rsid w:val="6837466A"/>
    <w:rsid w:val="68387AAD"/>
    <w:rsid w:val="683C6C1B"/>
    <w:rsid w:val="683F5BFF"/>
    <w:rsid w:val="6843353D"/>
    <w:rsid w:val="684625A1"/>
    <w:rsid w:val="684D5963"/>
    <w:rsid w:val="685751C8"/>
    <w:rsid w:val="68597B7E"/>
    <w:rsid w:val="685A0AB5"/>
    <w:rsid w:val="685E353F"/>
    <w:rsid w:val="68614A7F"/>
    <w:rsid w:val="68684D3C"/>
    <w:rsid w:val="68690803"/>
    <w:rsid w:val="688D353A"/>
    <w:rsid w:val="68915D54"/>
    <w:rsid w:val="689210EC"/>
    <w:rsid w:val="68961477"/>
    <w:rsid w:val="68987376"/>
    <w:rsid w:val="689F0260"/>
    <w:rsid w:val="68A61C2C"/>
    <w:rsid w:val="68A75CFA"/>
    <w:rsid w:val="68AB3C9B"/>
    <w:rsid w:val="68AF24B4"/>
    <w:rsid w:val="68BA6DE6"/>
    <w:rsid w:val="68C44FF2"/>
    <w:rsid w:val="68C5529F"/>
    <w:rsid w:val="68CC208E"/>
    <w:rsid w:val="68CF5D5C"/>
    <w:rsid w:val="68D01287"/>
    <w:rsid w:val="68D571E8"/>
    <w:rsid w:val="68D66D93"/>
    <w:rsid w:val="68DE5A1F"/>
    <w:rsid w:val="68E567A0"/>
    <w:rsid w:val="68E86B72"/>
    <w:rsid w:val="68E922A3"/>
    <w:rsid w:val="68EF2907"/>
    <w:rsid w:val="68F249D8"/>
    <w:rsid w:val="68F92ABA"/>
    <w:rsid w:val="68F94C61"/>
    <w:rsid w:val="690D5A0A"/>
    <w:rsid w:val="691573B7"/>
    <w:rsid w:val="69170A05"/>
    <w:rsid w:val="691A2FDE"/>
    <w:rsid w:val="692232D3"/>
    <w:rsid w:val="6924512C"/>
    <w:rsid w:val="69256789"/>
    <w:rsid w:val="69355DC4"/>
    <w:rsid w:val="693C5E49"/>
    <w:rsid w:val="693E094E"/>
    <w:rsid w:val="694421E4"/>
    <w:rsid w:val="69487213"/>
    <w:rsid w:val="694C1494"/>
    <w:rsid w:val="69553BEC"/>
    <w:rsid w:val="69566713"/>
    <w:rsid w:val="69587A6F"/>
    <w:rsid w:val="695B21DC"/>
    <w:rsid w:val="695E070F"/>
    <w:rsid w:val="695F6CD4"/>
    <w:rsid w:val="6963663A"/>
    <w:rsid w:val="6969624A"/>
    <w:rsid w:val="6973479B"/>
    <w:rsid w:val="69785BA6"/>
    <w:rsid w:val="697D1FBB"/>
    <w:rsid w:val="69860923"/>
    <w:rsid w:val="69931135"/>
    <w:rsid w:val="699562F4"/>
    <w:rsid w:val="699856BF"/>
    <w:rsid w:val="699E13B1"/>
    <w:rsid w:val="69A82633"/>
    <w:rsid w:val="69A84680"/>
    <w:rsid w:val="69B94630"/>
    <w:rsid w:val="69C64F63"/>
    <w:rsid w:val="69C85A50"/>
    <w:rsid w:val="69CA13F4"/>
    <w:rsid w:val="69CB6D2F"/>
    <w:rsid w:val="69D0696B"/>
    <w:rsid w:val="69D714B5"/>
    <w:rsid w:val="69D754C9"/>
    <w:rsid w:val="69E26782"/>
    <w:rsid w:val="69E323D7"/>
    <w:rsid w:val="69E46ECC"/>
    <w:rsid w:val="69E5236D"/>
    <w:rsid w:val="69EA2876"/>
    <w:rsid w:val="69F65D30"/>
    <w:rsid w:val="6A0569A5"/>
    <w:rsid w:val="6A0C1094"/>
    <w:rsid w:val="6A0D4C05"/>
    <w:rsid w:val="6A0E23AF"/>
    <w:rsid w:val="6A107C3C"/>
    <w:rsid w:val="6A1220EA"/>
    <w:rsid w:val="6A135438"/>
    <w:rsid w:val="6A214775"/>
    <w:rsid w:val="6A2F2BB4"/>
    <w:rsid w:val="6A3C5BAC"/>
    <w:rsid w:val="6A3F2020"/>
    <w:rsid w:val="6A420E8B"/>
    <w:rsid w:val="6A46254B"/>
    <w:rsid w:val="6A503DDB"/>
    <w:rsid w:val="6A51336C"/>
    <w:rsid w:val="6A580A69"/>
    <w:rsid w:val="6A676DAE"/>
    <w:rsid w:val="6A69413C"/>
    <w:rsid w:val="6A711576"/>
    <w:rsid w:val="6A7254EE"/>
    <w:rsid w:val="6A8078FF"/>
    <w:rsid w:val="6A823368"/>
    <w:rsid w:val="6A824B33"/>
    <w:rsid w:val="6A8C787B"/>
    <w:rsid w:val="6A8D77F9"/>
    <w:rsid w:val="6A8E65B0"/>
    <w:rsid w:val="6A91683A"/>
    <w:rsid w:val="6A946A1E"/>
    <w:rsid w:val="6A964313"/>
    <w:rsid w:val="6A9D3DCC"/>
    <w:rsid w:val="6AA41543"/>
    <w:rsid w:val="6AA968FA"/>
    <w:rsid w:val="6AAF0D59"/>
    <w:rsid w:val="6AB163E4"/>
    <w:rsid w:val="6AB2641F"/>
    <w:rsid w:val="6AB7595B"/>
    <w:rsid w:val="6AB97AD1"/>
    <w:rsid w:val="6ABF41C6"/>
    <w:rsid w:val="6AC02702"/>
    <w:rsid w:val="6AD0452E"/>
    <w:rsid w:val="6AD14246"/>
    <w:rsid w:val="6AD507A6"/>
    <w:rsid w:val="6AD56297"/>
    <w:rsid w:val="6AD76D02"/>
    <w:rsid w:val="6AE32B1D"/>
    <w:rsid w:val="6AE46872"/>
    <w:rsid w:val="6AF55B21"/>
    <w:rsid w:val="6AF6779F"/>
    <w:rsid w:val="6AF84299"/>
    <w:rsid w:val="6AFA6728"/>
    <w:rsid w:val="6B020BEE"/>
    <w:rsid w:val="6B0B09A7"/>
    <w:rsid w:val="6B0E5073"/>
    <w:rsid w:val="6B2133AD"/>
    <w:rsid w:val="6B280372"/>
    <w:rsid w:val="6B5B50C3"/>
    <w:rsid w:val="6B5D73A1"/>
    <w:rsid w:val="6B624D61"/>
    <w:rsid w:val="6B65554C"/>
    <w:rsid w:val="6B675B51"/>
    <w:rsid w:val="6B6800E3"/>
    <w:rsid w:val="6B733328"/>
    <w:rsid w:val="6B77271D"/>
    <w:rsid w:val="6B8A10C9"/>
    <w:rsid w:val="6B952234"/>
    <w:rsid w:val="6B9672E2"/>
    <w:rsid w:val="6B9F0931"/>
    <w:rsid w:val="6BA0452A"/>
    <w:rsid w:val="6BAE4397"/>
    <w:rsid w:val="6BAF45F1"/>
    <w:rsid w:val="6BB2134B"/>
    <w:rsid w:val="6BB31263"/>
    <w:rsid w:val="6BBA4DFE"/>
    <w:rsid w:val="6BBD0AAA"/>
    <w:rsid w:val="6BC5386F"/>
    <w:rsid w:val="6BC94515"/>
    <w:rsid w:val="6BE45423"/>
    <w:rsid w:val="6BE71872"/>
    <w:rsid w:val="6BE84860"/>
    <w:rsid w:val="6BE87AC4"/>
    <w:rsid w:val="6BF10A7C"/>
    <w:rsid w:val="6BF546C0"/>
    <w:rsid w:val="6BF60C73"/>
    <w:rsid w:val="6BF87AF4"/>
    <w:rsid w:val="6BF93658"/>
    <w:rsid w:val="6BFA2AB6"/>
    <w:rsid w:val="6C032245"/>
    <w:rsid w:val="6C080372"/>
    <w:rsid w:val="6C094D42"/>
    <w:rsid w:val="6C111BDF"/>
    <w:rsid w:val="6C166CD1"/>
    <w:rsid w:val="6C191A90"/>
    <w:rsid w:val="6C275693"/>
    <w:rsid w:val="6C2D3E97"/>
    <w:rsid w:val="6C2F3D07"/>
    <w:rsid w:val="6C3B0316"/>
    <w:rsid w:val="6C4325FD"/>
    <w:rsid w:val="6C443130"/>
    <w:rsid w:val="6C446A92"/>
    <w:rsid w:val="6C4C615E"/>
    <w:rsid w:val="6C4E2455"/>
    <w:rsid w:val="6C4F3F7B"/>
    <w:rsid w:val="6C511873"/>
    <w:rsid w:val="6C5D2A67"/>
    <w:rsid w:val="6C5D652F"/>
    <w:rsid w:val="6C5E6BE5"/>
    <w:rsid w:val="6C5F5108"/>
    <w:rsid w:val="6C6E0716"/>
    <w:rsid w:val="6C704D0D"/>
    <w:rsid w:val="6C897E9C"/>
    <w:rsid w:val="6C8C2992"/>
    <w:rsid w:val="6C8D0136"/>
    <w:rsid w:val="6C962827"/>
    <w:rsid w:val="6C9A0787"/>
    <w:rsid w:val="6C9E4F95"/>
    <w:rsid w:val="6CA007D1"/>
    <w:rsid w:val="6CA470AE"/>
    <w:rsid w:val="6CA97A31"/>
    <w:rsid w:val="6CBA13EC"/>
    <w:rsid w:val="6CBA14D5"/>
    <w:rsid w:val="6CBC0696"/>
    <w:rsid w:val="6CBC1089"/>
    <w:rsid w:val="6CBF3B69"/>
    <w:rsid w:val="6CC0261A"/>
    <w:rsid w:val="6CC434B3"/>
    <w:rsid w:val="6CC664D5"/>
    <w:rsid w:val="6CC70EBC"/>
    <w:rsid w:val="6CC725D1"/>
    <w:rsid w:val="6CCB21F0"/>
    <w:rsid w:val="6CD26FA2"/>
    <w:rsid w:val="6CD75FEC"/>
    <w:rsid w:val="6CDB76CD"/>
    <w:rsid w:val="6CE24967"/>
    <w:rsid w:val="6CE6422E"/>
    <w:rsid w:val="6CE7271E"/>
    <w:rsid w:val="6CEE473E"/>
    <w:rsid w:val="6D073E64"/>
    <w:rsid w:val="6D0B213A"/>
    <w:rsid w:val="6D117B0C"/>
    <w:rsid w:val="6D1518DE"/>
    <w:rsid w:val="6D170D80"/>
    <w:rsid w:val="6D1E78AC"/>
    <w:rsid w:val="6D291630"/>
    <w:rsid w:val="6D2A0C1E"/>
    <w:rsid w:val="6D2A544B"/>
    <w:rsid w:val="6D2B5ABF"/>
    <w:rsid w:val="6D316F48"/>
    <w:rsid w:val="6D333D60"/>
    <w:rsid w:val="6D3D0D74"/>
    <w:rsid w:val="6D3E3C9C"/>
    <w:rsid w:val="6D412B80"/>
    <w:rsid w:val="6D467362"/>
    <w:rsid w:val="6D532037"/>
    <w:rsid w:val="6D583C40"/>
    <w:rsid w:val="6D6968E0"/>
    <w:rsid w:val="6D7B5410"/>
    <w:rsid w:val="6D8135F9"/>
    <w:rsid w:val="6D814197"/>
    <w:rsid w:val="6D8D4013"/>
    <w:rsid w:val="6D947BA0"/>
    <w:rsid w:val="6D9C6507"/>
    <w:rsid w:val="6D9D7474"/>
    <w:rsid w:val="6D9F0FAA"/>
    <w:rsid w:val="6DA32713"/>
    <w:rsid w:val="6DA3706A"/>
    <w:rsid w:val="6DA640FF"/>
    <w:rsid w:val="6DAB14D3"/>
    <w:rsid w:val="6DAB284A"/>
    <w:rsid w:val="6DAC38B4"/>
    <w:rsid w:val="6DB228B8"/>
    <w:rsid w:val="6DB24598"/>
    <w:rsid w:val="6DB45C6D"/>
    <w:rsid w:val="6DB60213"/>
    <w:rsid w:val="6DB72A7E"/>
    <w:rsid w:val="6DB97FB1"/>
    <w:rsid w:val="6DBA0067"/>
    <w:rsid w:val="6DBF21DF"/>
    <w:rsid w:val="6DD24F9E"/>
    <w:rsid w:val="6DD4664F"/>
    <w:rsid w:val="6DD645A3"/>
    <w:rsid w:val="6DDA0459"/>
    <w:rsid w:val="6DDA6DCE"/>
    <w:rsid w:val="6DF33A55"/>
    <w:rsid w:val="6E0D13DA"/>
    <w:rsid w:val="6E152524"/>
    <w:rsid w:val="6E15747E"/>
    <w:rsid w:val="6E18282F"/>
    <w:rsid w:val="6E207D67"/>
    <w:rsid w:val="6E2161E0"/>
    <w:rsid w:val="6E2960DB"/>
    <w:rsid w:val="6E2A39BF"/>
    <w:rsid w:val="6E3A3DFF"/>
    <w:rsid w:val="6E464681"/>
    <w:rsid w:val="6E5774ED"/>
    <w:rsid w:val="6E5C3EB3"/>
    <w:rsid w:val="6E6A393B"/>
    <w:rsid w:val="6E6C47A7"/>
    <w:rsid w:val="6E6E1883"/>
    <w:rsid w:val="6E6F4D87"/>
    <w:rsid w:val="6E84490D"/>
    <w:rsid w:val="6E875368"/>
    <w:rsid w:val="6E892E26"/>
    <w:rsid w:val="6E894D7F"/>
    <w:rsid w:val="6E8A6FC7"/>
    <w:rsid w:val="6E9040D5"/>
    <w:rsid w:val="6E983E35"/>
    <w:rsid w:val="6EAB0734"/>
    <w:rsid w:val="6EAE069B"/>
    <w:rsid w:val="6EB05C53"/>
    <w:rsid w:val="6EBB5875"/>
    <w:rsid w:val="6EBC620F"/>
    <w:rsid w:val="6ECD53A9"/>
    <w:rsid w:val="6ED250CC"/>
    <w:rsid w:val="6ED47B36"/>
    <w:rsid w:val="6EDA4D5B"/>
    <w:rsid w:val="6EDA6951"/>
    <w:rsid w:val="6EDF262A"/>
    <w:rsid w:val="6EE7232C"/>
    <w:rsid w:val="6EEC4B86"/>
    <w:rsid w:val="6EEE093C"/>
    <w:rsid w:val="6EF47A29"/>
    <w:rsid w:val="6F020523"/>
    <w:rsid w:val="6F0C33E3"/>
    <w:rsid w:val="6F10653F"/>
    <w:rsid w:val="6F14221C"/>
    <w:rsid w:val="6F1A392E"/>
    <w:rsid w:val="6F204560"/>
    <w:rsid w:val="6F207A01"/>
    <w:rsid w:val="6F28790F"/>
    <w:rsid w:val="6F3B5D2D"/>
    <w:rsid w:val="6F4562A4"/>
    <w:rsid w:val="6F492CED"/>
    <w:rsid w:val="6F54382A"/>
    <w:rsid w:val="6F58028A"/>
    <w:rsid w:val="6F5C4848"/>
    <w:rsid w:val="6F5E118B"/>
    <w:rsid w:val="6F6C3F37"/>
    <w:rsid w:val="6F757EA7"/>
    <w:rsid w:val="6F7C3A1B"/>
    <w:rsid w:val="6F7F0138"/>
    <w:rsid w:val="6F7F04D4"/>
    <w:rsid w:val="6F84389F"/>
    <w:rsid w:val="6F844782"/>
    <w:rsid w:val="6F887CC3"/>
    <w:rsid w:val="6F8D41C8"/>
    <w:rsid w:val="6F8E42DD"/>
    <w:rsid w:val="6F921B0E"/>
    <w:rsid w:val="6FA34B13"/>
    <w:rsid w:val="6FAC5BAB"/>
    <w:rsid w:val="6FAD572A"/>
    <w:rsid w:val="6FB1521A"/>
    <w:rsid w:val="6FC10C61"/>
    <w:rsid w:val="6FC57A8F"/>
    <w:rsid w:val="6FC8348C"/>
    <w:rsid w:val="6FCA11C8"/>
    <w:rsid w:val="6FEF2E7D"/>
    <w:rsid w:val="6FF94676"/>
    <w:rsid w:val="6FFE3E34"/>
    <w:rsid w:val="70010B82"/>
    <w:rsid w:val="700A4CE9"/>
    <w:rsid w:val="7010196C"/>
    <w:rsid w:val="7010572F"/>
    <w:rsid w:val="70143213"/>
    <w:rsid w:val="70162CBF"/>
    <w:rsid w:val="701A394C"/>
    <w:rsid w:val="7023669F"/>
    <w:rsid w:val="702E4604"/>
    <w:rsid w:val="703134FA"/>
    <w:rsid w:val="70321E1F"/>
    <w:rsid w:val="7034272A"/>
    <w:rsid w:val="70454C15"/>
    <w:rsid w:val="70462C94"/>
    <w:rsid w:val="704A007A"/>
    <w:rsid w:val="705310F0"/>
    <w:rsid w:val="705850A8"/>
    <w:rsid w:val="705A592C"/>
    <w:rsid w:val="705C787C"/>
    <w:rsid w:val="7065300C"/>
    <w:rsid w:val="706E5BEB"/>
    <w:rsid w:val="7076535E"/>
    <w:rsid w:val="707664CF"/>
    <w:rsid w:val="707B1822"/>
    <w:rsid w:val="707B3DFD"/>
    <w:rsid w:val="707C1A99"/>
    <w:rsid w:val="70861078"/>
    <w:rsid w:val="709202D3"/>
    <w:rsid w:val="70961A9D"/>
    <w:rsid w:val="70991DCA"/>
    <w:rsid w:val="70A631DD"/>
    <w:rsid w:val="70AC0549"/>
    <w:rsid w:val="70AF0EEF"/>
    <w:rsid w:val="70BA28B5"/>
    <w:rsid w:val="70BA5AD9"/>
    <w:rsid w:val="70C87AA7"/>
    <w:rsid w:val="70D2559B"/>
    <w:rsid w:val="70D93650"/>
    <w:rsid w:val="70DD3E1C"/>
    <w:rsid w:val="70E00563"/>
    <w:rsid w:val="70E00A0A"/>
    <w:rsid w:val="70E17197"/>
    <w:rsid w:val="70E64B3B"/>
    <w:rsid w:val="70EF5085"/>
    <w:rsid w:val="70F141C8"/>
    <w:rsid w:val="70F86EA1"/>
    <w:rsid w:val="71000835"/>
    <w:rsid w:val="71077EB6"/>
    <w:rsid w:val="710A56D8"/>
    <w:rsid w:val="710C2BD2"/>
    <w:rsid w:val="710D0330"/>
    <w:rsid w:val="71156158"/>
    <w:rsid w:val="71171983"/>
    <w:rsid w:val="711A6C8C"/>
    <w:rsid w:val="711C2305"/>
    <w:rsid w:val="711D78F3"/>
    <w:rsid w:val="711E06B6"/>
    <w:rsid w:val="712E4649"/>
    <w:rsid w:val="71332B16"/>
    <w:rsid w:val="71392F6E"/>
    <w:rsid w:val="713C16F3"/>
    <w:rsid w:val="713F71F1"/>
    <w:rsid w:val="714B3569"/>
    <w:rsid w:val="714C3879"/>
    <w:rsid w:val="714C4DC7"/>
    <w:rsid w:val="715764DF"/>
    <w:rsid w:val="71605A3C"/>
    <w:rsid w:val="716B4EA3"/>
    <w:rsid w:val="71727A77"/>
    <w:rsid w:val="7174265D"/>
    <w:rsid w:val="717831DB"/>
    <w:rsid w:val="71795F9A"/>
    <w:rsid w:val="717A20B4"/>
    <w:rsid w:val="717B15BD"/>
    <w:rsid w:val="71836519"/>
    <w:rsid w:val="718830A9"/>
    <w:rsid w:val="7192329A"/>
    <w:rsid w:val="71925AA7"/>
    <w:rsid w:val="719901C0"/>
    <w:rsid w:val="719916A5"/>
    <w:rsid w:val="719F3780"/>
    <w:rsid w:val="719F4E4B"/>
    <w:rsid w:val="71A45655"/>
    <w:rsid w:val="71A816EA"/>
    <w:rsid w:val="71AA7D9C"/>
    <w:rsid w:val="71B2418A"/>
    <w:rsid w:val="71B3109F"/>
    <w:rsid w:val="71C12955"/>
    <w:rsid w:val="71C22379"/>
    <w:rsid w:val="71C43853"/>
    <w:rsid w:val="71C51F1B"/>
    <w:rsid w:val="71C81E45"/>
    <w:rsid w:val="71CB7D94"/>
    <w:rsid w:val="71D35C3B"/>
    <w:rsid w:val="71D71040"/>
    <w:rsid w:val="71D92869"/>
    <w:rsid w:val="71DA31FE"/>
    <w:rsid w:val="71DA4DE8"/>
    <w:rsid w:val="71DF7055"/>
    <w:rsid w:val="71E407A0"/>
    <w:rsid w:val="71EF2707"/>
    <w:rsid w:val="71F36ABC"/>
    <w:rsid w:val="71F3785F"/>
    <w:rsid w:val="71F53DC2"/>
    <w:rsid w:val="71FB3C26"/>
    <w:rsid w:val="720064E3"/>
    <w:rsid w:val="72017095"/>
    <w:rsid w:val="72031A70"/>
    <w:rsid w:val="720E2BC4"/>
    <w:rsid w:val="7214332D"/>
    <w:rsid w:val="72174F57"/>
    <w:rsid w:val="721A1251"/>
    <w:rsid w:val="721E5102"/>
    <w:rsid w:val="72213ED8"/>
    <w:rsid w:val="72224072"/>
    <w:rsid w:val="72257032"/>
    <w:rsid w:val="72266D51"/>
    <w:rsid w:val="72271BF3"/>
    <w:rsid w:val="7231751B"/>
    <w:rsid w:val="7232488A"/>
    <w:rsid w:val="72365C85"/>
    <w:rsid w:val="72402ED1"/>
    <w:rsid w:val="72440DC8"/>
    <w:rsid w:val="72441FE3"/>
    <w:rsid w:val="72482461"/>
    <w:rsid w:val="724A3FEC"/>
    <w:rsid w:val="724C5977"/>
    <w:rsid w:val="72544F18"/>
    <w:rsid w:val="725F526F"/>
    <w:rsid w:val="72663EAC"/>
    <w:rsid w:val="726A7471"/>
    <w:rsid w:val="726D381E"/>
    <w:rsid w:val="72700425"/>
    <w:rsid w:val="72731F05"/>
    <w:rsid w:val="72760F80"/>
    <w:rsid w:val="72905090"/>
    <w:rsid w:val="72987A7E"/>
    <w:rsid w:val="729E69A8"/>
    <w:rsid w:val="72A24B11"/>
    <w:rsid w:val="72A43EE7"/>
    <w:rsid w:val="72B362E0"/>
    <w:rsid w:val="72C21C64"/>
    <w:rsid w:val="72CD1B62"/>
    <w:rsid w:val="72D0299B"/>
    <w:rsid w:val="72D3643C"/>
    <w:rsid w:val="72D50FF1"/>
    <w:rsid w:val="72DD56FA"/>
    <w:rsid w:val="72E53A68"/>
    <w:rsid w:val="72EF7CBB"/>
    <w:rsid w:val="72F22A83"/>
    <w:rsid w:val="72F65178"/>
    <w:rsid w:val="72F863B1"/>
    <w:rsid w:val="72FD2525"/>
    <w:rsid w:val="73032771"/>
    <w:rsid w:val="73044F29"/>
    <w:rsid w:val="73051482"/>
    <w:rsid w:val="73115BAB"/>
    <w:rsid w:val="731C6D82"/>
    <w:rsid w:val="731F494E"/>
    <w:rsid w:val="73293B14"/>
    <w:rsid w:val="732B19E8"/>
    <w:rsid w:val="732D6F8E"/>
    <w:rsid w:val="732E6935"/>
    <w:rsid w:val="73343D7F"/>
    <w:rsid w:val="73382FC6"/>
    <w:rsid w:val="7342596F"/>
    <w:rsid w:val="73487D89"/>
    <w:rsid w:val="734F0F95"/>
    <w:rsid w:val="73551126"/>
    <w:rsid w:val="736456E1"/>
    <w:rsid w:val="73651AA6"/>
    <w:rsid w:val="73680FF3"/>
    <w:rsid w:val="736D5807"/>
    <w:rsid w:val="73717F22"/>
    <w:rsid w:val="7374685C"/>
    <w:rsid w:val="737A479D"/>
    <w:rsid w:val="73825F31"/>
    <w:rsid w:val="739365A4"/>
    <w:rsid w:val="739429DF"/>
    <w:rsid w:val="73966A0C"/>
    <w:rsid w:val="73AA51AA"/>
    <w:rsid w:val="73AF40E4"/>
    <w:rsid w:val="73AF7F9A"/>
    <w:rsid w:val="73B8517F"/>
    <w:rsid w:val="73B94117"/>
    <w:rsid w:val="73C121C8"/>
    <w:rsid w:val="73C352AE"/>
    <w:rsid w:val="73C64FFD"/>
    <w:rsid w:val="73C86289"/>
    <w:rsid w:val="73CC408F"/>
    <w:rsid w:val="73CE6F52"/>
    <w:rsid w:val="73D36D01"/>
    <w:rsid w:val="73D51428"/>
    <w:rsid w:val="73D51504"/>
    <w:rsid w:val="73DA033B"/>
    <w:rsid w:val="73DC2CC7"/>
    <w:rsid w:val="73E531ED"/>
    <w:rsid w:val="73E93943"/>
    <w:rsid w:val="73ED1AAA"/>
    <w:rsid w:val="73F1161F"/>
    <w:rsid w:val="73FA00B6"/>
    <w:rsid w:val="73FE542E"/>
    <w:rsid w:val="73FF35F5"/>
    <w:rsid w:val="740A2219"/>
    <w:rsid w:val="740B1E3E"/>
    <w:rsid w:val="741852B0"/>
    <w:rsid w:val="74192612"/>
    <w:rsid w:val="741E1A98"/>
    <w:rsid w:val="7425628C"/>
    <w:rsid w:val="742B68F3"/>
    <w:rsid w:val="742C0F5F"/>
    <w:rsid w:val="74301E8E"/>
    <w:rsid w:val="74324450"/>
    <w:rsid w:val="74335937"/>
    <w:rsid w:val="74340A61"/>
    <w:rsid w:val="743A210A"/>
    <w:rsid w:val="743A45EB"/>
    <w:rsid w:val="743E57BA"/>
    <w:rsid w:val="74446AC0"/>
    <w:rsid w:val="744833CF"/>
    <w:rsid w:val="744B7849"/>
    <w:rsid w:val="746519DE"/>
    <w:rsid w:val="746D75B0"/>
    <w:rsid w:val="7472074F"/>
    <w:rsid w:val="74740A12"/>
    <w:rsid w:val="747779C9"/>
    <w:rsid w:val="74831CC5"/>
    <w:rsid w:val="748A10A9"/>
    <w:rsid w:val="74931323"/>
    <w:rsid w:val="74947AB5"/>
    <w:rsid w:val="749B1E69"/>
    <w:rsid w:val="749D141F"/>
    <w:rsid w:val="74A52E74"/>
    <w:rsid w:val="74B15CFB"/>
    <w:rsid w:val="74B634C6"/>
    <w:rsid w:val="74CB4A8C"/>
    <w:rsid w:val="74CB67A2"/>
    <w:rsid w:val="74CC3179"/>
    <w:rsid w:val="74D20BB4"/>
    <w:rsid w:val="74F00F01"/>
    <w:rsid w:val="74F45CE3"/>
    <w:rsid w:val="74FB7B49"/>
    <w:rsid w:val="74FD77A8"/>
    <w:rsid w:val="75053B3E"/>
    <w:rsid w:val="75105AAA"/>
    <w:rsid w:val="75120881"/>
    <w:rsid w:val="751A2062"/>
    <w:rsid w:val="751F7E51"/>
    <w:rsid w:val="75252E0E"/>
    <w:rsid w:val="75270271"/>
    <w:rsid w:val="752806A5"/>
    <w:rsid w:val="752A4700"/>
    <w:rsid w:val="75342BEB"/>
    <w:rsid w:val="75376E6B"/>
    <w:rsid w:val="75393295"/>
    <w:rsid w:val="753A4348"/>
    <w:rsid w:val="753F63BE"/>
    <w:rsid w:val="75404290"/>
    <w:rsid w:val="75472470"/>
    <w:rsid w:val="754C6BA7"/>
    <w:rsid w:val="75567E9B"/>
    <w:rsid w:val="75613F80"/>
    <w:rsid w:val="75641DB6"/>
    <w:rsid w:val="756A40E9"/>
    <w:rsid w:val="756C3547"/>
    <w:rsid w:val="7571350B"/>
    <w:rsid w:val="757651AE"/>
    <w:rsid w:val="757C11B9"/>
    <w:rsid w:val="75801CD4"/>
    <w:rsid w:val="758164BF"/>
    <w:rsid w:val="758517E6"/>
    <w:rsid w:val="758841FC"/>
    <w:rsid w:val="758A2A8E"/>
    <w:rsid w:val="758B2B0B"/>
    <w:rsid w:val="75913441"/>
    <w:rsid w:val="75946941"/>
    <w:rsid w:val="759549E2"/>
    <w:rsid w:val="75A46C8C"/>
    <w:rsid w:val="75AC41E2"/>
    <w:rsid w:val="75AE329E"/>
    <w:rsid w:val="75B11656"/>
    <w:rsid w:val="75C5515B"/>
    <w:rsid w:val="75CE0428"/>
    <w:rsid w:val="75D0791B"/>
    <w:rsid w:val="75DD791A"/>
    <w:rsid w:val="75E3149B"/>
    <w:rsid w:val="75E74824"/>
    <w:rsid w:val="75E8143D"/>
    <w:rsid w:val="75ED6621"/>
    <w:rsid w:val="75EE69CC"/>
    <w:rsid w:val="75F176C7"/>
    <w:rsid w:val="75F25B41"/>
    <w:rsid w:val="75F54605"/>
    <w:rsid w:val="75F562C3"/>
    <w:rsid w:val="75FB0F9D"/>
    <w:rsid w:val="75FC1FD4"/>
    <w:rsid w:val="76001C1B"/>
    <w:rsid w:val="76061F39"/>
    <w:rsid w:val="76084240"/>
    <w:rsid w:val="76110FAE"/>
    <w:rsid w:val="761B134D"/>
    <w:rsid w:val="761C1180"/>
    <w:rsid w:val="761D6D63"/>
    <w:rsid w:val="762176FA"/>
    <w:rsid w:val="76261AE9"/>
    <w:rsid w:val="76296FDD"/>
    <w:rsid w:val="762E1329"/>
    <w:rsid w:val="76430995"/>
    <w:rsid w:val="764C4665"/>
    <w:rsid w:val="7652207B"/>
    <w:rsid w:val="76566563"/>
    <w:rsid w:val="76567579"/>
    <w:rsid w:val="765F2D4D"/>
    <w:rsid w:val="766709E4"/>
    <w:rsid w:val="766737CD"/>
    <w:rsid w:val="766C399D"/>
    <w:rsid w:val="7673280E"/>
    <w:rsid w:val="76764BDF"/>
    <w:rsid w:val="76766074"/>
    <w:rsid w:val="767E3383"/>
    <w:rsid w:val="76834FE2"/>
    <w:rsid w:val="768517B7"/>
    <w:rsid w:val="76873D69"/>
    <w:rsid w:val="76A47A1D"/>
    <w:rsid w:val="76B7675E"/>
    <w:rsid w:val="76B96E85"/>
    <w:rsid w:val="76E4394E"/>
    <w:rsid w:val="76EA266A"/>
    <w:rsid w:val="76EF3EE8"/>
    <w:rsid w:val="76F54768"/>
    <w:rsid w:val="76F7731F"/>
    <w:rsid w:val="770C12CB"/>
    <w:rsid w:val="770D4C9C"/>
    <w:rsid w:val="771352E9"/>
    <w:rsid w:val="77236284"/>
    <w:rsid w:val="77284B12"/>
    <w:rsid w:val="772B0054"/>
    <w:rsid w:val="77390299"/>
    <w:rsid w:val="775E2FA5"/>
    <w:rsid w:val="77601454"/>
    <w:rsid w:val="77630E1F"/>
    <w:rsid w:val="776407BA"/>
    <w:rsid w:val="77652D44"/>
    <w:rsid w:val="776A07A2"/>
    <w:rsid w:val="776A7019"/>
    <w:rsid w:val="776D38B1"/>
    <w:rsid w:val="777037FD"/>
    <w:rsid w:val="777D134D"/>
    <w:rsid w:val="778C7FAC"/>
    <w:rsid w:val="7799094C"/>
    <w:rsid w:val="77A529B6"/>
    <w:rsid w:val="77A66223"/>
    <w:rsid w:val="77AB1DAB"/>
    <w:rsid w:val="77B56DCB"/>
    <w:rsid w:val="77B603AB"/>
    <w:rsid w:val="77BA5F1B"/>
    <w:rsid w:val="77BC495D"/>
    <w:rsid w:val="77BD5E2D"/>
    <w:rsid w:val="77C12C41"/>
    <w:rsid w:val="77C3162D"/>
    <w:rsid w:val="77C709F8"/>
    <w:rsid w:val="77D47654"/>
    <w:rsid w:val="77D92896"/>
    <w:rsid w:val="77ED5F9C"/>
    <w:rsid w:val="77F016AA"/>
    <w:rsid w:val="77F4231E"/>
    <w:rsid w:val="77F90A8D"/>
    <w:rsid w:val="7801549E"/>
    <w:rsid w:val="78034A15"/>
    <w:rsid w:val="78083972"/>
    <w:rsid w:val="78085577"/>
    <w:rsid w:val="780C7687"/>
    <w:rsid w:val="780D7437"/>
    <w:rsid w:val="78135B60"/>
    <w:rsid w:val="78157DA3"/>
    <w:rsid w:val="78194C35"/>
    <w:rsid w:val="78211D32"/>
    <w:rsid w:val="782C28A9"/>
    <w:rsid w:val="782F5881"/>
    <w:rsid w:val="783202E6"/>
    <w:rsid w:val="78351E36"/>
    <w:rsid w:val="783762FE"/>
    <w:rsid w:val="78392E32"/>
    <w:rsid w:val="783D20CC"/>
    <w:rsid w:val="78415C70"/>
    <w:rsid w:val="78421244"/>
    <w:rsid w:val="78456D26"/>
    <w:rsid w:val="7846449F"/>
    <w:rsid w:val="785034E3"/>
    <w:rsid w:val="78523C5E"/>
    <w:rsid w:val="785430C3"/>
    <w:rsid w:val="785B5354"/>
    <w:rsid w:val="786D1368"/>
    <w:rsid w:val="7871529E"/>
    <w:rsid w:val="787C1CA7"/>
    <w:rsid w:val="7886739D"/>
    <w:rsid w:val="788D430B"/>
    <w:rsid w:val="788F04FC"/>
    <w:rsid w:val="78953607"/>
    <w:rsid w:val="78966330"/>
    <w:rsid w:val="78986D47"/>
    <w:rsid w:val="7899531F"/>
    <w:rsid w:val="78A05E2C"/>
    <w:rsid w:val="78A13393"/>
    <w:rsid w:val="78A81274"/>
    <w:rsid w:val="78B65DD1"/>
    <w:rsid w:val="78BA1A66"/>
    <w:rsid w:val="78BB1402"/>
    <w:rsid w:val="78C100D1"/>
    <w:rsid w:val="78D05F3D"/>
    <w:rsid w:val="78D10424"/>
    <w:rsid w:val="78D41969"/>
    <w:rsid w:val="78D573F6"/>
    <w:rsid w:val="78D706BF"/>
    <w:rsid w:val="78D81A7B"/>
    <w:rsid w:val="78DA2B1D"/>
    <w:rsid w:val="78DB14BD"/>
    <w:rsid w:val="78DD26E0"/>
    <w:rsid w:val="78E702B5"/>
    <w:rsid w:val="78E70DC5"/>
    <w:rsid w:val="78F148D9"/>
    <w:rsid w:val="7907457E"/>
    <w:rsid w:val="7909374E"/>
    <w:rsid w:val="790A094F"/>
    <w:rsid w:val="790B6A59"/>
    <w:rsid w:val="791305A6"/>
    <w:rsid w:val="79165197"/>
    <w:rsid w:val="791F3D7C"/>
    <w:rsid w:val="79233F42"/>
    <w:rsid w:val="79330C1B"/>
    <w:rsid w:val="793358AF"/>
    <w:rsid w:val="79352A82"/>
    <w:rsid w:val="79377E13"/>
    <w:rsid w:val="793A65FD"/>
    <w:rsid w:val="793E509E"/>
    <w:rsid w:val="794749A8"/>
    <w:rsid w:val="794D1C60"/>
    <w:rsid w:val="794F138A"/>
    <w:rsid w:val="7955742B"/>
    <w:rsid w:val="795C57AA"/>
    <w:rsid w:val="796B5660"/>
    <w:rsid w:val="796C1051"/>
    <w:rsid w:val="796E6B57"/>
    <w:rsid w:val="79713760"/>
    <w:rsid w:val="79717E19"/>
    <w:rsid w:val="7978785C"/>
    <w:rsid w:val="79807945"/>
    <w:rsid w:val="798D15CF"/>
    <w:rsid w:val="79A566FF"/>
    <w:rsid w:val="79A60903"/>
    <w:rsid w:val="79AF6091"/>
    <w:rsid w:val="79B67F13"/>
    <w:rsid w:val="79B86901"/>
    <w:rsid w:val="79B91A10"/>
    <w:rsid w:val="79C07DC8"/>
    <w:rsid w:val="79C42410"/>
    <w:rsid w:val="79CC5EF1"/>
    <w:rsid w:val="79CF4FAC"/>
    <w:rsid w:val="79D83236"/>
    <w:rsid w:val="79DE2FED"/>
    <w:rsid w:val="79E8678F"/>
    <w:rsid w:val="79E87FF1"/>
    <w:rsid w:val="79ED2B79"/>
    <w:rsid w:val="79F14208"/>
    <w:rsid w:val="79F612D1"/>
    <w:rsid w:val="79FD4249"/>
    <w:rsid w:val="7A00195C"/>
    <w:rsid w:val="7A01511E"/>
    <w:rsid w:val="7A0624C7"/>
    <w:rsid w:val="7A07190F"/>
    <w:rsid w:val="7A175A74"/>
    <w:rsid w:val="7A1E454C"/>
    <w:rsid w:val="7A1E4AC6"/>
    <w:rsid w:val="7A284765"/>
    <w:rsid w:val="7A39027D"/>
    <w:rsid w:val="7A3D3DD6"/>
    <w:rsid w:val="7A5236CE"/>
    <w:rsid w:val="7A5947FF"/>
    <w:rsid w:val="7A595A89"/>
    <w:rsid w:val="7A5E4E87"/>
    <w:rsid w:val="7A6470F4"/>
    <w:rsid w:val="7A6E7D50"/>
    <w:rsid w:val="7A7145CB"/>
    <w:rsid w:val="7A7639EE"/>
    <w:rsid w:val="7A772BBC"/>
    <w:rsid w:val="7A78483D"/>
    <w:rsid w:val="7A7D6D0B"/>
    <w:rsid w:val="7A884CA7"/>
    <w:rsid w:val="7A903827"/>
    <w:rsid w:val="7A904865"/>
    <w:rsid w:val="7A9A7C66"/>
    <w:rsid w:val="7A9E3A2A"/>
    <w:rsid w:val="7AA77193"/>
    <w:rsid w:val="7AAD5CC1"/>
    <w:rsid w:val="7AAF5820"/>
    <w:rsid w:val="7AB552FF"/>
    <w:rsid w:val="7AB616AA"/>
    <w:rsid w:val="7AB864FF"/>
    <w:rsid w:val="7AC36A5F"/>
    <w:rsid w:val="7AD12FF0"/>
    <w:rsid w:val="7AD50DE7"/>
    <w:rsid w:val="7AD806D4"/>
    <w:rsid w:val="7ADD442E"/>
    <w:rsid w:val="7AE60EE7"/>
    <w:rsid w:val="7AE91D0C"/>
    <w:rsid w:val="7AEF0BC0"/>
    <w:rsid w:val="7AF63020"/>
    <w:rsid w:val="7AF64DD8"/>
    <w:rsid w:val="7AF77EE8"/>
    <w:rsid w:val="7AF808B6"/>
    <w:rsid w:val="7AFF522C"/>
    <w:rsid w:val="7AFF63FC"/>
    <w:rsid w:val="7B00210D"/>
    <w:rsid w:val="7B0C6B60"/>
    <w:rsid w:val="7B10660C"/>
    <w:rsid w:val="7B133DE7"/>
    <w:rsid w:val="7B1739AC"/>
    <w:rsid w:val="7B1A76DC"/>
    <w:rsid w:val="7B1C16BC"/>
    <w:rsid w:val="7B1D5D62"/>
    <w:rsid w:val="7B1F3597"/>
    <w:rsid w:val="7B285B8B"/>
    <w:rsid w:val="7B2D029E"/>
    <w:rsid w:val="7B2E09ED"/>
    <w:rsid w:val="7B366943"/>
    <w:rsid w:val="7B521BB9"/>
    <w:rsid w:val="7B56238D"/>
    <w:rsid w:val="7B6717B0"/>
    <w:rsid w:val="7B7D6B94"/>
    <w:rsid w:val="7B7E428B"/>
    <w:rsid w:val="7B802D8D"/>
    <w:rsid w:val="7B823259"/>
    <w:rsid w:val="7B86636B"/>
    <w:rsid w:val="7B866F52"/>
    <w:rsid w:val="7B891F60"/>
    <w:rsid w:val="7B983201"/>
    <w:rsid w:val="7B9D0933"/>
    <w:rsid w:val="7B9E6D0D"/>
    <w:rsid w:val="7BA2534C"/>
    <w:rsid w:val="7BAA145B"/>
    <w:rsid w:val="7BAC296B"/>
    <w:rsid w:val="7BB2211F"/>
    <w:rsid w:val="7BB700E7"/>
    <w:rsid w:val="7BB820A8"/>
    <w:rsid w:val="7BB95E3E"/>
    <w:rsid w:val="7BBE2E45"/>
    <w:rsid w:val="7BC843ED"/>
    <w:rsid w:val="7BCB2C89"/>
    <w:rsid w:val="7BCC027D"/>
    <w:rsid w:val="7BD30DFE"/>
    <w:rsid w:val="7BD41E65"/>
    <w:rsid w:val="7BDA0F74"/>
    <w:rsid w:val="7BDB4B9B"/>
    <w:rsid w:val="7BE31433"/>
    <w:rsid w:val="7BF85227"/>
    <w:rsid w:val="7BFB5256"/>
    <w:rsid w:val="7C065384"/>
    <w:rsid w:val="7C08354A"/>
    <w:rsid w:val="7C092164"/>
    <w:rsid w:val="7C09398C"/>
    <w:rsid w:val="7C141DA6"/>
    <w:rsid w:val="7C194DB1"/>
    <w:rsid w:val="7C1B696A"/>
    <w:rsid w:val="7C1F1FC4"/>
    <w:rsid w:val="7C293038"/>
    <w:rsid w:val="7C2B0102"/>
    <w:rsid w:val="7C3144E4"/>
    <w:rsid w:val="7C3359D0"/>
    <w:rsid w:val="7C3B4A78"/>
    <w:rsid w:val="7C3D192F"/>
    <w:rsid w:val="7C4B60DF"/>
    <w:rsid w:val="7C535040"/>
    <w:rsid w:val="7C543AEC"/>
    <w:rsid w:val="7C595AE4"/>
    <w:rsid w:val="7C5F6992"/>
    <w:rsid w:val="7C646E2F"/>
    <w:rsid w:val="7C6A0990"/>
    <w:rsid w:val="7C6E08F7"/>
    <w:rsid w:val="7C703D67"/>
    <w:rsid w:val="7C731B4A"/>
    <w:rsid w:val="7C831403"/>
    <w:rsid w:val="7C8E5AA3"/>
    <w:rsid w:val="7C947760"/>
    <w:rsid w:val="7C9A738D"/>
    <w:rsid w:val="7CA96DAC"/>
    <w:rsid w:val="7CAE41B8"/>
    <w:rsid w:val="7CB1753F"/>
    <w:rsid w:val="7CBA0F5E"/>
    <w:rsid w:val="7CBA1ADF"/>
    <w:rsid w:val="7CC657A6"/>
    <w:rsid w:val="7CCC6EE9"/>
    <w:rsid w:val="7CCF55A3"/>
    <w:rsid w:val="7CD14A41"/>
    <w:rsid w:val="7CD26837"/>
    <w:rsid w:val="7CD67090"/>
    <w:rsid w:val="7CD97AD6"/>
    <w:rsid w:val="7CDA2360"/>
    <w:rsid w:val="7CDB2EFF"/>
    <w:rsid w:val="7CDC3B91"/>
    <w:rsid w:val="7CE93BD7"/>
    <w:rsid w:val="7CEA58C8"/>
    <w:rsid w:val="7CF212BA"/>
    <w:rsid w:val="7CF62AC9"/>
    <w:rsid w:val="7CF7011A"/>
    <w:rsid w:val="7CF93D5D"/>
    <w:rsid w:val="7D113A9E"/>
    <w:rsid w:val="7D1203CD"/>
    <w:rsid w:val="7D177299"/>
    <w:rsid w:val="7D186088"/>
    <w:rsid w:val="7D201153"/>
    <w:rsid w:val="7D254DEB"/>
    <w:rsid w:val="7D2D51C1"/>
    <w:rsid w:val="7D3226CF"/>
    <w:rsid w:val="7D397855"/>
    <w:rsid w:val="7D3B6731"/>
    <w:rsid w:val="7D3F707F"/>
    <w:rsid w:val="7D530703"/>
    <w:rsid w:val="7D5976F2"/>
    <w:rsid w:val="7D5D472A"/>
    <w:rsid w:val="7D673C48"/>
    <w:rsid w:val="7D6B6A88"/>
    <w:rsid w:val="7D736C5B"/>
    <w:rsid w:val="7D777BF1"/>
    <w:rsid w:val="7D7B0D4E"/>
    <w:rsid w:val="7D7E410B"/>
    <w:rsid w:val="7D840B80"/>
    <w:rsid w:val="7D9544B2"/>
    <w:rsid w:val="7D973727"/>
    <w:rsid w:val="7D982A3A"/>
    <w:rsid w:val="7DAA03FF"/>
    <w:rsid w:val="7DAC7021"/>
    <w:rsid w:val="7DB04907"/>
    <w:rsid w:val="7DB559E3"/>
    <w:rsid w:val="7DBB459D"/>
    <w:rsid w:val="7DBD3473"/>
    <w:rsid w:val="7DC4001D"/>
    <w:rsid w:val="7DC94816"/>
    <w:rsid w:val="7DCD4B2C"/>
    <w:rsid w:val="7DCF2D33"/>
    <w:rsid w:val="7DDB314C"/>
    <w:rsid w:val="7DE70059"/>
    <w:rsid w:val="7DF21E6B"/>
    <w:rsid w:val="7DF37AA4"/>
    <w:rsid w:val="7DF76AF2"/>
    <w:rsid w:val="7DF7771A"/>
    <w:rsid w:val="7DF80102"/>
    <w:rsid w:val="7DFB1B6F"/>
    <w:rsid w:val="7DFD5A85"/>
    <w:rsid w:val="7E037533"/>
    <w:rsid w:val="7E0A41DE"/>
    <w:rsid w:val="7E135F53"/>
    <w:rsid w:val="7E1B0368"/>
    <w:rsid w:val="7E29087B"/>
    <w:rsid w:val="7E2974DD"/>
    <w:rsid w:val="7E2E61F5"/>
    <w:rsid w:val="7E343BB2"/>
    <w:rsid w:val="7E3634A1"/>
    <w:rsid w:val="7E4022F4"/>
    <w:rsid w:val="7E450D0D"/>
    <w:rsid w:val="7E4C0545"/>
    <w:rsid w:val="7E4C68C9"/>
    <w:rsid w:val="7E512D99"/>
    <w:rsid w:val="7E515E94"/>
    <w:rsid w:val="7E520CF8"/>
    <w:rsid w:val="7E553A05"/>
    <w:rsid w:val="7E5A2A16"/>
    <w:rsid w:val="7E6251E8"/>
    <w:rsid w:val="7E7755E7"/>
    <w:rsid w:val="7E7E3296"/>
    <w:rsid w:val="7E7F4A0D"/>
    <w:rsid w:val="7E8D1C6B"/>
    <w:rsid w:val="7E920166"/>
    <w:rsid w:val="7E963E86"/>
    <w:rsid w:val="7E975454"/>
    <w:rsid w:val="7E995C91"/>
    <w:rsid w:val="7E9B380C"/>
    <w:rsid w:val="7E9D600B"/>
    <w:rsid w:val="7EA00653"/>
    <w:rsid w:val="7EA77044"/>
    <w:rsid w:val="7EB241C4"/>
    <w:rsid w:val="7EB46D18"/>
    <w:rsid w:val="7EC01719"/>
    <w:rsid w:val="7EC03D32"/>
    <w:rsid w:val="7EC3251E"/>
    <w:rsid w:val="7EC52128"/>
    <w:rsid w:val="7EC83231"/>
    <w:rsid w:val="7ED4577B"/>
    <w:rsid w:val="7ED84046"/>
    <w:rsid w:val="7EDB5E41"/>
    <w:rsid w:val="7EDC0CB4"/>
    <w:rsid w:val="7EDD4E93"/>
    <w:rsid w:val="7EE857AD"/>
    <w:rsid w:val="7EE8710E"/>
    <w:rsid w:val="7EE932AD"/>
    <w:rsid w:val="7EEB0822"/>
    <w:rsid w:val="7EED2DAF"/>
    <w:rsid w:val="7EFF5615"/>
    <w:rsid w:val="7F04454E"/>
    <w:rsid w:val="7F0506D2"/>
    <w:rsid w:val="7F053CB7"/>
    <w:rsid w:val="7F0602D4"/>
    <w:rsid w:val="7F0F47DF"/>
    <w:rsid w:val="7F1258C2"/>
    <w:rsid w:val="7F1A7BC9"/>
    <w:rsid w:val="7F2E171C"/>
    <w:rsid w:val="7F3D7A80"/>
    <w:rsid w:val="7F47658A"/>
    <w:rsid w:val="7F482D5C"/>
    <w:rsid w:val="7F53210D"/>
    <w:rsid w:val="7F5B2972"/>
    <w:rsid w:val="7F5D44AD"/>
    <w:rsid w:val="7F5D5488"/>
    <w:rsid w:val="7F614AF3"/>
    <w:rsid w:val="7F75160E"/>
    <w:rsid w:val="7F767E54"/>
    <w:rsid w:val="7F793E84"/>
    <w:rsid w:val="7F884A4E"/>
    <w:rsid w:val="7F8C0EB8"/>
    <w:rsid w:val="7F9231E3"/>
    <w:rsid w:val="7F9556F8"/>
    <w:rsid w:val="7F9B4203"/>
    <w:rsid w:val="7F9C28CE"/>
    <w:rsid w:val="7FA24A35"/>
    <w:rsid w:val="7FA755B3"/>
    <w:rsid w:val="7FB04335"/>
    <w:rsid w:val="7FB6068A"/>
    <w:rsid w:val="7FB954BB"/>
    <w:rsid w:val="7FBB66E7"/>
    <w:rsid w:val="7FC01B30"/>
    <w:rsid w:val="7FC672FF"/>
    <w:rsid w:val="7FC7029D"/>
    <w:rsid w:val="7FC912CD"/>
    <w:rsid w:val="7FCA4AC0"/>
    <w:rsid w:val="7FD0349B"/>
    <w:rsid w:val="7FE06FD1"/>
    <w:rsid w:val="7FE31131"/>
    <w:rsid w:val="7FE74A18"/>
    <w:rsid w:val="7FE7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kingsoft\office6\templates\download\afb608f8-c483-4461-a7de-ca3cecb514d8\&#19987;&#23478;&#35762;&#24072;&#31616;&#20171;&#20154;&#29289;&#20171;&#32461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  <s:tags>
    <s:tag s:spid="_x0000_s1026">
      <s:item s:name="KSO_DOCER_RESOURCE_TRACE_INFO" s:val="{&quot;id&quot;:&quot;25114461&quot;,&quot;origin&quot;:0,&quot;type&quot;:&quot;wordart&quot;,&quot;user&quot;:&quot;1741096831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专家讲师简介人物介绍.docx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2026-05-18T03:13:00Z</dcterms:created>
  <dc:creator>WPS_1757515305</dc:creator>
  <cp:lastModifiedBy>呵。</cp:lastModifiedBy>
  <dcterms:modified xsi:type="dcterms:W3CDTF">2026-05-20T06:25:29Z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B5970C8C446743B68E91BC20C0654A52_11</vt:lpwstr>
  </property>
  <property fmtid="{D5CDD505-2E9C-101B-9397-08002B2CF9AE}" pid="4" name="KSOTemplateUUID">
    <vt:lpwstr>v1.0_mb_Pu68CxayknPjFI6KARHpiQ==</vt:lpwstr>
  </property>
  <property fmtid="{D5CDD505-2E9C-101B-9397-08002B2CF9AE}" pid="5" name="KSOTemplateDocerSaveRecord">
    <vt:lpwstr>eyJoZGlkIjoiY2FjYmMyZTU0ZDQwYmE5OTVmNGRmYjE0MTlmOTk2MDciLCJ1c2VySWQiOiIxMjM4MzA3NTA1In0=</vt:lpwstr>
  </property>
</Properties>
</file>