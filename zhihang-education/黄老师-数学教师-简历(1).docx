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EDD8">
      <w:pPr>
        <w:rPr>
          <w:rFonts w:hint="eastAsia"/>
          <w:sz w:val="21"/>
          <w:lang w:eastAsia="zh-CN"/>
        </w:rPr>
      </w:pPr>
      <w:r>
        <w:rPr>
          <w:sz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4110990</wp:posOffset>
            </wp:positionH>
            <wp:positionV relativeFrom="paragraph">
              <wp:posOffset>-447675</wp:posOffset>
            </wp:positionV>
            <wp:extent cx="1958340" cy="992505"/>
            <wp:effectExtent l="0" t="0" r="7620" b="1333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7" name="图片 17" descr="C:/Users/1/Desktop/008f6e43adac48f52d49ed58443651df.jpg008f6e43adac48f52d49ed58443651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1/Desktop/008f6e43adac48f52d49ed58443651df.jpg008f6e43adac48f52d49ed58443651df"/>
                    <pic:cNvPicPr>
                      <a:picLocks noChangeAspect="1"/>
                    </pic:cNvPicPr>
                  </pic:nvPicPr>
                  <pic:blipFill>
                    <a:blip r:embed="rId4"/>
                    <a:srcRect t="23087" b="2308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99250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-1165225</wp:posOffset>
            </wp:positionH>
            <wp:positionV relativeFrom="paragraph">
              <wp:posOffset>-917575</wp:posOffset>
            </wp:positionV>
            <wp:extent cx="7597775" cy="643255"/>
            <wp:effectExtent l="0" t="0" r="3175" b="4445"/>
            <wp:wrapNone/>
            <wp:docPr id="2" name="图片 2" descr="D:\Word设计\1平面设计\海报\2022.01.19人物介绍\images\人物简介_01.png人物简介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Word设计\1平面设计\海报\2022.01.19人物介绍\images\人物简介_01.png人物简介_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59777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-107315</wp:posOffset>
                </wp:positionV>
                <wp:extent cx="3268345" cy="978535"/>
                <wp:effectExtent l="0" t="0" r="0" b="0"/>
                <wp:wrapNone/>
                <wp:docPr id="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978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1553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  <w:t>讲师简介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8.5pt;margin-top:-8.45pt;height:77.05pt;width:257.35pt;z-index:251669504;mso-width-relative:page;mso-height-relative:page;" filled="f" stroked="f" coordsize="21600,21600" o:gfxdata="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BD47PHdAAAACwEAAA8AAAAAAAAA&#10;AQAgAAAAIgAAAGRycy9kb3ducmV2LnhtbFBLAQIUABQAAAAIAIdO4kBHp4NRfgIAAMwEAAAOAAAA&#10;AAAAAAEAIAAAACwBAABkcnMvZTJvRG9jLnhtbFBLBQYAAAAABgAGAFkBAAAc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5538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  <w:t>讲师简介</w:t>
                      </w:r>
                    </w:p>
                  </w:txbxContent>
                </v:textbox>
              </v:shape>
            </w:pict>
          </mc:Fallback>
        </mc:AlternateContent>
      </w:r>
    </w:p>
    <w:p w14:paraId="71E07939">
      <w:pPr>
        <w:rPr>
          <w:rFonts w:hint="eastAsia" w:eastAsiaTheme="minorEastAsia"/>
          <w:sz w:val="21"/>
          <w:lang w:eastAsia="zh-CN"/>
        </w:rPr>
      </w:pPr>
    </w:p>
    <w:p w14:paraId="226DCE11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176530</wp:posOffset>
                </wp:positionV>
                <wp:extent cx="2714625" cy="142875"/>
                <wp:effectExtent l="0" t="0" r="9525" b="9525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1035" y="1496695"/>
                          <a:ext cx="2714625" cy="1428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BC1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95pt;margin-top:13.9pt;height:11.25pt;width:213.75pt;z-index:-251655168;v-text-anchor:middle;mso-width-relative:page;mso-height-relative:page;" fillcolor="#EBC18F" filled="t" stroked="f" coordsize="21600,21600" arcsize="0.5" o:gfxdata="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8HKi12gAAAAkBAAAPAAAAAAAAAAEAIAAAACIAAABkcnMvZG93bnJldi54bWxQSwEC&#10;FAAUAAAACACHTuJA7+KNcJ0CAAAPBQAADgAAAAAAAAABACAAAAApAQAAZHJzL2Uyb0RvYy54bWxQ&#10;SwUGAAAAAAYABgBZAQAAO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360BA61D"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3765550</wp:posOffset>
            </wp:positionH>
            <wp:positionV relativeFrom="paragraph">
              <wp:posOffset>227330</wp:posOffset>
            </wp:positionV>
            <wp:extent cx="2386965" cy="3338830"/>
            <wp:effectExtent l="50800" t="50800" r="61595" b="54610"/>
            <wp:wrapNone/>
            <wp:docPr id="22" name="图片 22" descr="C:/Users/ASUS/Desktop/6f52ab68edc9553b3dfcd120e37d28b6.jpg6f52ab68edc9553b3dfcd120e37d2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/Users/ASUS/Desktop/6f52ab68edc9553b3dfcd120e37d28b6.jpg6f52ab68edc9553b3dfcd120e37d28b6"/>
                    <pic:cNvPicPr>
                      <a:picLocks noChangeAspect="1"/>
                    </pic:cNvPicPr>
                  </pic:nvPicPr>
                  <pic:blipFill>
                    <a:blip r:embed="rId6"/>
                    <a:srcRect l="4745" r="4745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3338830"/>
                    </a:xfrm>
                    <a:prstGeom prst="rect">
                      <a:avLst/>
                    </a:prstGeom>
                    <a:ln w="50800">
                      <a:solidFill>
                        <a:srgbClr val="E3C5A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-1162050</wp:posOffset>
            </wp:positionH>
            <wp:positionV relativeFrom="paragraph">
              <wp:posOffset>7751445</wp:posOffset>
            </wp:positionV>
            <wp:extent cx="7610475" cy="1436370"/>
            <wp:effectExtent l="0" t="0" r="9525" b="11430"/>
            <wp:wrapNone/>
            <wp:docPr id="37" name="图片 37" descr="D:\Word设计\1平面设计\海报\2022.01.19人物介绍\images\人物简介_03.png人物简介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D:\Word设计\1平面设计\海报\2022.01.19人物介绍\images\人物简介_03.png人物简介_0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3317240</wp:posOffset>
                </wp:positionV>
                <wp:extent cx="3464560" cy="831215"/>
                <wp:effectExtent l="0" t="0" r="0" b="0"/>
                <wp:wrapNone/>
                <wp:docPr id="41" name="文本框 87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114461&quot;,&quot;origin&quot;:0,&quot;type&quot;:&quot;wordart&quot;,&quot;user&quot;:&quot;1741096831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4560" cy="83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45F5BF">
                            <w:pPr>
                              <w:rPr>
                                <w:rFonts w:hint="default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学习与生命同行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76f7264617274223a2022220a7d0a" type="#_x0000_t202" style="position:absolute;left:0pt;margin-left:-44.6pt;margin-top:261.2pt;height:65.45pt;width:272.8pt;z-index:251672576;mso-width-relative:page;mso-height-relative:page;" filled="f" stroked="f" coordsize="21600,21600" o:gfxdata="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UxIjM3QAAAAsBAAAPAAAAAAAAAAEAIAAAACIAAABkcnMvZG93bnJldi54&#10;bWxQSwECFAAUAAAACACHTuJAefVijWcCAACrBAAADgAAAAAAAAABACAAAAAsAQAAZHJzL2Uyb0Rv&#10;Yy54bWxQSwUGAAAAAAYABgBZAQAAB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45F5BF">
                      <w:pPr>
                        <w:rPr>
                          <w:rFonts w:hint="default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学习与生命同行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2984500</wp:posOffset>
                </wp:positionV>
                <wp:extent cx="3124835" cy="76200"/>
                <wp:effectExtent l="0" t="0" r="18415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EBC18F"/>
                            </a:gs>
                          </a:gsLst>
                          <a:lin ang="10800000" scaled="0"/>
                        </a:gra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5.7pt;margin-top:235pt;height:6pt;width:246.05pt;z-index:-251657216;v-text-anchor:middle;mso-width-relative:page;mso-height-relative:page;" fillcolor="#FFFFFF [3212]" filled="t" stroked="f" coordsize="21600,21600" arcsize="0.5" o:gfxdata="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DTpx/A1wAAAAsBAAAP&#10;AAAAAAAAAAEAIAAAACIAAABkcnMvZG93bnJldi54bWxQSwECFAAUAAAACACHTuJAWoSN3MQCAAB+&#10;BQAADgAAAAAAAAABACAAAAAmAQAAZHJzL2Uyb0RvYy54bWxQSwUGAAAAAAYABgBZAQAAXAYAAAAA&#10;">
                <v:fill type="gradient" on="t" color2="#EBC18F" angle="270" focus="100%" focussize="0,0" rotate="t">
                  <o:fill type="gradientUnscaled" v:ext="backwardCompatible"/>
                </v:fill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1374140</wp:posOffset>
                </wp:positionV>
                <wp:extent cx="3645535" cy="1371600"/>
                <wp:effectExtent l="0" t="0" r="0" b="0"/>
                <wp:wrapNone/>
                <wp:docPr id="68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6455" y="4582160"/>
                          <a:ext cx="364553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C25A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智航教育专职教师</w:t>
                            </w:r>
                          </w:p>
                          <w:p w14:paraId="1AE4E5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拥有两年辅导教学经历</w:t>
                            </w:r>
                          </w:p>
                          <w:p w14:paraId="52FDB3D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专攻中小学数学辅导教学</w:t>
                            </w:r>
                          </w:p>
                          <w:p w14:paraId="2079E94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  <w:p w14:paraId="09C3BCD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  <w:p w14:paraId="4CCCBD0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  <w:p w14:paraId="73CA41C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4.6pt;margin-top:108.2pt;height:108pt;width:287.05pt;z-index:251663360;mso-width-relative:page;mso-height-relative:page;" filled="f" stroked="f" coordsize="21600,21600" o:gfxdata="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Ij9cNwAAAALAQAADwAA&#10;AAAAAAABACAAAAAiAAAAZHJzL2Rvd25yZXYueG1sUEsBAhQAFAAAAAgAh07iQARpdChLAgAAgg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C25A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智航教育专职教师</w:t>
                      </w:r>
                    </w:p>
                    <w:p w14:paraId="1AE4E50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拥有两年辅导教学经历</w:t>
                      </w:r>
                    </w:p>
                    <w:p w14:paraId="52FDB3D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专攻中小学数学辅导教学</w:t>
                      </w:r>
                    </w:p>
                    <w:p w14:paraId="2079E94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</w:p>
                    <w:p w14:paraId="09C3BCD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</w:p>
                    <w:p w14:paraId="4CCCBD0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</w:p>
                    <w:p w14:paraId="73CA41C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5330190</wp:posOffset>
                </wp:positionV>
                <wp:extent cx="6381750" cy="2383155"/>
                <wp:effectExtent l="0" t="0" r="0" b="0"/>
                <wp:wrapNone/>
                <wp:docPr id="3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2383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8DBB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 xml:space="preserve">   黄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老师，高考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语数外均100+，中考英语140+，学生阶段曾多次获得数学竞赛名次，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 xml:space="preserve">学科功底扎实。 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拥有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多年教学经验，授课耐心负责，擅长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因材施教，针对不同情况运用不同方法。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202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年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以来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专注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  <w:t>中小学各阶段数学、英语教学，累计教学人数超过百人。学生成绩进步明显，口碑颇佳。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3.6pt;margin-top:419.7pt;height:187.65pt;width:502.5pt;z-index:251668480;mso-width-relative:page;mso-height-relative:page;" filled="f" stroked="f" coordsize="21600,21600" o:gfxdata="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+qsj3QAAAAwBAAAPAAAAAAAAAAEAIAAA&#10;ACIAAABkcnMvZG93bnJldi54bWxQSwECFAAUAAAACACHTuJAyjDy1kACAAB3BAAADgAAAAAAAAAB&#10;ACAAAAAs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8DBBC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 xml:space="preserve">   黄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老师，高考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语数外均100+，中考英语140+，学生阶段曾多次获得数学竞赛名次，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 xml:space="preserve">学科功底扎实。 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拥有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多年教学经验，授课耐心负责，擅长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因材施教，针对不同情况运用不同方法。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202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年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以来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</w:rPr>
                        <w:t>专注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i w:val="0"/>
                          <w:iCs w:val="0"/>
                          <w:caps w:val="0"/>
                          <w:color w:val="000000"/>
                          <w:spacing w:val="0"/>
                          <w:sz w:val="32"/>
                          <w:szCs w:val="32"/>
                          <w:lang w:val="en-US" w:eastAsia="zh-CN"/>
                        </w:rPr>
                        <w:t>中小学各阶段数学、英语教学，累计教学人数超过百人。学生成绩进步明显，口碑颇佳。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-387350</wp:posOffset>
                </wp:positionH>
                <wp:positionV relativeFrom="paragraph">
                  <wp:posOffset>4641850</wp:posOffset>
                </wp:positionV>
                <wp:extent cx="1620520" cy="454660"/>
                <wp:effectExtent l="0" t="0" r="0" b="0"/>
                <wp:wrapNone/>
                <wp:docPr id="2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B5A9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  <w:t>详细介绍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30.5pt;margin-top:365.5pt;height:35.8pt;width:127.6pt;z-index:251671552;mso-width-relative:page;mso-height-relative:page;" filled="f" stroked="f" coordsize="21600,21600" o:gfxdata="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k+eO/2wAAAAsBAAAPAAAAAAAAAAEA&#10;IAAAACIAAABkcnMvZG93bnJldi54bWxQSwECFAAUAAAACACHTuJAOArVD34CAADNBAAADgAAAAAA&#10;AAABACAAAAAqAQAAZHJzL2Uyb0RvYy54bWxQSwUGAAAAAAYABgBZAQAAG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B5A96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  <w:t>详细介绍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4660900</wp:posOffset>
                </wp:positionV>
                <wp:extent cx="1609090" cy="400050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6760" y="5607685"/>
                          <a:ext cx="1609090" cy="4000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3D5B6"/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2pt;margin-top:367pt;height:31.5pt;width:126.7pt;z-index:251670528;v-text-anchor:middle;mso-width-relative:page;mso-height-relative:page;" fillcolor="#F3D5B6" filled="t" stroked="f" coordsize="21600,21600" arcsize="0.5" o:gfxdata="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iZgtM2gAAAAsBAAAPAAAAAAAAAAEAIAAAACIAAABkcnMvZG93bnJldi54bWxQ&#10;SwECFAAUAAAACACHTuJAjAiXm6ACAAAPBQAADgAAAAAAAAABACAAAAApAQAAZHJzL2Uyb0RvYy54&#10;bWxQSwUGAAAAAAYABgBZAQAAOwYAAAAA&#10;">
                <v:fill on="t" focussize="0,0"/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574040</wp:posOffset>
                </wp:positionV>
                <wp:extent cx="3115945" cy="666750"/>
                <wp:effectExtent l="0" t="0" r="0" b="0"/>
                <wp:wrapNone/>
                <wp:docPr id="14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2FDF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  <w:t>黄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 xml:space="preserve"> 老师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4pt;margin-top:45.2pt;height:52.5pt;width:245.35pt;z-index:251662336;mso-width-relative:page;mso-height-relative:page;" filled="f" stroked="f" coordsize="21600,21600" o:gfxdata="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95ZJ2wAAAAoBAAAPAAAAAAAAAAEAIAAA&#10;ACIAAABkcnMvZG93bnJldi54bWxQSwECFAAUAAAACACHTuJA+5Sdg3sCAADNBAAADgAAAAAAAAAB&#10;ACAAAAAqAQAAZHJzL2Uyb0RvYy54bWxQSwUGAAAAAAYABgBZAQAAF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2FDFF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  <w:t>黄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 xml:space="preserve"> 老师</w:t>
                      </w:r>
                    </w:p>
                  </w:txbxContent>
                </v:textbox>
              </v:shape>
            </w:pict>
          </mc:Fallback>
        </mc:AlternateContent>
      </w:r>
    </w:p>
    <w:p w14:paraId="55C1F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00" w:afterAutospacing="0"/>
        <w:ind w:right="0"/>
        <w:jc w:val="left"/>
        <w:rPr>
          <w:rFonts w:hint="eastAsia" w:ascii="汉仪旗黑-55简" w:hAnsi="汉仪旗黑-55简" w:eastAsia="宋体" w:cs="汉仪旗黑-55简"/>
          <w:sz w:val="24"/>
          <w:szCs w:val="24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6877685</wp:posOffset>
                </wp:positionV>
                <wp:extent cx="2916555" cy="685800"/>
                <wp:effectExtent l="0" t="0" r="0" b="0"/>
                <wp:wrapNone/>
                <wp:docPr id="69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555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5B4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模板中使用的图片来源于【freepik】，该图片具有CC0共享协议，您可在遵循CC0共享协议的情况下使用。</w:t>
                            </w:r>
                          </w:p>
                          <w:p w14:paraId="16F57B4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-47.5pt;margin-top:541.55pt;height:54pt;width:229.65pt;z-index:251673600;mso-width-relative:page;mso-height-relative:page;" filled="f" stroked="f" coordsize="21600,21600" o:gfxdata="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EHPfo2QAAAA0BAAAPAAAAAAAAAAEAIAAAACIAAABkcnMvZG93bnJldi54bWxQ&#10;SwECFAAUAAAACACHTuJAqq6kw7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3A5B4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模板中使用的图片来源于【freepik】，该图片具有CC0共享协议，您可在遵循CC0共享协议的情况下使用。</w:t>
                      </w:r>
                    </w:p>
                    <w:p w14:paraId="16F57B42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-1129030</wp:posOffset>
                </wp:positionH>
                <wp:positionV relativeFrom="paragraph">
                  <wp:posOffset>-280670</wp:posOffset>
                </wp:positionV>
                <wp:extent cx="7228840" cy="9157970"/>
                <wp:effectExtent l="0" t="0" r="10160" b="508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8840" cy="9157970"/>
                          <a:chOff x="5379" y="18402"/>
                          <a:chExt cx="11384" cy="14422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5379" y="18402"/>
                            <a:ext cx="11384" cy="14422"/>
                            <a:chOff x="15899" y="1281"/>
                            <a:chExt cx="11384" cy="14422"/>
                          </a:xfrm>
                        </wpg:grpSpPr>
                        <wps:wsp>
                          <wps:cNvPr id="57" name="直接连接符 56"/>
                          <wps:cNvCnPr/>
                          <wps:spPr>
                            <a:xfrm>
                              <a:off x="21764" y="3838"/>
                              <a:ext cx="0" cy="118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直接连接符 24"/>
                          <wps:cNvCnPr/>
                          <wps:spPr>
                            <a:xfrm>
                              <a:off x="16870" y="6337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4" name="组合 34"/>
                          <wpg:cNvGrpSpPr/>
                          <wpg:grpSpPr>
                            <a:xfrm rot="0">
                              <a:off x="16710" y="3753"/>
                              <a:ext cx="4866" cy="2544"/>
                              <a:chOff x="10848" y="2841"/>
                              <a:chExt cx="4866" cy="2544"/>
                            </a:xfrm>
                          </wpg:grpSpPr>
                          <wps:wsp>
                            <wps:cNvPr id="18" name="文本框 17"/>
                            <wps:cNvSpPr txBox="1"/>
                            <wps:spPr>
                              <a:xfrm>
                                <a:off x="10892" y="4279"/>
                                <a:ext cx="2511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92581F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汉仪颜楷简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4" name="文本框 23"/>
                            <wps:cNvSpPr txBox="1"/>
                            <wps:spPr>
                              <a:xfrm>
                                <a:off x="10848" y="4641"/>
                                <a:ext cx="4866" cy="7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984606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textAlignment w:val="auto"/>
                                    <w:rPr>
                                      <w:rFonts w:hint="eastAsia" w:ascii="汉仪颜楷简" w:hAnsi="汉仪颜楷简" w:eastAsia="汉仪颜楷简" w:cs="汉仪颜楷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颜楷简" w:hAnsi="汉仪颜楷简" w:eastAsia="汉仪颜楷简" w:cs="汉仪颜楷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汉仪颜楷简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58" name="组合 57"/>
                            <wpg:cNvGrpSpPr/>
                            <wpg:grpSpPr>
                              <a:xfrm rot="0">
                                <a:off x="10850" y="2841"/>
                                <a:ext cx="3135" cy="1399"/>
                                <a:chOff x="1166" y="2173"/>
                                <a:chExt cx="3135" cy="1399"/>
                              </a:xfrm>
                            </wpg:grpSpPr>
                            <wps:wsp>
                              <wps:cNvPr id="3" name="文本框 16"/>
                              <wps:cNvSpPr txBox="1"/>
                              <wps:spPr>
                                <a:xfrm>
                                  <a:off x="1166" y="2173"/>
                                  <a:ext cx="1506" cy="129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51275E8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01DC615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5" name="组合 61"/>
                          <wpg:cNvGrpSpPr/>
                          <wpg:grpSpPr>
                            <a:xfrm rot="0">
                              <a:off x="16712" y="10699"/>
                              <a:ext cx="3159" cy="1672"/>
                              <a:chOff x="1213" y="2210"/>
                              <a:chExt cx="3159" cy="1672"/>
                            </a:xfrm>
                          </wpg:grpSpPr>
                          <wps:wsp>
                            <wps:cNvPr id="63" name="文本框 62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E3CA50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4" name="文本框 63"/>
                            <wps:cNvSpPr txBox="1"/>
                            <wps:spPr>
                              <a:xfrm>
                                <a:off x="2086" y="2539"/>
                                <a:ext cx="2286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AB7B47F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素材说明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02" name="组合 102"/>
                          <wpg:cNvGrpSpPr/>
                          <wpg:grpSpPr>
                            <a:xfrm rot="0">
                              <a:off x="15899" y="1281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7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6E0C39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09E0579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90" name="组合 89"/>
                          <wpg:cNvGrpSpPr/>
                          <wpg:grpSpPr>
                            <a:xfrm rot="0">
                              <a:off x="22331" y="3745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91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045E43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2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9FE01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" name="文本框 68"/>
                          <wps:cNvSpPr txBox="1"/>
                          <wps:spPr>
                            <a:xfrm>
                              <a:off x="22335" y="5192"/>
                              <a:ext cx="4593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AE21E9"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 w14:paraId="498429A5"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10" name="组合 4"/>
                          <wpg:cNvGrpSpPr/>
                          <wpg:grpSpPr>
                            <a:xfrm rot="0">
                              <a:off x="22325" y="5683"/>
                              <a:ext cx="4958" cy="6273"/>
                              <a:chOff x="6709" y="5353"/>
                              <a:chExt cx="4958" cy="6273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图片 6" descr="WPS图片编辑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65" y="8780"/>
                                <a:ext cx="4421" cy="28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" name="图片 5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54" y="6720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文本框 68"/>
                            <wps:cNvSpPr txBox="1"/>
                            <wps:spPr>
                              <a:xfrm>
                                <a:off x="6817" y="615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E92254E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0" name="文本框 68"/>
                            <wps:cNvSpPr txBox="1"/>
                            <wps:spPr>
                              <a:xfrm>
                                <a:off x="6817" y="7974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A256902">
                                  <w:pPr>
                                    <w:pStyle w:val="2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 w14:paraId="6A5D9CB1"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 w14:paraId="333F45E3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1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4AAC03B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7" name="文本框 67"/>
                            <wps:cNvSpPr txBox="1"/>
                            <wps:spPr>
                              <a:xfrm>
                                <a:off x="6709" y="5353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54A40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28" name="组合 7"/>
                          <wpg:cNvGrpSpPr/>
                          <wpg:grpSpPr>
                            <a:xfrm rot="0">
                              <a:off x="22325" y="12168"/>
                              <a:ext cx="4701" cy="1783"/>
                              <a:chOff x="6709" y="5248"/>
                              <a:chExt cx="4701" cy="1783"/>
                            </a:xfrm>
                          </wpg:grpSpPr>
                          <wps:wsp>
                            <wps:cNvPr id="29" name="文本框 68"/>
                            <wps:cNvSpPr txBox="1"/>
                            <wps:spPr>
                              <a:xfrm>
                                <a:off x="6817" y="6464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A27DAFA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 w14:paraId="69C766EB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0" name="文本框 68"/>
                            <wps:cNvSpPr txBox="1"/>
                            <wps:spPr>
                              <a:xfrm>
                                <a:off x="6817" y="6150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62D3F2E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1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8E71C38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5" name="文本框 67"/>
                            <wps:cNvSpPr txBox="1"/>
                            <wps:spPr>
                              <a:xfrm>
                                <a:off x="6709" y="5248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17B933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56" name="文本框 55"/>
                          <wps:cNvSpPr txBox="1"/>
                          <wps:spPr>
                            <a:xfrm>
                              <a:off x="16641" y="9379"/>
                              <a:ext cx="4671" cy="16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0744FF1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0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 w14:paraId="0A1314ED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62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39" name="文本框 67"/>
                        <wps:cNvSpPr txBox="1"/>
                        <wps:spPr>
                          <a:xfrm>
                            <a:off x="6192" y="29191"/>
                            <a:ext cx="1287" cy="4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6B6D0D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素材：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9pt;margin-top:-22.1pt;height:721.1pt;width:569.2pt;z-index:251665408;mso-width-relative:page;mso-height-relative:page;" coordorigin="5379,18402" coordsize="11384,14422" o:gfxdata="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">
                <o:lock v:ext="edit" aspectratio="f"/>
                <v:group id="_x0000_s1026" o:spid="_x0000_s1026" o:spt="203" style="position:absolute;left:5379;top:18402;height:14422;width:11384;" coordorigin="15899,1281" coordsize="11384,14422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56" o:spid="_x0000_s1026" o:spt="20" style="position:absolute;left:21764;top:3838;height:11865;width:0;" filled="f" stroked="t" coordsize="21600,21600" o:gfxdata="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ZlJH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16870;top:6337;height:0;width:4310;" filled="f" stroked="t" coordsize="21600,21600" o:gfxdata="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AQGO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6710;top:3753;height:2544;width:4866;" coordorigin="10848,2841" coordsize="4866,254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7" o:spid="_x0000_s1026" o:spt="202" type="#_x0000_t202" style="position:absolute;left:10892;top:4279;height:463;width:2511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92581F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汉仪颜楷简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641;height:744;width:4866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984606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颜楷简" w:hAnsi="汉仪颜楷简" w:eastAsia="汉仪颜楷简" w:cs="汉仪颜楷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汉仪颜楷简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399;width:3135;" coordorigin="1166,2173" coordsize="3135,1399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    <o:lock v:ext="edit" aspectratio="f"/>
                      <v:shape id="文本框 16" o:spid="_x0000_s1026" o:spt="202" type="#_x0000_t202" style="position:absolute;left:1166;top:2173;height:1298;width:1506;" filled="f" stroked="f" coordsize="21600,21600" o:gfxdata="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9MLg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51275E8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 w14:paraId="501DC615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61" o:spid="_x0000_s1026" o:spt="203" style="position:absolute;left:16712;top:10699;height:1672;width:3159;" coordorigin="1213,2210" coordsize="3159,1672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62" o:spid="_x0000_s1026" o:spt="202" type="#_x0000_t202" style="position:absolute;left:1213;top:2210;height:1672;width:1555;" filled="f" stroked="f" coordsize="21600,21600" o:gfxdata="UEsDBAoAAAAAAIdO4kAAAAAAAAAAAAAAAAAEAAAAZHJzL1BLAwQUAAAACACHTuJAfWTZPb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WTZP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1E3CA50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  <v:shape id="文本框 63" o:spid="_x0000_s1026" o:spt="202" type="#_x0000_t202" style="position:absolute;left:2086;top:2539;height:1048;width:2286;" filled="f" stroked="f" coordsize="21600,21600" o:gfxdata="UEsDBAoAAAAAAIdO4kAAAAAAAAAAAAAAAAAEAAAAZHJzL1BLAwQUAAAACACHTuJA8o1BS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o1BS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AB7B47F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素材说明</w:t>
                            </w:r>
                          </w:p>
                        </w:txbxContent>
                      </v:textbox>
                    </v:shape>
                  </v:group>
                  <v:group id="_x0000_s1026" o:spid="_x0000_s1026" o:spt="203" style="position:absolute;left:15899;top:1281;height:1611;width:6797;" coordorigin="0,731" coordsize="6797,1611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k2TEkr4AAADa&#10;AAAADwAAAGRycy9kb3ducmV2LnhtbEWPQWvCQBSE7wX/w/KEXkqziYcq0VVUEHuqRKXg7Zl9TUKz&#10;b0N2G21+vSsIHoeZ+YaZLa6mFh21rrKsIIliEMS51RUXCo6HzfsEhPPIGmvLpOCfHCzmg5cZptpe&#10;OKNu7wsRIOxSVFB636RSurwkgy6yDXHwfmxr0AfZFlK3eAlwU8tRHH9IgxWHhRIbWpeU/+7/jILu&#10;nOD2vOtX3+OvU798G2XbvsqUeh0m8RSEp6t/hh/tT61gDPcr4Qb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TEkr4A&#10;AADa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6E0C39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09E0579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22331;top:3745;height:1672;width:3924;" coordorigin="1213,2210" coordsize="3924,1672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1y+S9rsAAADb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Jr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+S9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045E43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03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/0Mgb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N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0Mg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29FE01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22335;top:5192;height:469;width:4593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AE21E9"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 w14:paraId="498429A5"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4" o:spid="_x0000_s1026" o:spt="203" style="position:absolute;left:22325;top:5683;height:6273;width:4958;" coordorigin="6709,5353" coordsize="4958,6273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6" o:spid="_x0000_s1026" o:spt="75" alt="WPS图片编辑3" type="#_x0000_t75" style="position:absolute;left:6965;top:8780;height:2846;width:4421;" filled="f" o:preferrelative="t" stroked="f" coordsize="21600,21600" o:gfxdata="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LPS7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图片 5" o:spid="_x0000_s1026" o:spt="75" alt="WPS图片编辑1" type="#_x0000_t75" style="position:absolute;left:6954;top:6720;height:978;width:4614;" filled="f" o:preferrelative="t" stroked="f" coordsize="21600,21600" o:gfxdata="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Tio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r:id="rId9" o:title=""/>
                      <o:lock v:ext="edit" aspectratio="t"/>
                    </v:shape>
                    <v:shape id="文本框 68" o:spid="_x0000_s1026" o:spt="202" type="#_x0000_t202" style="position:absolute;left:6817;top:6150;height:735;width:4820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E92254E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7974;height:810;width:4850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A256902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 w14:paraId="6A5D9CB1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 w14:paraId="333F45E3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4AAC03B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353;height:736;width:1287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F54A40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7" o:spid="_x0000_s1026" o:spt="203" style="position:absolute;left:22325;top:12168;height:1783;width:4701;" coordorigin="6709,5248" coordsize="4701,1783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68" o:spid="_x0000_s1026" o:spt="202" type="#_x0000_t202" style="position:absolute;left:6817;top:6464;height:567;width:459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A27DAFA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 w14:paraId="69C766EB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6150;height:384;width:4593;" filled="f" stroked="f" coordsize="21600,21600" o:gfxdata="UEsDBAoAAAAAAIdO4kAAAAAAAAAAAAAAAAAEAAAAZHJzL1BLAwQUAAAACACHTuJACAbalrkAAADb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xvXxS/w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G2pa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62D3F2E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8E71C38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248;height:736;width:1287;" filled="f" stroked="f" coordsize="21600,21600" o:gfxdata="UEsDBAoAAAAAAIdO4kAAAAAAAAAAAAAAAAAEAAAAZHJzL1BLAwQUAAAACACHTuJAjnLLz7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LLz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17B933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shape id="文本框 55" o:spid="_x0000_s1026" o:spt="202" type="#_x0000_t202" style="position:absolute;left:16641;top:9379;height:1640;width:4671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0744FF1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0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 w14:paraId="0A1314ED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62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67" o:spid="_x0000_s1026" o:spt="202" type="#_x0000_t202" style="position:absolute;left:6192;top:29191;height:481;width:1287;" filled="f" stroked="f" coordsize="21600,21600" o:gfxdata="UEsDBAoAAAAAAIdO4kAAAAAAAAAAAAAAAAAEAAAAZHJzL1BLAwQUAAAACACHTuJAmTxzC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4TGD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HM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36B6D0D"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20"/>
                            <w:szCs w:val="20"/>
                          </w:rPr>
                          <w:t>素材：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3308350</wp:posOffset>
                </wp:positionV>
                <wp:extent cx="3089910" cy="472440"/>
                <wp:effectExtent l="0" t="0" r="0" b="0"/>
                <wp:wrapNone/>
                <wp:docPr id="3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9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6E0511">
                            <w:pPr>
                              <w:rPr>
                                <w:rFonts w:hint="eastAsia" w:ascii="汉仪润圆-65简" w:hAnsi="汉仪润圆-65简" w:eastAsia="汉仪润圆-65简" w:cs="汉仪润圆-6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汉仪润圆-65简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48.35pt;margin-top:260.5pt;height:37.2pt;width:243.3pt;z-index:251664384;mso-width-relative:page;mso-height-relative:page;" filled="f" stroked="f" coordsize="21600,21600" o:gfxdata="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NPJk2AAAAAsBAAAPAAAAAAAAAAEAIAAAACIAAABkcnMvZG93bnJldi54bWxQSwEC&#10;FAAUAAAACACHTuJAjjGrR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6E0511">
                      <w:pPr>
                        <w:rPr>
                          <w:rFonts w:hint="eastAsia" w:ascii="汉仪润圆-65简" w:hAnsi="汉仪润圆-65简" w:eastAsia="汉仪润圆-65简" w:cs="汉仪润圆-65简"/>
                          <w:color w:val="222222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color w:val="222222"/>
                          <w:kern w:val="24"/>
                          <w:sz w:val="40"/>
                          <w:szCs w:val="40"/>
                          <w:lang w:val="en-US" w:eastAsia="zh-CN"/>
                        </w:rPr>
                        <w:t>汉仪润圆-65简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3806190</wp:posOffset>
                </wp:positionV>
                <wp:extent cx="2736850" cy="0"/>
                <wp:effectExtent l="0" t="0" r="0" b="0"/>
                <wp:wrapNone/>
                <wp:docPr id="32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22222">
                              <a:alpha val="8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" o:spid="_x0000_s1026" o:spt="20" style="position:absolute;left:0pt;margin-left:-40.35pt;margin-top:299.7pt;height:0pt;width:215.5pt;z-index:251664384;mso-width-relative:page;mso-height-relative:page;" filled="f" stroked="t" coordsize="21600,21600" o:gfxdata="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S4rJ2QAAAAsBAAAPAAAAAAAAAAEAIAAAACIAAABkcnMvZG93bnJldi54bWxQSwEC&#10;FAAUAAAACACHTuJAdB8rkvMBAADTAwAADgAAAAAAAAABACAAAAAoAQAAZHJzL2Uyb0RvYy54bWxQ&#10;SwUGAAAAAAYABgBZAQAAjQUAAAAA&#10;">
                <v:fill on="f" focussize="0,0"/>
                <v:stroke color="#222222 [3204]" opacity="5242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-586105</wp:posOffset>
                </wp:positionH>
                <wp:positionV relativeFrom="paragraph">
                  <wp:posOffset>3078480</wp:posOffset>
                </wp:positionV>
                <wp:extent cx="1594485" cy="294005"/>
                <wp:effectExtent l="0" t="0" r="0" b="0"/>
                <wp:wrapNone/>
                <wp:docPr id="36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85" cy="2940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067AE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汉仪润圆-65简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46.15pt;margin-top:242.4pt;height:23.15pt;width:125.55pt;z-index:251664384;mso-width-relative:page;mso-height-relative:page;" filled="f" stroked="f" coordsize="21600,21600" o:gfxdata="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OKaJNgAAAALAQAADwAAAAAAAAABACAAAAAiAAAAZHJzL2Rvd25yZXYueG1sUEsB&#10;AhQAFAAAAAgAh07iQIvYSQ2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4067AE1"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中文｜</w:t>
                      </w: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汉仪润圆-65简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74F9ED1-C522-4B11-B6D5-655844A7673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68AEA6B-1085-40D0-864E-1A9A6F5FC4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BA912344-7B26-4A97-9F14-75AAD288B50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3F0B6D05-346F-4328-8D60-36EFAF654CE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767258CE-333B-4DFB-AC4C-704962A8CF3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27DFD0A6-EE80-4B7F-B35D-7FB1006A26B1}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  <w:embedRegular r:id="rId7" w:fontKey="{AFF49325-3A57-4318-8EA9-DB68CAC0DFF2}"/>
  </w:font>
  <w:font w:name="字魂江汉手书">
    <w:panose1 w:val="00000500000000000000"/>
    <w:charset w:val="86"/>
    <w:family w:val="auto"/>
    <w:pitch w:val="default"/>
    <w:sig w:usb0="80000023" w:usb1="0801004A" w:usb2="00000012" w:usb3="00000000" w:csb0="00040001" w:csb1="00000000"/>
    <w:embedRegular r:id="rId8" w:fontKey="{0106E56B-F1D4-4653-9970-087E1E289D52}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9" w:fontKey="{940FFD92-2706-4A28-8184-0C84C5F1A163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10" w:fontKey="{8FF0279A-2118-46BF-9370-4E32FB5A3AA0}"/>
  </w:font>
  <w:font w:name="WPSEMBED1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WPSEMBED2">
    <w:panose1 w:val="00000500000000000000"/>
    <w:charset w:val="86"/>
    <w:family w:val="auto"/>
    <w:pitch w:val="default"/>
    <w:sig w:usb0="80000023" w:usb1="0801004A" w:usb2="00000012" w:usb3="00000000" w:csb0="00040001" w:csb1="00000000"/>
  </w:font>
  <w:font w:name="WPSEMBED4">
    <w:panose1 w:val="00020600040101010101"/>
    <w:charset w:val="80"/>
    <w:family w:val="auto"/>
    <w:pitch w:val="default"/>
    <w:sig w:usb0="A00002BF" w:usb1="18CF7CFA" w:usb2="00000016" w:usb3="00000000" w:csb0="40020001" w:csb1="C0D60000"/>
  </w:font>
  <w:font w:name="WPSEMBED3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60D17"/>
    <w:rsid w:val="000007E1"/>
    <w:rsid w:val="000A5A28"/>
    <w:rsid w:val="001669D4"/>
    <w:rsid w:val="00172CF9"/>
    <w:rsid w:val="003377B6"/>
    <w:rsid w:val="00394625"/>
    <w:rsid w:val="003947E2"/>
    <w:rsid w:val="004437D9"/>
    <w:rsid w:val="004C6AD2"/>
    <w:rsid w:val="004D5CE9"/>
    <w:rsid w:val="005016A2"/>
    <w:rsid w:val="005843E6"/>
    <w:rsid w:val="00596129"/>
    <w:rsid w:val="0063247D"/>
    <w:rsid w:val="00714571"/>
    <w:rsid w:val="00742883"/>
    <w:rsid w:val="00781F27"/>
    <w:rsid w:val="007D5E6E"/>
    <w:rsid w:val="008824C2"/>
    <w:rsid w:val="00911577"/>
    <w:rsid w:val="00912498"/>
    <w:rsid w:val="00930F45"/>
    <w:rsid w:val="00941A91"/>
    <w:rsid w:val="00955A8B"/>
    <w:rsid w:val="00956E58"/>
    <w:rsid w:val="0097199F"/>
    <w:rsid w:val="00A10C13"/>
    <w:rsid w:val="00A7196E"/>
    <w:rsid w:val="00AC335A"/>
    <w:rsid w:val="00B418CF"/>
    <w:rsid w:val="00BB1334"/>
    <w:rsid w:val="00BD3C01"/>
    <w:rsid w:val="00C360DC"/>
    <w:rsid w:val="00C96E01"/>
    <w:rsid w:val="00D16B45"/>
    <w:rsid w:val="00D237B9"/>
    <w:rsid w:val="00D74BFC"/>
    <w:rsid w:val="00DA1F07"/>
    <w:rsid w:val="00E15234"/>
    <w:rsid w:val="00E240E9"/>
    <w:rsid w:val="00E9497D"/>
    <w:rsid w:val="00EB7BC7"/>
    <w:rsid w:val="00F403E7"/>
    <w:rsid w:val="00F54201"/>
    <w:rsid w:val="00F564CF"/>
    <w:rsid w:val="00F935A1"/>
    <w:rsid w:val="00FA010B"/>
    <w:rsid w:val="01021B2D"/>
    <w:rsid w:val="01063CCE"/>
    <w:rsid w:val="01072E10"/>
    <w:rsid w:val="010A13FD"/>
    <w:rsid w:val="011B45ED"/>
    <w:rsid w:val="011C102D"/>
    <w:rsid w:val="012657B4"/>
    <w:rsid w:val="01266E89"/>
    <w:rsid w:val="012C7D8C"/>
    <w:rsid w:val="01367095"/>
    <w:rsid w:val="0139716C"/>
    <w:rsid w:val="013B013C"/>
    <w:rsid w:val="013C43BD"/>
    <w:rsid w:val="013F06AB"/>
    <w:rsid w:val="013F1DBC"/>
    <w:rsid w:val="01431602"/>
    <w:rsid w:val="01441CEC"/>
    <w:rsid w:val="01467B99"/>
    <w:rsid w:val="0149633B"/>
    <w:rsid w:val="014F6641"/>
    <w:rsid w:val="0157124D"/>
    <w:rsid w:val="01574B9D"/>
    <w:rsid w:val="015A01E1"/>
    <w:rsid w:val="01624C56"/>
    <w:rsid w:val="01641EFB"/>
    <w:rsid w:val="016A4FD0"/>
    <w:rsid w:val="016E7D68"/>
    <w:rsid w:val="0170619E"/>
    <w:rsid w:val="01830A4F"/>
    <w:rsid w:val="018677BA"/>
    <w:rsid w:val="018804A2"/>
    <w:rsid w:val="018A4C14"/>
    <w:rsid w:val="019252EB"/>
    <w:rsid w:val="01954638"/>
    <w:rsid w:val="01AD1A1A"/>
    <w:rsid w:val="01AF0DBB"/>
    <w:rsid w:val="01C05483"/>
    <w:rsid w:val="01C13AF5"/>
    <w:rsid w:val="01C31B31"/>
    <w:rsid w:val="01C41058"/>
    <w:rsid w:val="01D2590F"/>
    <w:rsid w:val="01D3407E"/>
    <w:rsid w:val="01D43539"/>
    <w:rsid w:val="01DB0C4A"/>
    <w:rsid w:val="01DE2C01"/>
    <w:rsid w:val="01DF6BF0"/>
    <w:rsid w:val="01E9470C"/>
    <w:rsid w:val="01F457AD"/>
    <w:rsid w:val="01FB0671"/>
    <w:rsid w:val="01FB37FB"/>
    <w:rsid w:val="01FB5C1F"/>
    <w:rsid w:val="02032876"/>
    <w:rsid w:val="020841A6"/>
    <w:rsid w:val="02145AB7"/>
    <w:rsid w:val="022E06FE"/>
    <w:rsid w:val="022E15C8"/>
    <w:rsid w:val="02301B30"/>
    <w:rsid w:val="02302264"/>
    <w:rsid w:val="02376783"/>
    <w:rsid w:val="02394E8E"/>
    <w:rsid w:val="023C3357"/>
    <w:rsid w:val="02400028"/>
    <w:rsid w:val="0243108C"/>
    <w:rsid w:val="024E18B7"/>
    <w:rsid w:val="025A7740"/>
    <w:rsid w:val="025F1D28"/>
    <w:rsid w:val="0276570D"/>
    <w:rsid w:val="0284662D"/>
    <w:rsid w:val="028E6D7D"/>
    <w:rsid w:val="028F7400"/>
    <w:rsid w:val="02AA6EB8"/>
    <w:rsid w:val="02B04A33"/>
    <w:rsid w:val="02B23EDB"/>
    <w:rsid w:val="02B5790F"/>
    <w:rsid w:val="02BB3ADE"/>
    <w:rsid w:val="02BC6713"/>
    <w:rsid w:val="02BD047A"/>
    <w:rsid w:val="02C03270"/>
    <w:rsid w:val="02C52F62"/>
    <w:rsid w:val="02CF5D26"/>
    <w:rsid w:val="02D15CE9"/>
    <w:rsid w:val="02D5266F"/>
    <w:rsid w:val="02D8596A"/>
    <w:rsid w:val="02DA4E09"/>
    <w:rsid w:val="02E25FAB"/>
    <w:rsid w:val="02EC3623"/>
    <w:rsid w:val="02ED2A62"/>
    <w:rsid w:val="02F0024B"/>
    <w:rsid w:val="02F51D11"/>
    <w:rsid w:val="02F9767C"/>
    <w:rsid w:val="02FC2318"/>
    <w:rsid w:val="02FE5EE0"/>
    <w:rsid w:val="03062A85"/>
    <w:rsid w:val="030A2B0C"/>
    <w:rsid w:val="031F5311"/>
    <w:rsid w:val="03233612"/>
    <w:rsid w:val="032B7810"/>
    <w:rsid w:val="032C12D8"/>
    <w:rsid w:val="032E3E55"/>
    <w:rsid w:val="03356D1C"/>
    <w:rsid w:val="033B21CA"/>
    <w:rsid w:val="03457CFC"/>
    <w:rsid w:val="03465B30"/>
    <w:rsid w:val="03477C9C"/>
    <w:rsid w:val="034A66A9"/>
    <w:rsid w:val="034C307A"/>
    <w:rsid w:val="0360220E"/>
    <w:rsid w:val="036673B6"/>
    <w:rsid w:val="036D7697"/>
    <w:rsid w:val="037476FB"/>
    <w:rsid w:val="037C49AA"/>
    <w:rsid w:val="03962B7D"/>
    <w:rsid w:val="039E4C0F"/>
    <w:rsid w:val="03A10FC3"/>
    <w:rsid w:val="03AC1A82"/>
    <w:rsid w:val="03B0396F"/>
    <w:rsid w:val="03B216D9"/>
    <w:rsid w:val="03B867FB"/>
    <w:rsid w:val="03C00DC8"/>
    <w:rsid w:val="03C5145C"/>
    <w:rsid w:val="03C82B80"/>
    <w:rsid w:val="03CA00F7"/>
    <w:rsid w:val="03D03CD7"/>
    <w:rsid w:val="03D806F3"/>
    <w:rsid w:val="03D919E0"/>
    <w:rsid w:val="03DE0EDF"/>
    <w:rsid w:val="03EB2E6D"/>
    <w:rsid w:val="0400715D"/>
    <w:rsid w:val="0403062C"/>
    <w:rsid w:val="04090345"/>
    <w:rsid w:val="040E3262"/>
    <w:rsid w:val="04137CAD"/>
    <w:rsid w:val="04165C1A"/>
    <w:rsid w:val="041A61EF"/>
    <w:rsid w:val="04254825"/>
    <w:rsid w:val="042C716E"/>
    <w:rsid w:val="043466F9"/>
    <w:rsid w:val="043B2F16"/>
    <w:rsid w:val="043B41AB"/>
    <w:rsid w:val="043C02A0"/>
    <w:rsid w:val="043D6C25"/>
    <w:rsid w:val="043F52A0"/>
    <w:rsid w:val="04403057"/>
    <w:rsid w:val="04406636"/>
    <w:rsid w:val="04413A71"/>
    <w:rsid w:val="04442B72"/>
    <w:rsid w:val="04502CBC"/>
    <w:rsid w:val="04547A46"/>
    <w:rsid w:val="0458502A"/>
    <w:rsid w:val="045B7634"/>
    <w:rsid w:val="045F032C"/>
    <w:rsid w:val="045F1A81"/>
    <w:rsid w:val="046126B9"/>
    <w:rsid w:val="04615B24"/>
    <w:rsid w:val="046B6FB8"/>
    <w:rsid w:val="046E579E"/>
    <w:rsid w:val="04736DE1"/>
    <w:rsid w:val="047B715A"/>
    <w:rsid w:val="047D2032"/>
    <w:rsid w:val="047D2D99"/>
    <w:rsid w:val="0484103C"/>
    <w:rsid w:val="048446CF"/>
    <w:rsid w:val="048B2102"/>
    <w:rsid w:val="04957866"/>
    <w:rsid w:val="04995BFD"/>
    <w:rsid w:val="04AC4C7F"/>
    <w:rsid w:val="04AE730F"/>
    <w:rsid w:val="04B02708"/>
    <w:rsid w:val="04BE4B83"/>
    <w:rsid w:val="04C44DFC"/>
    <w:rsid w:val="04CF0241"/>
    <w:rsid w:val="04D267B1"/>
    <w:rsid w:val="04E97FB6"/>
    <w:rsid w:val="04ED45F3"/>
    <w:rsid w:val="04FA5A3E"/>
    <w:rsid w:val="04FF5F89"/>
    <w:rsid w:val="05012B29"/>
    <w:rsid w:val="05076011"/>
    <w:rsid w:val="05100DC4"/>
    <w:rsid w:val="05135563"/>
    <w:rsid w:val="051A046D"/>
    <w:rsid w:val="051A5F74"/>
    <w:rsid w:val="051B265E"/>
    <w:rsid w:val="051D16BB"/>
    <w:rsid w:val="051F4720"/>
    <w:rsid w:val="052229F7"/>
    <w:rsid w:val="05281AC7"/>
    <w:rsid w:val="053000D2"/>
    <w:rsid w:val="053A35EE"/>
    <w:rsid w:val="053F324E"/>
    <w:rsid w:val="053F4EEA"/>
    <w:rsid w:val="05411463"/>
    <w:rsid w:val="05511D15"/>
    <w:rsid w:val="05597995"/>
    <w:rsid w:val="055B449F"/>
    <w:rsid w:val="0561586A"/>
    <w:rsid w:val="05685A62"/>
    <w:rsid w:val="056A6DA0"/>
    <w:rsid w:val="056B79E3"/>
    <w:rsid w:val="05716E08"/>
    <w:rsid w:val="05957650"/>
    <w:rsid w:val="059801D5"/>
    <w:rsid w:val="059A1F6B"/>
    <w:rsid w:val="059D2B0A"/>
    <w:rsid w:val="05AA7138"/>
    <w:rsid w:val="05AD781B"/>
    <w:rsid w:val="05AE1F35"/>
    <w:rsid w:val="05B6223D"/>
    <w:rsid w:val="05B66C2B"/>
    <w:rsid w:val="05B77372"/>
    <w:rsid w:val="05BC2460"/>
    <w:rsid w:val="05C35F19"/>
    <w:rsid w:val="05C80779"/>
    <w:rsid w:val="05C94286"/>
    <w:rsid w:val="05CE0A5E"/>
    <w:rsid w:val="05CE4348"/>
    <w:rsid w:val="05E82D42"/>
    <w:rsid w:val="05EA451D"/>
    <w:rsid w:val="05F512DA"/>
    <w:rsid w:val="05F57EA4"/>
    <w:rsid w:val="05FA33A0"/>
    <w:rsid w:val="060334D6"/>
    <w:rsid w:val="06163DB0"/>
    <w:rsid w:val="0617272F"/>
    <w:rsid w:val="061A1471"/>
    <w:rsid w:val="062661BE"/>
    <w:rsid w:val="063C25EA"/>
    <w:rsid w:val="06413541"/>
    <w:rsid w:val="064D24B7"/>
    <w:rsid w:val="064E0921"/>
    <w:rsid w:val="065678C3"/>
    <w:rsid w:val="06662E67"/>
    <w:rsid w:val="066D28CB"/>
    <w:rsid w:val="067C2065"/>
    <w:rsid w:val="067D7BE7"/>
    <w:rsid w:val="067E5A42"/>
    <w:rsid w:val="0682582F"/>
    <w:rsid w:val="069D36A5"/>
    <w:rsid w:val="069E4A79"/>
    <w:rsid w:val="06A11152"/>
    <w:rsid w:val="06A46D17"/>
    <w:rsid w:val="06A66D03"/>
    <w:rsid w:val="06A97CDF"/>
    <w:rsid w:val="06AF0E0F"/>
    <w:rsid w:val="06AF5140"/>
    <w:rsid w:val="06B148F5"/>
    <w:rsid w:val="06B44EDA"/>
    <w:rsid w:val="06BA096E"/>
    <w:rsid w:val="06BA1F5F"/>
    <w:rsid w:val="06BD3E8E"/>
    <w:rsid w:val="06C33E8C"/>
    <w:rsid w:val="06C60A33"/>
    <w:rsid w:val="06C74E08"/>
    <w:rsid w:val="06CB1990"/>
    <w:rsid w:val="06DB2E66"/>
    <w:rsid w:val="06EC224F"/>
    <w:rsid w:val="06EF76E3"/>
    <w:rsid w:val="06F2241B"/>
    <w:rsid w:val="06F272FE"/>
    <w:rsid w:val="06F365EC"/>
    <w:rsid w:val="070369B1"/>
    <w:rsid w:val="07051F16"/>
    <w:rsid w:val="0714000A"/>
    <w:rsid w:val="072700C8"/>
    <w:rsid w:val="07317E59"/>
    <w:rsid w:val="073346C1"/>
    <w:rsid w:val="073A3351"/>
    <w:rsid w:val="073E66BB"/>
    <w:rsid w:val="07447005"/>
    <w:rsid w:val="07461593"/>
    <w:rsid w:val="07536F37"/>
    <w:rsid w:val="07550DCD"/>
    <w:rsid w:val="07576737"/>
    <w:rsid w:val="07595D61"/>
    <w:rsid w:val="075B0968"/>
    <w:rsid w:val="076B2984"/>
    <w:rsid w:val="0782219D"/>
    <w:rsid w:val="078A43F2"/>
    <w:rsid w:val="078E27D0"/>
    <w:rsid w:val="078F7ED8"/>
    <w:rsid w:val="07936B9A"/>
    <w:rsid w:val="07AD5421"/>
    <w:rsid w:val="07AE135B"/>
    <w:rsid w:val="07B14923"/>
    <w:rsid w:val="07B43362"/>
    <w:rsid w:val="07B4497A"/>
    <w:rsid w:val="07BC6B6E"/>
    <w:rsid w:val="07BD7BD0"/>
    <w:rsid w:val="07C00AEF"/>
    <w:rsid w:val="07C35FF4"/>
    <w:rsid w:val="07C630BC"/>
    <w:rsid w:val="07D442F3"/>
    <w:rsid w:val="07E94EC9"/>
    <w:rsid w:val="07F35A4D"/>
    <w:rsid w:val="07F556D5"/>
    <w:rsid w:val="07F60AC9"/>
    <w:rsid w:val="07FA71BA"/>
    <w:rsid w:val="07FE1D5D"/>
    <w:rsid w:val="08015111"/>
    <w:rsid w:val="08066FDC"/>
    <w:rsid w:val="0809626D"/>
    <w:rsid w:val="080A48BD"/>
    <w:rsid w:val="080E4D3F"/>
    <w:rsid w:val="0810463D"/>
    <w:rsid w:val="08126077"/>
    <w:rsid w:val="081716F4"/>
    <w:rsid w:val="08223E22"/>
    <w:rsid w:val="08227392"/>
    <w:rsid w:val="0839622D"/>
    <w:rsid w:val="083A135F"/>
    <w:rsid w:val="083E4B96"/>
    <w:rsid w:val="08413A40"/>
    <w:rsid w:val="084532E0"/>
    <w:rsid w:val="08487931"/>
    <w:rsid w:val="084E46AE"/>
    <w:rsid w:val="085667F4"/>
    <w:rsid w:val="085D165A"/>
    <w:rsid w:val="08683585"/>
    <w:rsid w:val="086C0301"/>
    <w:rsid w:val="0876339D"/>
    <w:rsid w:val="087914FF"/>
    <w:rsid w:val="087D704E"/>
    <w:rsid w:val="088418D7"/>
    <w:rsid w:val="088473BC"/>
    <w:rsid w:val="08922BC0"/>
    <w:rsid w:val="089D1239"/>
    <w:rsid w:val="08A34D93"/>
    <w:rsid w:val="08A43CE3"/>
    <w:rsid w:val="08A80F87"/>
    <w:rsid w:val="08B84BE1"/>
    <w:rsid w:val="08BA71F9"/>
    <w:rsid w:val="08BC474F"/>
    <w:rsid w:val="08BC7527"/>
    <w:rsid w:val="08BF4E10"/>
    <w:rsid w:val="08CA4DCB"/>
    <w:rsid w:val="08D26924"/>
    <w:rsid w:val="08DC11C6"/>
    <w:rsid w:val="08E12275"/>
    <w:rsid w:val="08E37ABC"/>
    <w:rsid w:val="08E623F8"/>
    <w:rsid w:val="08F11518"/>
    <w:rsid w:val="08F2417E"/>
    <w:rsid w:val="08F2609C"/>
    <w:rsid w:val="08F86075"/>
    <w:rsid w:val="08F92AFF"/>
    <w:rsid w:val="08FC7E6C"/>
    <w:rsid w:val="08FD5EB3"/>
    <w:rsid w:val="09006747"/>
    <w:rsid w:val="090679E7"/>
    <w:rsid w:val="09081AFE"/>
    <w:rsid w:val="0909259F"/>
    <w:rsid w:val="091341CE"/>
    <w:rsid w:val="09140901"/>
    <w:rsid w:val="0919374D"/>
    <w:rsid w:val="09193833"/>
    <w:rsid w:val="09221175"/>
    <w:rsid w:val="092400A9"/>
    <w:rsid w:val="093359DC"/>
    <w:rsid w:val="09396F37"/>
    <w:rsid w:val="093F2AA1"/>
    <w:rsid w:val="0944303F"/>
    <w:rsid w:val="094B5A64"/>
    <w:rsid w:val="09557764"/>
    <w:rsid w:val="09594421"/>
    <w:rsid w:val="095F02A1"/>
    <w:rsid w:val="096528A7"/>
    <w:rsid w:val="096A7C96"/>
    <w:rsid w:val="097A22A5"/>
    <w:rsid w:val="097C01EF"/>
    <w:rsid w:val="097C1841"/>
    <w:rsid w:val="098336E4"/>
    <w:rsid w:val="0984117C"/>
    <w:rsid w:val="098D5CD4"/>
    <w:rsid w:val="0994123C"/>
    <w:rsid w:val="099A6A43"/>
    <w:rsid w:val="09A726BE"/>
    <w:rsid w:val="09A87856"/>
    <w:rsid w:val="09AB0FA0"/>
    <w:rsid w:val="09AF3733"/>
    <w:rsid w:val="09B25D55"/>
    <w:rsid w:val="09BD526C"/>
    <w:rsid w:val="09C362C2"/>
    <w:rsid w:val="09C6572F"/>
    <w:rsid w:val="09C822A9"/>
    <w:rsid w:val="09CA03E2"/>
    <w:rsid w:val="09D11E1A"/>
    <w:rsid w:val="09D55307"/>
    <w:rsid w:val="09D96477"/>
    <w:rsid w:val="09E41699"/>
    <w:rsid w:val="09E65BB3"/>
    <w:rsid w:val="09E77D6F"/>
    <w:rsid w:val="09E80FC1"/>
    <w:rsid w:val="09E902BD"/>
    <w:rsid w:val="09F45099"/>
    <w:rsid w:val="09F95CA6"/>
    <w:rsid w:val="09FF2245"/>
    <w:rsid w:val="0A0027AC"/>
    <w:rsid w:val="0A0700B2"/>
    <w:rsid w:val="0A07133D"/>
    <w:rsid w:val="0A0913FF"/>
    <w:rsid w:val="0A106DE5"/>
    <w:rsid w:val="0A1C4D5E"/>
    <w:rsid w:val="0A27274F"/>
    <w:rsid w:val="0A283A60"/>
    <w:rsid w:val="0A336804"/>
    <w:rsid w:val="0A353DD5"/>
    <w:rsid w:val="0A3A7456"/>
    <w:rsid w:val="0A3B1E0E"/>
    <w:rsid w:val="0A3D172D"/>
    <w:rsid w:val="0A3D4FC3"/>
    <w:rsid w:val="0A3E60DE"/>
    <w:rsid w:val="0A3F4073"/>
    <w:rsid w:val="0A433A91"/>
    <w:rsid w:val="0A4E775D"/>
    <w:rsid w:val="0A51708A"/>
    <w:rsid w:val="0A556509"/>
    <w:rsid w:val="0A677CD6"/>
    <w:rsid w:val="0A703B69"/>
    <w:rsid w:val="0A79121B"/>
    <w:rsid w:val="0A825B47"/>
    <w:rsid w:val="0A865D0F"/>
    <w:rsid w:val="0A895DFE"/>
    <w:rsid w:val="0A9003FB"/>
    <w:rsid w:val="0A916994"/>
    <w:rsid w:val="0A944443"/>
    <w:rsid w:val="0A944DFA"/>
    <w:rsid w:val="0A946E9E"/>
    <w:rsid w:val="0A996A76"/>
    <w:rsid w:val="0A9E1793"/>
    <w:rsid w:val="0AB3715E"/>
    <w:rsid w:val="0ACC3DEA"/>
    <w:rsid w:val="0AD62782"/>
    <w:rsid w:val="0AD77A6E"/>
    <w:rsid w:val="0AD8386B"/>
    <w:rsid w:val="0ADF4623"/>
    <w:rsid w:val="0AE04E65"/>
    <w:rsid w:val="0AE67EA7"/>
    <w:rsid w:val="0AE94C8C"/>
    <w:rsid w:val="0AEB26F8"/>
    <w:rsid w:val="0AF04006"/>
    <w:rsid w:val="0AF8074A"/>
    <w:rsid w:val="0B043617"/>
    <w:rsid w:val="0B047A78"/>
    <w:rsid w:val="0B09246E"/>
    <w:rsid w:val="0B13371C"/>
    <w:rsid w:val="0B147E22"/>
    <w:rsid w:val="0B1E2074"/>
    <w:rsid w:val="0B204BAA"/>
    <w:rsid w:val="0B292304"/>
    <w:rsid w:val="0B2B1348"/>
    <w:rsid w:val="0B2E11F6"/>
    <w:rsid w:val="0B2F32A5"/>
    <w:rsid w:val="0B322D60"/>
    <w:rsid w:val="0B345F62"/>
    <w:rsid w:val="0B354E95"/>
    <w:rsid w:val="0B363888"/>
    <w:rsid w:val="0B3661B3"/>
    <w:rsid w:val="0B384574"/>
    <w:rsid w:val="0B3E7A43"/>
    <w:rsid w:val="0B4967E4"/>
    <w:rsid w:val="0B4B408C"/>
    <w:rsid w:val="0B535565"/>
    <w:rsid w:val="0B595E79"/>
    <w:rsid w:val="0B5E6278"/>
    <w:rsid w:val="0B5E799E"/>
    <w:rsid w:val="0B624A99"/>
    <w:rsid w:val="0B64136F"/>
    <w:rsid w:val="0B6A116C"/>
    <w:rsid w:val="0B6F6C64"/>
    <w:rsid w:val="0B711DCC"/>
    <w:rsid w:val="0B712980"/>
    <w:rsid w:val="0B7764F9"/>
    <w:rsid w:val="0B8071B9"/>
    <w:rsid w:val="0B8338FD"/>
    <w:rsid w:val="0B8415DD"/>
    <w:rsid w:val="0B884C29"/>
    <w:rsid w:val="0B89731D"/>
    <w:rsid w:val="0B961AC0"/>
    <w:rsid w:val="0B994BD5"/>
    <w:rsid w:val="0B9B4889"/>
    <w:rsid w:val="0B9E47B1"/>
    <w:rsid w:val="0B9E7501"/>
    <w:rsid w:val="0BAA20CC"/>
    <w:rsid w:val="0BB33F25"/>
    <w:rsid w:val="0BBC0E94"/>
    <w:rsid w:val="0BCC4442"/>
    <w:rsid w:val="0BCE0F1F"/>
    <w:rsid w:val="0BD05C9A"/>
    <w:rsid w:val="0BD171E3"/>
    <w:rsid w:val="0BD72532"/>
    <w:rsid w:val="0BE30C75"/>
    <w:rsid w:val="0BF749AB"/>
    <w:rsid w:val="0BFA4032"/>
    <w:rsid w:val="0C02017B"/>
    <w:rsid w:val="0C031439"/>
    <w:rsid w:val="0C1D4B5C"/>
    <w:rsid w:val="0C245ED9"/>
    <w:rsid w:val="0C3756E3"/>
    <w:rsid w:val="0C400733"/>
    <w:rsid w:val="0C431463"/>
    <w:rsid w:val="0C4D249E"/>
    <w:rsid w:val="0C53223E"/>
    <w:rsid w:val="0C5A05E6"/>
    <w:rsid w:val="0C6509C1"/>
    <w:rsid w:val="0C6D1583"/>
    <w:rsid w:val="0C6E1DFE"/>
    <w:rsid w:val="0C7108D1"/>
    <w:rsid w:val="0C784DF7"/>
    <w:rsid w:val="0C8139C0"/>
    <w:rsid w:val="0C852443"/>
    <w:rsid w:val="0C8A203A"/>
    <w:rsid w:val="0C910313"/>
    <w:rsid w:val="0C980D7D"/>
    <w:rsid w:val="0CB12C4C"/>
    <w:rsid w:val="0CB34CD7"/>
    <w:rsid w:val="0CB4442D"/>
    <w:rsid w:val="0CB86294"/>
    <w:rsid w:val="0CC1620A"/>
    <w:rsid w:val="0CC70A2C"/>
    <w:rsid w:val="0CC90136"/>
    <w:rsid w:val="0CD013C6"/>
    <w:rsid w:val="0CDD1B39"/>
    <w:rsid w:val="0CDF37D4"/>
    <w:rsid w:val="0CE24C77"/>
    <w:rsid w:val="0CEF2CE9"/>
    <w:rsid w:val="0CF0655B"/>
    <w:rsid w:val="0CFA21B2"/>
    <w:rsid w:val="0CFA3871"/>
    <w:rsid w:val="0D03349D"/>
    <w:rsid w:val="0D115B60"/>
    <w:rsid w:val="0D15482E"/>
    <w:rsid w:val="0D193823"/>
    <w:rsid w:val="0D1F3797"/>
    <w:rsid w:val="0D290635"/>
    <w:rsid w:val="0D2F298B"/>
    <w:rsid w:val="0D3D6992"/>
    <w:rsid w:val="0D3D7C96"/>
    <w:rsid w:val="0D4A7D7D"/>
    <w:rsid w:val="0D5953BE"/>
    <w:rsid w:val="0D5B011C"/>
    <w:rsid w:val="0D617ED5"/>
    <w:rsid w:val="0D6E35C4"/>
    <w:rsid w:val="0D797244"/>
    <w:rsid w:val="0D7E11D5"/>
    <w:rsid w:val="0D892F18"/>
    <w:rsid w:val="0D910265"/>
    <w:rsid w:val="0D9A60B5"/>
    <w:rsid w:val="0DA57ECE"/>
    <w:rsid w:val="0DA9532B"/>
    <w:rsid w:val="0DAB3862"/>
    <w:rsid w:val="0DAB72EC"/>
    <w:rsid w:val="0DAE7F5B"/>
    <w:rsid w:val="0DAF264A"/>
    <w:rsid w:val="0DB40453"/>
    <w:rsid w:val="0DB51288"/>
    <w:rsid w:val="0DB63AFF"/>
    <w:rsid w:val="0DB95510"/>
    <w:rsid w:val="0DBB6C37"/>
    <w:rsid w:val="0DBC6C53"/>
    <w:rsid w:val="0DC01AFD"/>
    <w:rsid w:val="0DC30686"/>
    <w:rsid w:val="0DD07C61"/>
    <w:rsid w:val="0DD13164"/>
    <w:rsid w:val="0DD163EB"/>
    <w:rsid w:val="0DDC2B1B"/>
    <w:rsid w:val="0DE76FF6"/>
    <w:rsid w:val="0DED16BC"/>
    <w:rsid w:val="0DF912D4"/>
    <w:rsid w:val="0DFA3186"/>
    <w:rsid w:val="0DFB1DD7"/>
    <w:rsid w:val="0E0D044D"/>
    <w:rsid w:val="0E147C14"/>
    <w:rsid w:val="0E240B2D"/>
    <w:rsid w:val="0E3569FF"/>
    <w:rsid w:val="0E3C000D"/>
    <w:rsid w:val="0E42137F"/>
    <w:rsid w:val="0E493E86"/>
    <w:rsid w:val="0E4F1EC7"/>
    <w:rsid w:val="0E50246C"/>
    <w:rsid w:val="0E5161CB"/>
    <w:rsid w:val="0E523581"/>
    <w:rsid w:val="0E541DF6"/>
    <w:rsid w:val="0E5E53F9"/>
    <w:rsid w:val="0E6333E1"/>
    <w:rsid w:val="0E6C6FFD"/>
    <w:rsid w:val="0E746D66"/>
    <w:rsid w:val="0E793A1E"/>
    <w:rsid w:val="0E844BA3"/>
    <w:rsid w:val="0E8D60BE"/>
    <w:rsid w:val="0E9B375F"/>
    <w:rsid w:val="0E9F71ED"/>
    <w:rsid w:val="0EA479FF"/>
    <w:rsid w:val="0EA958BA"/>
    <w:rsid w:val="0EAB22F6"/>
    <w:rsid w:val="0EAE7C29"/>
    <w:rsid w:val="0EBA08E5"/>
    <w:rsid w:val="0EBD4A37"/>
    <w:rsid w:val="0EBE3C73"/>
    <w:rsid w:val="0EC06E4A"/>
    <w:rsid w:val="0EC30A5F"/>
    <w:rsid w:val="0ECA6D52"/>
    <w:rsid w:val="0EDD12B8"/>
    <w:rsid w:val="0EE33C36"/>
    <w:rsid w:val="0EE86FD2"/>
    <w:rsid w:val="0EE9217F"/>
    <w:rsid w:val="0EEE418B"/>
    <w:rsid w:val="0EF439DA"/>
    <w:rsid w:val="0EFA376C"/>
    <w:rsid w:val="0EFE7AA1"/>
    <w:rsid w:val="0F017B03"/>
    <w:rsid w:val="0F021F1C"/>
    <w:rsid w:val="0F056BA4"/>
    <w:rsid w:val="0F07671F"/>
    <w:rsid w:val="0F083DCF"/>
    <w:rsid w:val="0F0871C6"/>
    <w:rsid w:val="0F0E6F5D"/>
    <w:rsid w:val="0F180F51"/>
    <w:rsid w:val="0F21411F"/>
    <w:rsid w:val="0F216953"/>
    <w:rsid w:val="0F303BE8"/>
    <w:rsid w:val="0F3368F4"/>
    <w:rsid w:val="0F345B04"/>
    <w:rsid w:val="0F360CA6"/>
    <w:rsid w:val="0F3C4B1B"/>
    <w:rsid w:val="0F44155D"/>
    <w:rsid w:val="0F4609CF"/>
    <w:rsid w:val="0F4E33CB"/>
    <w:rsid w:val="0F555888"/>
    <w:rsid w:val="0F5C6963"/>
    <w:rsid w:val="0F631A3F"/>
    <w:rsid w:val="0F664E2B"/>
    <w:rsid w:val="0F6711CE"/>
    <w:rsid w:val="0F69147C"/>
    <w:rsid w:val="0F75209E"/>
    <w:rsid w:val="0F7607FE"/>
    <w:rsid w:val="0F78069C"/>
    <w:rsid w:val="0F782E55"/>
    <w:rsid w:val="0F7F1BBE"/>
    <w:rsid w:val="0F8973DE"/>
    <w:rsid w:val="0F8E23DB"/>
    <w:rsid w:val="0F9153CC"/>
    <w:rsid w:val="0FA577E3"/>
    <w:rsid w:val="0FBF2E5E"/>
    <w:rsid w:val="0FC56B85"/>
    <w:rsid w:val="0FCB46F5"/>
    <w:rsid w:val="0FCE1079"/>
    <w:rsid w:val="0FCE4A65"/>
    <w:rsid w:val="0FD25B9A"/>
    <w:rsid w:val="0FDC5F00"/>
    <w:rsid w:val="0FE0138A"/>
    <w:rsid w:val="0FE16FFE"/>
    <w:rsid w:val="0FE2256D"/>
    <w:rsid w:val="0FE4293A"/>
    <w:rsid w:val="0FE4653D"/>
    <w:rsid w:val="0FF2597D"/>
    <w:rsid w:val="100663E8"/>
    <w:rsid w:val="1007328E"/>
    <w:rsid w:val="10080D6D"/>
    <w:rsid w:val="10085BBA"/>
    <w:rsid w:val="100E1A85"/>
    <w:rsid w:val="10154880"/>
    <w:rsid w:val="10185B63"/>
    <w:rsid w:val="102522F8"/>
    <w:rsid w:val="10284D4D"/>
    <w:rsid w:val="102A2854"/>
    <w:rsid w:val="102D5C56"/>
    <w:rsid w:val="10312E04"/>
    <w:rsid w:val="103B3360"/>
    <w:rsid w:val="10401747"/>
    <w:rsid w:val="10420512"/>
    <w:rsid w:val="104318EE"/>
    <w:rsid w:val="10480E2B"/>
    <w:rsid w:val="104B381C"/>
    <w:rsid w:val="104C1394"/>
    <w:rsid w:val="10520FC6"/>
    <w:rsid w:val="1059610D"/>
    <w:rsid w:val="105A3768"/>
    <w:rsid w:val="10666FB5"/>
    <w:rsid w:val="106B0DC5"/>
    <w:rsid w:val="10751597"/>
    <w:rsid w:val="108B7A88"/>
    <w:rsid w:val="109408F3"/>
    <w:rsid w:val="109555FE"/>
    <w:rsid w:val="10957E84"/>
    <w:rsid w:val="109A3EC9"/>
    <w:rsid w:val="10A926CC"/>
    <w:rsid w:val="10AC1EED"/>
    <w:rsid w:val="10B2322D"/>
    <w:rsid w:val="10BA62C6"/>
    <w:rsid w:val="10BB0EEC"/>
    <w:rsid w:val="10BC3F33"/>
    <w:rsid w:val="10BD2524"/>
    <w:rsid w:val="10C45BCF"/>
    <w:rsid w:val="10C6288F"/>
    <w:rsid w:val="10CA7779"/>
    <w:rsid w:val="10CB20F6"/>
    <w:rsid w:val="10D079BF"/>
    <w:rsid w:val="10D44D25"/>
    <w:rsid w:val="10DE0862"/>
    <w:rsid w:val="10E63A5D"/>
    <w:rsid w:val="10F863AD"/>
    <w:rsid w:val="10F92C7E"/>
    <w:rsid w:val="10FB3891"/>
    <w:rsid w:val="10FC4E64"/>
    <w:rsid w:val="110921F6"/>
    <w:rsid w:val="11103415"/>
    <w:rsid w:val="111123B0"/>
    <w:rsid w:val="11277EBF"/>
    <w:rsid w:val="11323E0D"/>
    <w:rsid w:val="11395EA0"/>
    <w:rsid w:val="11431EAE"/>
    <w:rsid w:val="114633D8"/>
    <w:rsid w:val="114C39BF"/>
    <w:rsid w:val="114E04A0"/>
    <w:rsid w:val="114F7F97"/>
    <w:rsid w:val="11560FF7"/>
    <w:rsid w:val="11583F5E"/>
    <w:rsid w:val="115A61E9"/>
    <w:rsid w:val="115B6279"/>
    <w:rsid w:val="115F69B6"/>
    <w:rsid w:val="11603BE7"/>
    <w:rsid w:val="11627B18"/>
    <w:rsid w:val="11651A3E"/>
    <w:rsid w:val="117430D0"/>
    <w:rsid w:val="117973B9"/>
    <w:rsid w:val="1181421D"/>
    <w:rsid w:val="11842AFE"/>
    <w:rsid w:val="11853A1F"/>
    <w:rsid w:val="118A3424"/>
    <w:rsid w:val="119B6301"/>
    <w:rsid w:val="11AC22CB"/>
    <w:rsid w:val="11B01D4E"/>
    <w:rsid w:val="11B05AE9"/>
    <w:rsid w:val="11BE3532"/>
    <w:rsid w:val="11CA79E3"/>
    <w:rsid w:val="11CB4B00"/>
    <w:rsid w:val="11CD6E5A"/>
    <w:rsid w:val="11D12F8B"/>
    <w:rsid w:val="11D23D90"/>
    <w:rsid w:val="11D41929"/>
    <w:rsid w:val="11DA6C34"/>
    <w:rsid w:val="11DF1BA5"/>
    <w:rsid w:val="11E02D40"/>
    <w:rsid w:val="11E108C6"/>
    <w:rsid w:val="11E5642D"/>
    <w:rsid w:val="11E72BD0"/>
    <w:rsid w:val="11E84674"/>
    <w:rsid w:val="11F145B9"/>
    <w:rsid w:val="11F420C2"/>
    <w:rsid w:val="11F768FD"/>
    <w:rsid w:val="11F81B24"/>
    <w:rsid w:val="11F95901"/>
    <w:rsid w:val="11FA67BC"/>
    <w:rsid w:val="120D298B"/>
    <w:rsid w:val="12130FC5"/>
    <w:rsid w:val="12205369"/>
    <w:rsid w:val="12263E58"/>
    <w:rsid w:val="12285295"/>
    <w:rsid w:val="122C06A3"/>
    <w:rsid w:val="12371119"/>
    <w:rsid w:val="12405ED2"/>
    <w:rsid w:val="124D479B"/>
    <w:rsid w:val="124E6D08"/>
    <w:rsid w:val="12520511"/>
    <w:rsid w:val="12565FF1"/>
    <w:rsid w:val="1261313B"/>
    <w:rsid w:val="12694C09"/>
    <w:rsid w:val="126C7C11"/>
    <w:rsid w:val="1273473A"/>
    <w:rsid w:val="127B54E8"/>
    <w:rsid w:val="12811C33"/>
    <w:rsid w:val="1283439D"/>
    <w:rsid w:val="12874700"/>
    <w:rsid w:val="128A0884"/>
    <w:rsid w:val="128C6866"/>
    <w:rsid w:val="128E50BD"/>
    <w:rsid w:val="12901707"/>
    <w:rsid w:val="12920568"/>
    <w:rsid w:val="1294020D"/>
    <w:rsid w:val="129577F5"/>
    <w:rsid w:val="12A533C8"/>
    <w:rsid w:val="12B1030E"/>
    <w:rsid w:val="12B34B0C"/>
    <w:rsid w:val="12BF7808"/>
    <w:rsid w:val="12C6255D"/>
    <w:rsid w:val="12C709BE"/>
    <w:rsid w:val="12CC4FC2"/>
    <w:rsid w:val="12CE32EB"/>
    <w:rsid w:val="12D06034"/>
    <w:rsid w:val="12E4186B"/>
    <w:rsid w:val="12E7315A"/>
    <w:rsid w:val="12EC7054"/>
    <w:rsid w:val="12F3641A"/>
    <w:rsid w:val="12F804F7"/>
    <w:rsid w:val="12FC01AE"/>
    <w:rsid w:val="13080837"/>
    <w:rsid w:val="130E1B54"/>
    <w:rsid w:val="131243C4"/>
    <w:rsid w:val="131363AF"/>
    <w:rsid w:val="13377220"/>
    <w:rsid w:val="13397837"/>
    <w:rsid w:val="13427D20"/>
    <w:rsid w:val="136025B9"/>
    <w:rsid w:val="13671E28"/>
    <w:rsid w:val="136E152C"/>
    <w:rsid w:val="136F653F"/>
    <w:rsid w:val="13723B53"/>
    <w:rsid w:val="137B640E"/>
    <w:rsid w:val="137C56EB"/>
    <w:rsid w:val="138528E1"/>
    <w:rsid w:val="138A5ACE"/>
    <w:rsid w:val="138E7FAB"/>
    <w:rsid w:val="138F0CB6"/>
    <w:rsid w:val="139076C9"/>
    <w:rsid w:val="1395766C"/>
    <w:rsid w:val="13991492"/>
    <w:rsid w:val="13A552B6"/>
    <w:rsid w:val="13A6022E"/>
    <w:rsid w:val="13AB2569"/>
    <w:rsid w:val="13B87B26"/>
    <w:rsid w:val="13BD7DAA"/>
    <w:rsid w:val="13C5011C"/>
    <w:rsid w:val="13CA752F"/>
    <w:rsid w:val="13CC1D73"/>
    <w:rsid w:val="13D77898"/>
    <w:rsid w:val="13D9228D"/>
    <w:rsid w:val="13DF3648"/>
    <w:rsid w:val="13E1581F"/>
    <w:rsid w:val="13E37D30"/>
    <w:rsid w:val="13F00572"/>
    <w:rsid w:val="13F94505"/>
    <w:rsid w:val="141652F0"/>
    <w:rsid w:val="1431019E"/>
    <w:rsid w:val="14350035"/>
    <w:rsid w:val="14351626"/>
    <w:rsid w:val="14355565"/>
    <w:rsid w:val="14374D34"/>
    <w:rsid w:val="14466ED6"/>
    <w:rsid w:val="145121ED"/>
    <w:rsid w:val="145272D8"/>
    <w:rsid w:val="14574B7C"/>
    <w:rsid w:val="14575B88"/>
    <w:rsid w:val="146C70D8"/>
    <w:rsid w:val="14707223"/>
    <w:rsid w:val="14737EAB"/>
    <w:rsid w:val="14742086"/>
    <w:rsid w:val="14753BCC"/>
    <w:rsid w:val="1475405C"/>
    <w:rsid w:val="14756279"/>
    <w:rsid w:val="147576C4"/>
    <w:rsid w:val="147F2EF5"/>
    <w:rsid w:val="148202A2"/>
    <w:rsid w:val="1486107B"/>
    <w:rsid w:val="148D2E91"/>
    <w:rsid w:val="148F72EE"/>
    <w:rsid w:val="14940E1C"/>
    <w:rsid w:val="14970105"/>
    <w:rsid w:val="14A65571"/>
    <w:rsid w:val="14AC1BAE"/>
    <w:rsid w:val="14AD4426"/>
    <w:rsid w:val="14B36D86"/>
    <w:rsid w:val="14B64B16"/>
    <w:rsid w:val="14C31CB6"/>
    <w:rsid w:val="14C43B0A"/>
    <w:rsid w:val="14C54F08"/>
    <w:rsid w:val="14CA5DA7"/>
    <w:rsid w:val="14CB5B87"/>
    <w:rsid w:val="14CC21E4"/>
    <w:rsid w:val="14D716A3"/>
    <w:rsid w:val="14E41A70"/>
    <w:rsid w:val="14E81F1D"/>
    <w:rsid w:val="14FE7E22"/>
    <w:rsid w:val="14FF7F1A"/>
    <w:rsid w:val="15062F4F"/>
    <w:rsid w:val="150D43F1"/>
    <w:rsid w:val="15104CC4"/>
    <w:rsid w:val="15177165"/>
    <w:rsid w:val="151A5408"/>
    <w:rsid w:val="152011AA"/>
    <w:rsid w:val="1523342B"/>
    <w:rsid w:val="15276617"/>
    <w:rsid w:val="152903E2"/>
    <w:rsid w:val="152972F5"/>
    <w:rsid w:val="152C00E6"/>
    <w:rsid w:val="152C27E6"/>
    <w:rsid w:val="152F5411"/>
    <w:rsid w:val="153042EF"/>
    <w:rsid w:val="15366B06"/>
    <w:rsid w:val="153705FF"/>
    <w:rsid w:val="15386144"/>
    <w:rsid w:val="154E6B19"/>
    <w:rsid w:val="15533C8A"/>
    <w:rsid w:val="1558139A"/>
    <w:rsid w:val="155C3DAD"/>
    <w:rsid w:val="155E2C12"/>
    <w:rsid w:val="1568443D"/>
    <w:rsid w:val="156E6081"/>
    <w:rsid w:val="157276A6"/>
    <w:rsid w:val="157A4C84"/>
    <w:rsid w:val="157D3579"/>
    <w:rsid w:val="1583503F"/>
    <w:rsid w:val="15880269"/>
    <w:rsid w:val="158A6F99"/>
    <w:rsid w:val="158B4B46"/>
    <w:rsid w:val="159030BA"/>
    <w:rsid w:val="1591001E"/>
    <w:rsid w:val="159956F4"/>
    <w:rsid w:val="159C2BD4"/>
    <w:rsid w:val="15A24B3A"/>
    <w:rsid w:val="15A74ED8"/>
    <w:rsid w:val="15AE0F0E"/>
    <w:rsid w:val="15B26ACE"/>
    <w:rsid w:val="15BB3475"/>
    <w:rsid w:val="15C31963"/>
    <w:rsid w:val="15CF7CA1"/>
    <w:rsid w:val="15E14CE4"/>
    <w:rsid w:val="15F05CBD"/>
    <w:rsid w:val="15F451D0"/>
    <w:rsid w:val="1607299C"/>
    <w:rsid w:val="160A7059"/>
    <w:rsid w:val="160C4B83"/>
    <w:rsid w:val="16141ED3"/>
    <w:rsid w:val="161B0E52"/>
    <w:rsid w:val="161D03A8"/>
    <w:rsid w:val="161D68B6"/>
    <w:rsid w:val="161F63B3"/>
    <w:rsid w:val="16234D35"/>
    <w:rsid w:val="16264FA6"/>
    <w:rsid w:val="1626782C"/>
    <w:rsid w:val="16270207"/>
    <w:rsid w:val="16411453"/>
    <w:rsid w:val="16495CD1"/>
    <w:rsid w:val="164A3979"/>
    <w:rsid w:val="1652049D"/>
    <w:rsid w:val="16526B7A"/>
    <w:rsid w:val="165869DD"/>
    <w:rsid w:val="16590824"/>
    <w:rsid w:val="16680A2B"/>
    <w:rsid w:val="166A68E1"/>
    <w:rsid w:val="166E2F2C"/>
    <w:rsid w:val="1675333B"/>
    <w:rsid w:val="167C503D"/>
    <w:rsid w:val="168270C2"/>
    <w:rsid w:val="1690552C"/>
    <w:rsid w:val="16916A50"/>
    <w:rsid w:val="169712C6"/>
    <w:rsid w:val="169732C2"/>
    <w:rsid w:val="169776C1"/>
    <w:rsid w:val="169C77DB"/>
    <w:rsid w:val="16A301F9"/>
    <w:rsid w:val="16A4586D"/>
    <w:rsid w:val="16A77D91"/>
    <w:rsid w:val="16A8309B"/>
    <w:rsid w:val="16AD3347"/>
    <w:rsid w:val="16AE1B44"/>
    <w:rsid w:val="16AF7E3F"/>
    <w:rsid w:val="16B13B54"/>
    <w:rsid w:val="16B611FE"/>
    <w:rsid w:val="16BF2E5A"/>
    <w:rsid w:val="16CC53F5"/>
    <w:rsid w:val="16CD6CF1"/>
    <w:rsid w:val="16D33D28"/>
    <w:rsid w:val="16D7791D"/>
    <w:rsid w:val="16E87B7A"/>
    <w:rsid w:val="16EF10A7"/>
    <w:rsid w:val="16FE083D"/>
    <w:rsid w:val="17022AAA"/>
    <w:rsid w:val="170800A1"/>
    <w:rsid w:val="170831C7"/>
    <w:rsid w:val="171A2B50"/>
    <w:rsid w:val="171C0619"/>
    <w:rsid w:val="171D33B9"/>
    <w:rsid w:val="17204614"/>
    <w:rsid w:val="1724156F"/>
    <w:rsid w:val="17326CDE"/>
    <w:rsid w:val="1736285E"/>
    <w:rsid w:val="173C79E2"/>
    <w:rsid w:val="17426615"/>
    <w:rsid w:val="174301C2"/>
    <w:rsid w:val="17433FD1"/>
    <w:rsid w:val="174606C2"/>
    <w:rsid w:val="1747132C"/>
    <w:rsid w:val="17496CA6"/>
    <w:rsid w:val="174D4A39"/>
    <w:rsid w:val="175448D2"/>
    <w:rsid w:val="176B6597"/>
    <w:rsid w:val="177531CF"/>
    <w:rsid w:val="17772313"/>
    <w:rsid w:val="1777739E"/>
    <w:rsid w:val="178451A6"/>
    <w:rsid w:val="179168DA"/>
    <w:rsid w:val="179D01CD"/>
    <w:rsid w:val="179E495F"/>
    <w:rsid w:val="17A33AFE"/>
    <w:rsid w:val="17AD3CBB"/>
    <w:rsid w:val="17AE56F1"/>
    <w:rsid w:val="17AF37D3"/>
    <w:rsid w:val="17B85352"/>
    <w:rsid w:val="17B86DF0"/>
    <w:rsid w:val="17BE3A39"/>
    <w:rsid w:val="17DD0678"/>
    <w:rsid w:val="17DF5360"/>
    <w:rsid w:val="17E0209C"/>
    <w:rsid w:val="17E77B30"/>
    <w:rsid w:val="17EA3B6D"/>
    <w:rsid w:val="17EE4E8D"/>
    <w:rsid w:val="17F21810"/>
    <w:rsid w:val="17F70AA4"/>
    <w:rsid w:val="17F7334D"/>
    <w:rsid w:val="18111CA8"/>
    <w:rsid w:val="181772BB"/>
    <w:rsid w:val="181F09DA"/>
    <w:rsid w:val="18200D5D"/>
    <w:rsid w:val="18246878"/>
    <w:rsid w:val="18252ED6"/>
    <w:rsid w:val="1826647B"/>
    <w:rsid w:val="18277D5D"/>
    <w:rsid w:val="18324A3B"/>
    <w:rsid w:val="18356A8E"/>
    <w:rsid w:val="183B495E"/>
    <w:rsid w:val="183B653B"/>
    <w:rsid w:val="184711F3"/>
    <w:rsid w:val="184B7610"/>
    <w:rsid w:val="184F3980"/>
    <w:rsid w:val="185E0C68"/>
    <w:rsid w:val="18691408"/>
    <w:rsid w:val="18697B91"/>
    <w:rsid w:val="187070F3"/>
    <w:rsid w:val="18744FE6"/>
    <w:rsid w:val="18754C6F"/>
    <w:rsid w:val="18771D6F"/>
    <w:rsid w:val="187C3BA8"/>
    <w:rsid w:val="187D77C4"/>
    <w:rsid w:val="187E5C13"/>
    <w:rsid w:val="18827403"/>
    <w:rsid w:val="18894B39"/>
    <w:rsid w:val="188E1146"/>
    <w:rsid w:val="18937914"/>
    <w:rsid w:val="18983BCB"/>
    <w:rsid w:val="18A312F5"/>
    <w:rsid w:val="18A92F99"/>
    <w:rsid w:val="18AD73A7"/>
    <w:rsid w:val="18AE7D56"/>
    <w:rsid w:val="18AF7B5C"/>
    <w:rsid w:val="18B04DE4"/>
    <w:rsid w:val="18B404C5"/>
    <w:rsid w:val="18C07F6F"/>
    <w:rsid w:val="18C264C9"/>
    <w:rsid w:val="18C55F11"/>
    <w:rsid w:val="18CB3C20"/>
    <w:rsid w:val="18CE589E"/>
    <w:rsid w:val="18E8793A"/>
    <w:rsid w:val="18EC7FD0"/>
    <w:rsid w:val="18F01648"/>
    <w:rsid w:val="18F51AD8"/>
    <w:rsid w:val="18F83E1D"/>
    <w:rsid w:val="18FA4C26"/>
    <w:rsid w:val="18FE47EC"/>
    <w:rsid w:val="1902197D"/>
    <w:rsid w:val="19053C66"/>
    <w:rsid w:val="1908335C"/>
    <w:rsid w:val="19085820"/>
    <w:rsid w:val="19132FAA"/>
    <w:rsid w:val="19134F44"/>
    <w:rsid w:val="191444F6"/>
    <w:rsid w:val="19226D5D"/>
    <w:rsid w:val="192357A6"/>
    <w:rsid w:val="192560BE"/>
    <w:rsid w:val="192D74AC"/>
    <w:rsid w:val="193122CA"/>
    <w:rsid w:val="19321DDC"/>
    <w:rsid w:val="1935282A"/>
    <w:rsid w:val="1938139F"/>
    <w:rsid w:val="19391701"/>
    <w:rsid w:val="19420866"/>
    <w:rsid w:val="194971F6"/>
    <w:rsid w:val="19537FF1"/>
    <w:rsid w:val="19595138"/>
    <w:rsid w:val="195A0528"/>
    <w:rsid w:val="195B5EA0"/>
    <w:rsid w:val="1967271A"/>
    <w:rsid w:val="196A2C3A"/>
    <w:rsid w:val="1976429E"/>
    <w:rsid w:val="19770F23"/>
    <w:rsid w:val="19815306"/>
    <w:rsid w:val="198338F7"/>
    <w:rsid w:val="19865758"/>
    <w:rsid w:val="198725D3"/>
    <w:rsid w:val="1993236D"/>
    <w:rsid w:val="1998667C"/>
    <w:rsid w:val="19A01EB0"/>
    <w:rsid w:val="19A33B4E"/>
    <w:rsid w:val="19AA6E06"/>
    <w:rsid w:val="19AB0367"/>
    <w:rsid w:val="19B4048F"/>
    <w:rsid w:val="19B42C45"/>
    <w:rsid w:val="19B77A18"/>
    <w:rsid w:val="19C53B4E"/>
    <w:rsid w:val="19D34A09"/>
    <w:rsid w:val="19D72492"/>
    <w:rsid w:val="19D86F9C"/>
    <w:rsid w:val="19DB75C3"/>
    <w:rsid w:val="19DC36D8"/>
    <w:rsid w:val="19E7638B"/>
    <w:rsid w:val="19E82D37"/>
    <w:rsid w:val="19ED4D49"/>
    <w:rsid w:val="19FC4ED6"/>
    <w:rsid w:val="19FD03D5"/>
    <w:rsid w:val="1A0874CD"/>
    <w:rsid w:val="1A18294A"/>
    <w:rsid w:val="1A197222"/>
    <w:rsid w:val="1A1A6F64"/>
    <w:rsid w:val="1A1C46CC"/>
    <w:rsid w:val="1A1F2CAE"/>
    <w:rsid w:val="1A236F2D"/>
    <w:rsid w:val="1A3F3FED"/>
    <w:rsid w:val="1A3F54F7"/>
    <w:rsid w:val="1A423E49"/>
    <w:rsid w:val="1A436545"/>
    <w:rsid w:val="1A717CBA"/>
    <w:rsid w:val="1A74233B"/>
    <w:rsid w:val="1A786CE6"/>
    <w:rsid w:val="1A7B5597"/>
    <w:rsid w:val="1A816633"/>
    <w:rsid w:val="1A861582"/>
    <w:rsid w:val="1A8878DB"/>
    <w:rsid w:val="1A8F5435"/>
    <w:rsid w:val="1A92793A"/>
    <w:rsid w:val="1A980907"/>
    <w:rsid w:val="1AA12BA8"/>
    <w:rsid w:val="1AA22BB7"/>
    <w:rsid w:val="1AA73617"/>
    <w:rsid w:val="1AA74A51"/>
    <w:rsid w:val="1AA863A2"/>
    <w:rsid w:val="1AA96BE4"/>
    <w:rsid w:val="1AAB193A"/>
    <w:rsid w:val="1AB23B74"/>
    <w:rsid w:val="1AB7392D"/>
    <w:rsid w:val="1ABE1B7C"/>
    <w:rsid w:val="1ABF21FA"/>
    <w:rsid w:val="1AD16710"/>
    <w:rsid w:val="1AD226C7"/>
    <w:rsid w:val="1AD25C3A"/>
    <w:rsid w:val="1AE45D70"/>
    <w:rsid w:val="1AEA3DEC"/>
    <w:rsid w:val="1B026FD1"/>
    <w:rsid w:val="1B030081"/>
    <w:rsid w:val="1B040B27"/>
    <w:rsid w:val="1B142BD3"/>
    <w:rsid w:val="1B1C4BF8"/>
    <w:rsid w:val="1B2E7D9E"/>
    <w:rsid w:val="1B2F7CA1"/>
    <w:rsid w:val="1B3038E7"/>
    <w:rsid w:val="1B322A3C"/>
    <w:rsid w:val="1B324DFA"/>
    <w:rsid w:val="1B370090"/>
    <w:rsid w:val="1B3C62DC"/>
    <w:rsid w:val="1B407E76"/>
    <w:rsid w:val="1B412081"/>
    <w:rsid w:val="1B416860"/>
    <w:rsid w:val="1B423664"/>
    <w:rsid w:val="1B46351E"/>
    <w:rsid w:val="1B4909F4"/>
    <w:rsid w:val="1B4C0E33"/>
    <w:rsid w:val="1B5146FC"/>
    <w:rsid w:val="1B527023"/>
    <w:rsid w:val="1B542EDD"/>
    <w:rsid w:val="1B544A73"/>
    <w:rsid w:val="1B5548C8"/>
    <w:rsid w:val="1B624937"/>
    <w:rsid w:val="1B6443B9"/>
    <w:rsid w:val="1B660D8F"/>
    <w:rsid w:val="1B696225"/>
    <w:rsid w:val="1B6A36C5"/>
    <w:rsid w:val="1B6B43E0"/>
    <w:rsid w:val="1B790E64"/>
    <w:rsid w:val="1B83368E"/>
    <w:rsid w:val="1B850614"/>
    <w:rsid w:val="1B8C2A0F"/>
    <w:rsid w:val="1BA549B5"/>
    <w:rsid w:val="1BB26532"/>
    <w:rsid w:val="1BB27AA1"/>
    <w:rsid w:val="1BB6780E"/>
    <w:rsid w:val="1BBD459C"/>
    <w:rsid w:val="1BBE3252"/>
    <w:rsid w:val="1BC2269E"/>
    <w:rsid w:val="1BC431C1"/>
    <w:rsid w:val="1BCA3EEA"/>
    <w:rsid w:val="1BD839DE"/>
    <w:rsid w:val="1BD963C7"/>
    <w:rsid w:val="1BE03C9A"/>
    <w:rsid w:val="1BE83E3B"/>
    <w:rsid w:val="1BEC5CD6"/>
    <w:rsid w:val="1BFA7497"/>
    <w:rsid w:val="1C004D09"/>
    <w:rsid w:val="1C0928C4"/>
    <w:rsid w:val="1C0B012E"/>
    <w:rsid w:val="1C15116D"/>
    <w:rsid w:val="1C1D701D"/>
    <w:rsid w:val="1C275716"/>
    <w:rsid w:val="1C306C7F"/>
    <w:rsid w:val="1C350400"/>
    <w:rsid w:val="1C3B5B27"/>
    <w:rsid w:val="1C3E301B"/>
    <w:rsid w:val="1C414B9A"/>
    <w:rsid w:val="1C4303CE"/>
    <w:rsid w:val="1C431D00"/>
    <w:rsid w:val="1C4B58C3"/>
    <w:rsid w:val="1C4C6974"/>
    <w:rsid w:val="1C502276"/>
    <w:rsid w:val="1C520991"/>
    <w:rsid w:val="1C5A20B8"/>
    <w:rsid w:val="1C5E4821"/>
    <w:rsid w:val="1C610A4B"/>
    <w:rsid w:val="1C635019"/>
    <w:rsid w:val="1C653203"/>
    <w:rsid w:val="1C73491E"/>
    <w:rsid w:val="1C75007C"/>
    <w:rsid w:val="1C800796"/>
    <w:rsid w:val="1C8D5B2F"/>
    <w:rsid w:val="1C924061"/>
    <w:rsid w:val="1C94080A"/>
    <w:rsid w:val="1CA876F0"/>
    <w:rsid w:val="1CB4561B"/>
    <w:rsid w:val="1CB96865"/>
    <w:rsid w:val="1CBC195B"/>
    <w:rsid w:val="1CC2186B"/>
    <w:rsid w:val="1CC760CA"/>
    <w:rsid w:val="1CC94861"/>
    <w:rsid w:val="1CCC2655"/>
    <w:rsid w:val="1CCE33C6"/>
    <w:rsid w:val="1CD04429"/>
    <w:rsid w:val="1CD32BAF"/>
    <w:rsid w:val="1CD76425"/>
    <w:rsid w:val="1CE02DC8"/>
    <w:rsid w:val="1CEA33B6"/>
    <w:rsid w:val="1CF25265"/>
    <w:rsid w:val="1CFC2E07"/>
    <w:rsid w:val="1D057D11"/>
    <w:rsid w:val="1D1637CF"/>
    <w:rsid w:val="1D282C83"/>
    <w:rsid w:val="1D2D0D39"/>
    <w:rsid w:val="1D32315D"/>
    <w:rsid w:val="1D324127"/>
    <w:rsid w:val="1D333B25"/>
    <w:rsid w:val="1D34117A"/>
    <w:rsid w:val="1D342C74"/>
    <w:rsid w:val="1D4A4E0F"/>
    <w:rsid w:val="1D4E38B5"/>
    <w:rsid w:val="1D4E65B5"/>
    <w:rsid w:val="1D5B0F02"/>
    <w:rsid w:val="1D5C7586"/>
    <w:rsid w:val="1D5F31D7"/>
    <w:rsid w:val="1D7D18F5"/>
    <w:rsid w:val="1D80568F"/>
    <w:rsid w:val="1D8D19F1"/>
    <w:rsid w:val="1D9D3ADB"/>
    <w:rsid w:val="1D9F621B"/>
    <w:rsid w:val="1DA000F7"/>
    <w:rsid w:val="1DAA4B3E"/>
    <w:rsid w:val="1DAC3E8E"/>
    <w:rsid w:val="1DB67140"/>
    <w:rsid w:val="1DB80FCB"/>
    <w:rsid w:val="1DBA47DA"/>
    <w:rsid w:val="1DBB7845"/>
    <w:rsid w:val="1DBD1F68"/>
    <w:rsid w:val="1DCC3D4D"/>
    <w:rsid w:val="1DD01570"/>
    <w:rsid w:val="1DD05069"/>
    <w:rsid w:val="1DDA6E3B"/>
    <w:rsid w:val="1DE0794E"/>
    <w:rsid w:val="1DE1641B"/>
    <w:rsid w:val="1DE81822"/>
    <w:rsid w:val="1DEA48C7"/>
    <w:rsid w:val="1DF061CE"/>
    <w:rsid w:val="1DF30A60"/>
    <w:rsid w:val="1DF71FE3"/>
    <w:rsid w:val="1E003ABB"/>
    <w:rsid w:val="1E0419B2"/>
    <w:rsid w:val="1E064D24"/>
    <w:rsid w:val="1E092CB8"/>
    <w:rsid w:val="1E126B09"/>
    <w:rsid w:val="1E193E07"/>
    <w:rsid w:val="1E224C87"/>
    <w:rsid w:val="1E253DA6"/>
    <w:rsid w:val="1E262080"/>
    <w:rsid w:val="1E272630"/>
    <w:rsid w:val="1E2F3AF3"/>
    <w:rsid w:val="1E341119"/>
    <w:rsid w:val="1E367D62"/>
    <w:rsid w:val="1E445C34"/>
    <w:rsid w:val="1E4650F4"/>
    <w:rsid w:val="1E4C502A"/>
    <w:rsid w:val="1E52161E"/>
    <w:rsid w:val="1E540B70"/>
    <w:rsid w:val="1E553163"/>
    <w:rsid w:val="1E5C0DCF"/>
    <w:rsid w:val="1E5C4EC5"/>
    <w:rsid w:val="1E650DFA"/>
    <w:rsid w:val="1E660D03"/>
    <w:rsid w:val="1E663DB4"/>
    <w:rsid w:val="1E691EE4"/>
    <w:rsid w:val="1E6A16BD"/>
    <w:rsid w:val="1E6A69B3"/>
    <w:rsid w:val="1E6E1678"/>
    <w:rsid w:val="1E7875AB"/>
    <w:rsid w:val="1E7A17F8"/>
    <w:rsid w:val="1E7D0799"/>
    <w:rsid w:val="1E802158"/>
    <w:rsid w:val="1E862738"/>
    <w:rsid w:val="1E9237C3"/>
    <w:rsid w:val="1E9E72DD"/>
    <w:rsid w:val="1EA172D8"/>
    <w:rsid w:val="1EA339FF"/>
    <w:rsid w:val="1EA63B35"/>
    <w:rsid w:val="1EA77392"/>
    <w:rsid w:val="1EAC6E03"/>
    <w:rsid w:val="1EB019C7"/>
    <w:rsid w:val="1EB124C4"/>
    <w:rsid w:val="1EB46F1E"/>
    <w:rsid w:val="1EB8152A"/>
    <w:rsid w:val="1EBD1002"/>
    <w:rsid w:val="1ECB3ABB"/>
    <w:rsid w:val="1EE53850"/>
    <w:rsid w:val="1EE62603"/>
    <w:rsid w:val="1EF26B32"/>
    <w:rsid w:val="1EF97FE3"/>
    <w:rsid w:val="1F0173A8"/>
    <w:rsid w:val="1F064036"/>
    <w:rsid w:val="1F0664F5"/>
    <w:rsid w:val="1F0D2A0A"/>
    <w:rsid w:val="1F1D6984"/>
    <w:rsid w:val="1F252F87"/>
    <w:rsid w:val="1F2C040C"/>
    <w:rsid w:val="1F2F3821"/>
    <w:rsid w:val="1F322205"/>
    <w:rsid w:val="1F3464C4"/>
    <w:rsid w:val="1F3B09BA"/>
    <w:rsid w:val="1F417B93"/>
    <w:rsid w:val="1F595CC9"/>
    <w:rsid w:val="1F5A021A"/>
    <w:rsid w:val="1F5E5CFF"/>
    <w:rsid w:val="1F622F93"/>
    <w:rsid w:val="1F681704"/>
    <w:rsid w:val="1F796499"/>
    <w:rsid w:val="1F7C1E33"/>
    <w:rsid w:val="1F8654CC"/>
    <w:rsid w:val="1F9479CB"/>
    <w:rsid w:val="1F952BFB"/>
    <w:rsid w:val="1F991123"/>
    <w:rsid w:val="1F9D2152"/>
    <w:rsid w:val="1F9D666D"/>
    <w:rsid w:val="1F9E01C6"/>
    <w:rsid w:val="1FA04D20"/>
    <w:rsid w:val="1FA22701"/>
    <w:rsid w:val="1FAC0A26"/>
    <w:rsid w:val="1FB0355B"/>
    <w:rsid w:val="1FBA5691"/>
    <w:rsid w:val="1FC23906"/>
    <w:rsid w:val="1FCA0EAC"/>
    <w:rsid w:val="1FD271DC"/>
    <w:rsid w:val="1FD53E7C"/>
    <w:rsid w:val="1FDF265B"/>
    <w:rsid w:val="1FE5542C"/>
    <w:rsid w:val="1FE87CD0"/>
    <w:rsid w:val="1FE87ED8"/>
    <w:rsid w:val="1FF54939"/>
    <w:rsid w:val="1FF82046"/>
    <w:rsid w:val="1FFD0E50"/>
    <w:rsid w:val="2005091A"/>
    <w:rsid w:val="200F3529"/>
    <w:rsid w:val="20133F2A"/>
    <w:rsid w:val="20144F98"/>
    <w:rsid w:val="201B2C09"/>
    <w:rsid w:val="202A3323"/>
    <w:rsid w:val="20364117"/>
    <w:rsid w:val="20420BCD"/>
    <w:rsid w:val="20453F3D"/>
    <w:rsid w:val="20521DB3"/>
    <w:rsid w:val="20542C69"/>
    <w:rsid w:val="2055550C"/>
    <w:rsid w:val="206674D2"/>
    <w:rsid w:val="206C322B"/>
    <w:rsid w:val="207352B3"/>
    <w:rsid w:val="207538CF"/>
    <w:rsid w:val="207627B2"/>
    <w:rsid w:val="20775E19"/>
    <w:rsid w:val="207C6A22"/>
    <w:rsid w:val="207D68CF"/>
    <w:rsid w:val="20845DD9"/>
    <w:rsid w:val="208A0E68"/>
    <w:rsid w:val="208F0C51"/>
    <w:rsid w:val="20914C90"/>
    <w:rsid w:val="209A569E"/>
    <w:rsid w:val="209D412C"/>
    <w:rsid w:val="209F11B8"/>
    <w:rsid w:val="20A25ED6"/>
    <w:rsid w:val="20B55BFA"/>
    <w:rsid w:val="20BC5C67"/>
    <w:rsid w:val="20CD11DF"/>
    <w:rsid w:val="20D25F64"/>
    <w:rsid w:val="20D607AC"/>
    <w:rsid w:val="20D9745F"/>
    <w:rsid w:val="20ED2D1A"/>
    <w:rsid w:val="20FC6CB8"/>
    <w:rsid w:val="20FE5B73"/>
    <w:rsid w:val="20FF271D"/>
    <w:rsid w:val="21026B76"/>
    <w:rsid w:val="21034287"/>
    <w:rsid w:val="21097415"/>
    <w:rsid w:val="210D14D6"/>
    <w:rsid w:val="2114231E"/>
    <w:rsid w:val="212058C0"/>
    <w:rsid w:val="21265F9C"/>
    <w:rsid w:val="212B632B"/>
    <w:rsid w:val="21317B90"/>
    <w:rsid w:val="2135151A"/>
    <w:rsid w:val="2136612F"/>
    <w:rsid w:val="21433BC3"/>
    <w:rsid w:val="2145025F"/>
    <w:rsid w:val="21482AEF"/>
    <w:rsid w:val="214B077B"/>
    <w:rsid w:val="214D0D45"/>
    <w:rsid w:val="215268C9"/>
    <w:rsid w:val="2153606A"/>
    <w:rsid w:val="21541F64"/>
    <w:rsid w:val="21552630"/>
    <w:rsid w:val="215A313B"/>
    <w:rsid w:val="215F1C5F"/>
    <w:rsid w:val="21626976"/>
    <w:rsid w:val="2175521E"/>
    <w:rsid w:val="217B281F"/>
    <w:rsid w:val="2190749B"/>
    <w:rsid w:val="2198488B"/>
    <w:rsid w:val="21A45146"/>
    <w:rsid w:val="21C127EB"/>
    <w:rsid w:val="21C8685D"/>
    <w:rsid w:val="21CC32B2"/>
    <w:rsid w:val="21CE5260"/>
    <w:rsid w:val="21D3705F"/>
    <w:rsid w:val="21D66AA6"/>
    <w:rsid w:val="21DC03C5"/>
    <w:rsid w:val="21E50C90"/>
    <w:rsid w:val="21E804BE"/>
    <w:rsid w:val="21E867A8"/>
    <w:rsid w:val="21EC43CA"/>
    <w:rsid w:val="21F07DFD"/>
    <w:rsid w:val="21F46D0A"/>
    <w:rsid w:val="220054D4"/>
    <w:rsid w:val="2200796C"/>
    <w:rsid w:val="220A6B5B"/>
    <w:rsid w:val="220C547A"/>
    <w:rsid w:val="22101BA0"/>
    <w:rsid w:val="22110D74"/>
    <w:rsid w:val="222134F8"/>
    <w:rsid w:val="222D5262"/>
    <w:rsid w:val="22364F87"/>
    <w:rsid w:val="22511F3E"/>
    <w:rsid w:val="2254144D"/>
    <w:rsid w:val="22571DE9"/>
    <w:rsid w:val="22612599"/>
    <w:rsid w:val="2264162E"/>
    <w:rsid w:val="226D0C67"/>
    <w:rsid w:val="226E5F61"/>
    <w:rsid w:val="226F3551"/>
    <w:rsid w:val="22795A8D"/>
    <w:rsid w:val="227F1D6C"/>
    <w:rsid w:val="22810368"/>
    <w:rsid w:val="22811C2C"/>
    <w:rsid w:val="228703D1"/>
    <w:rsid w:val="228712D0"/>
    <w:rsid w:val="229B5DF1"/>
    <w:rsid w:val="22A341F2"/>
    <w:rsid w:val="22A34E94"/>
    <w:rsid w:val="22A66AF9"/>
    <w:rsid w:val="22B0591C"/>
    <w:rsid w:val="22B365D8"/>
    <w:rsid w:val="22B66955"/>
    <w:rsid w:val="22B90C43"/>
    <w:rsid w:val="22BB1412"/>
    <w:rsid w:val="22BE2F28"/>
    <w:rsid w:val="22C07B5E"/>
    <w:rsid w:val="22CA3482"/>
    <w:rsid w:val="22CC4D82"/>
    <w:rsid w:val="22CD16A3"/>
    <w:rsid w:val="22D1080F"/>
    <w:rsid w:val="22D40891"/>
    <w:rsid w:val="22D6566F"/>
    <w:rsid w:val="22E00160"/>
    <w:rsid w:val="22E13D3C"/>
    <w:rsid w:val="22E25742"/>
    <w:rsid w:val="22E95150"/>
    <w:rsid w:val="22EB3488"/>
    <w:rsid w:val="22F37A7A"/>
    <w:rsid w:val="22FF1CDC"/>
    <w:rsid w:val="22FF708C"/>
    <w:rsid w:val="23027F92"/>
    <w:rsid w:val="23082DDD"/>
    <w:rsid w:val="23135B74"/>
    <w:rsid w:val="23137BC8"/>
    <w:rsid w:val="23285E13"/>
    <w:rsid w:val="232D45BC"/>
    <w:rsid w:val="233A74F6"/>
    <w:rsid w:val="23462E2B"/>
    <w:rsid w:val="23485EE1"/>
    <w:rsid w:val="234D2E95"/>
    <w:rsid w:val="234E35D2"/>
    <w:rsid w:val="234F7AD8"/>
    <w:rsid w:val="235300B7"/>
    <w:rsid w:val="23586819"/>
    <w:rsid w:val="235C2FCA"/>
    <w:rsid w:val="235C698F"/>
    <w:rsid w:val="2366295C"/>
    <w:rsid w:val="237B75B2"/>
    <w:rsid w:val="23906919"/>
    <w:rsid w:val="239A63FF"/>
    <w:rsid w:val="239B00EF"/>
    <w:rsid w:val="239B5E1E"/>
    <w:rsid w:val="23A92A5B"/>
    <w:rsid w:val="23AA5D74"/>
    <w:rsid w:val="23AD2838"/>
    <w:rsid w:val="23AF13B3"/>
    <w:rsid w:val="23B82CA2"/>
    <w:rsid w:val="23D271FE"/>
    <w:rsid w:val="23D27E6D"/>
    <w:rsid w:val="23D40E02"/>
    <w:rsid w:val="23D51517"/>
    <w:rsid w:val="23D9423B"/>
    <w:rsid w:val="23DA7B6F"/>
    <w:rsid w:val="23DC6C0F"/>
    <w:rsid w:val="23DD0B20"/>
    <w:rsid w:val="23E345A4"/>
    <w:rsid w:val="23EB381F"/>
    <w:rsid w:val="23F929F0"/>
    <w:rsid w:val="23FD220D"/>
    <w:rsid w:val="24045384"/>
    <w:rsid w:val="240B487F"/>
    <w:rsid w:val="240F50D6"/>
    <w:rsid w:val="24162C02"/>
    <w:rsid w:val="241C4607"/>
    <w:rsid w:val="242553CE"/>
    <w:rsid w:val="242675BC"/>
    <w:rsid w:val="2427220F"/>
    <w:rsid w:val="242A21C4"/>
    <w:rsid w:val="243379F0"/>
    <w:rsid w:val="243B647C"/>
    <w:rsid w:val="243F5C4A"/>
    <w:rsid w:val="24405277"/>
    <w:rsid w:val="244219CB"/>
    <w:rsid w:val="24422105"/>
    <w:rsid w:val="24422C38"/>
    <w:rsid w:val="244326A9"/>
    <w:rsid w:val="24511148"/>
    <w:rsid w:val="24567F9E"/>
    <w:rsid w:val="245770CE"/>
    <w:rsid w:val="24621398"/>
    <w:rsid w:val="24755518"/>
    <w:rsid w:val="24765B0F"/>
    <w:rsid w:val="247B68DA"/>
    <w:rsid w:val="248147FC"/>
    <w:rsid w:val="24824431"/>
    <w:rsid w:val="248467DC"/>
    <w:rsid w:val="248933D4"/>
    <w:rsid w:val="24894DBF"/>
    <w:rsid w:val="24971BA4"/>
    <w:rsid w:val="24981E3D"/>
    <w:rsid w:val="249B3134"/>
    <w:rsid w:val="249C166A"/>
    <w:rsid w:val="249C3CAE"/>
    <w:rsid w:val="249D6DA9"/>
    <w:rsid w:val="249F1A1F"/>
    <w:rsid w:val="24AF11CD"/>
    <w:rsid w:val="24AF2458"/>
    <w:rsid w:val="24B92D1A"/>
    <w:rsid w:val="24BA163C"/>
    <w:rsid w:val="24BF6324"/>
    <w:rsid w:val="24C17615"/>
    <w:rsid w:val="24CA042D"/>
    <w:rsid w:val="24CB19FA"/>
    <w:rsid w:val="24CE68BA"/>
    <w:rsid w:val="24D86CE7"/>
    <w:rsid w:val="24DA0DEA"/>
    <w:rsid w:val="24DC46CA"/>
    <w:rsid w:val="24EB443B"/>
    <w:rsid w:val="24F157F5"/>
    <w:rsid w:val="24F649FB"/>
    <w:rsid w:val="24FD380F"/>
    <w:rsid w:val="25004844"/>
    <w:rsid w:val="250738D5"/>
    <w:rsid w:val="250A7BCC"/>
    <w:rsid w:val="251B2B55"/>
    <w:rsid w:val="25343293"/>
    <w:rsid w:val="2536529E"/>
    <w:rsid w:val="25391ACB"/>
    <w:rsid w:val="253C5932"/>
    <w:rsid w:val="253C732E"/>
    <w:rsid w:val="25417E88"/>
    <w:rsid w:val="254259F1"/>
    <w:rsid w:val="2550709E"/>
    <w:rsid w:val="25507E4C"/>
    <w:rsid w:val="25554E70"/>
    <w:rsid w:val="25622AB8"/>
    <w:rsid w:val="256B20A0"/>
    <w:rsid w:val="25736817"/>
    <w:rsid w:val="25776207"/>
    <w:rsid w:val="257D710D"/>
    <w:rsid w:val="25854DF7"/>
    <w:rsid w:val="258F689A"/>
    <w:rsid w:val="25901959"/>
    <w:rsid w:val="25973F8E"/>
    <w:rsid w:val="259D6817"/>
    <w:rsid w:val="25B43FE7"/>
    <w:rsid w:val="25B71B5D"/>
    <w:rsid w:val="25B7642C"/>
    <w:rsid w:val="25B8552C"/>
    <w:rsid w:val="25BB432A"/>
    <w:rsid w:val="25C82027"/>
    <w:rsid w:val="25CB0E0C"/>
    <w:rsid w:val="25D52378"/>
    <w:rsid w:val="25D53203"/>
    <w:rsid w:val="25D6554A"/>
    <w:rsid w:val="25DC6D0D"/>
    <w:rsid w:val="25DE1B67"/>
    <w:rsid w:val="25EA1B35"/>
    <w:rsid w:val="25FA58CD"/>
    <w:rsid w:val="25FF0B33"/>
    <w:rsid w:val="25FF31C6"/>
    <w:rsid w:val="260333D3"/>
    <w:rsid w:val="26097B20"/>
    <w:rsid w:val="260D07F6"/>
    <w:rsid w:val="261861F9"/>
    <w:rsid w:val="261E6DF0"/>
    <w:rsid w:val="262667AE"/>
    <w:rsid w:val="26297825"/>
    <w:rsid w:val="262C3F7B"/>
    <w:rsid w:val="2631176B"/>
    <w:rsid w:val="263D1C3C"/>
    <w:rsid w:val="2650472E"/>
    <w:rsid w:val="26581ABA"/>
    <w:rsid w:val="2659550E"/>
    <w:rsid w:val="265A1CD1"/>
    <w:rsid w:val="265B3CEE"/>
    <w:rsid w:val="266031B8"/>
    <w:rsid w:val="26737D9D"/>
    <w:rsid w:val="26740B35"/>
    <w:rsid w:val="26767ABE"/>
    <w:rsid w:val="267735AE"/>
    <w:rsid w:val="268A58A2"/>
    <w:rsid w:val="26910688"/>
    <w:rsid w:val="26930CD2"/>
    <w:rsid w:val="26975448"/>
    <w:rsid w:val="26981489"/>
    <w:rsid w:val="269F780B"/>
    <w:rsid w:val="26B772D7"/>
    <w:rsid w:val="26BE7E33"/>
    <w:rsid w:val="26CD700E"/>
    <w:rsid w:val="26D1534F"/>
    <w:rsid w:val="26D15AA2"/>
    <w:rsid w:val="26E41F14"/>
    <w:rsid w:val="26E61A60"/>
    <w:rsid w:val="26E657C1"/>
    <w:rsid w:val="26ED5E31"/>
    <w:rsid w:val="26EF0F1E"/>
    <w:rsid w:val="26F6506C"/>
    <w:rsid w:val="26F873D4"/>
    <w:rsid w:val="26FA2CBC"/>
    <w:rsid w:val="27030965"/>
    <w:rsid w:val="27122FCA"/>
    <w:rsid w:val="27191C05"/>
    <w:rsid w:val="271952FB"/>
    <w:rsid w:val="271C708B"/>
    <w:rsid w:val="2727038A"/>
    <w:rsid w:val="272C6394"/>
    <w:rsid w:val="2730596F"/>
    <w:rsid w:val="27364194"/>
    <w:rsid w:val="273A04CF"/>
    <w:rsid w:val="273A5EF9"/>
    <w:rsid w:val="273E3748"/>
    <w:rsid w:val="273E4C01"/>
    <w:rsid w:val="2740166E"/>
    <w:rsid w:val="27497EAC"/>
    <w:rsid w:val="275222AE"/>
    <w:rsid w:val="27547CE4"/>
    <w:rsid w:val="275C77D0"/>
    <w:rsid w:val="27605186"/>
    <w:rsid w:val="27671E10"/>
    <w:rsid w:val="27672F56"/>
    <w:rsid w:val="276A5C65"/>
    <w:rsid w:val="276B12C1"/>
    <w:rsid w:val="276C3578"/>
    <w:rsid w:val="27725816"/>
    <w:rsid w:val="27800A53"/>
    <w:rsid w:val="27831005"/>
    <w:rsid w:val="27844CA5"/>
    <w:rsid w:val="278A1B52"/>
    <w:rsid w:val="27922220"/>
    <w:rsid w:val="27987825"/>
    <w:rsid w:val="279A6E47"/>
    <w:rsid w:val="279D2F1A"/>
    <w:rsid w:val="27A21053"/>
    <w:rsid w:val="27A73103"/>
    <w:rsid w:val="27A95FFE"/>
    <w:rsid w:val="27B07980"/>
    <w:rsid w:val="27B342AB"/>
    <w:rsid w:val="27B44113"/>
    <w:rsid w:val="27BC77D5"/>
    <w:rsid w:val="27BF2F36"/>
    <w:rsid w:val="27C03907"/>
    <w:rsid w:val="27C8451A"/>
    <w:rsid w:val="27CE434B"/>
    <w:rsid w:val="27D14405"/>
    <w:rsid w:val="27D74B17"/>
    <w:rsid w:val="27D760CD"/>
    <w:rsid w:val="27D83658"/>
    <w:rsid w:val="27DA1522"/>
    <w:rsid w:val="27E15DA0"/>
    <w:rsid w:val="27EF6C4E"/>
    <w:rsid w:val="27F53A81"/>
    <w:rsid w:val="27FA57AE"/>
    <w:rsid w:val="27FE05C6"/>
    <w:rsid w:val="280317E6"/>
    <w:rsid w:val="28033CAE"/>
    <w:rsid w:val="280910C9"/>
    <w:rsid w:val="280E7ADE"/>
    <w:rsid w:val="28102459"/>
    <w:rsid w:val="28150B99"/>
    <w:rsid w:val="28167A80"/>
    <w:rsid w:val="28186B1D"/>
    <w:rsid w:val="281E28CE"/>
    <w:rsid w:val="28205B99"/>
    <w:rsid w:val="28272E02"/>
    <w:rsid w:val="282E0183"/>
    <w:rsid w:val="282E01F9"/>
    <w:rsid w:val="283D05AC"/>
    <w:rsid w:val="28492A77"/>
    <w:rsid w:val="284B07F9"/>
    <w:rsid w:val="284D6C78"/>
    <w:rsid w:val="28563B73"/>
    <w:rsid w:val="285B6DFD"/>
    <w:rsid w:val="285E2E8C"/>
    <w:rsid w:val="286228C3"/>
    <w:rsid w:val="28622A94"/>
    <w:rsid w:val="286956C1"/>
    <w:rsid w:val="286C2EFF"/>
    <w:rsid w:val="28842F95"/>
    <w:rsid w:val="28855BF0"/>
    <w:rsid w:val="289A5038"/>
    <w:rsid w:val="289E1828"/>
    <w:rsid w:val="289F7C81"/>
    <w:rsid w:val="28A53AE6"/>
    <w:rsid w:val="28A6647D"/>
    <w:rsid w:val="28AD4DF0"/>
    <w:rsid w:val="28B40601"/>
    <w:rsid w:val="28B54677"/>
    <w:rsid w:val="28BC6F12"/>
    <w:rsid w:val="28D103E2"/>
    <w:rsid w:val="28D166E4"/>
    <w:rsid w:val="28D45261"/>
    <w:rsid w:val="28D704BD"/>
    <w:rsid w:val="28D7240A"/>
    <w:rsid w:val="28E31F7C"/>
    <w:rsid w:val="28E374EB"/>
    <w:rsid w:val="28F077C7"/>
    <w:rsid w:val="28F648E9"/>
    <w:rsid w:val="28F770CB"/>
    <w:rsid w:val="28FC6297"/>
    <w:rsid w:val="2901531D"/>
    <w:rsid w:val="290229CB"/>
    <w:rsid w:val="290340BF"/>
    <w:rsid w:val="29042477"/>
    <w:rsid w:val="29043375"/>
    <w:rsid w:val="29065C24"/>
    <w:rsid w:val="29070D99"/>
    <w:rsid w:val="290B4AC8"/>
    <w:rsid w:val="290D0875"/>
    <w:rsid w:val="29173806"/>
    <w:rsid w:val="2919167F"/>
    <w:rsid w:val="291D31B9"/>
    <w:rsid w:val="2921174C"/>
    <w:rsid w:val="292417B4"/>
    <w:rsid w:val="292F5911"/>
    <w:rsid w:val="293935AF"/>
    <w:rsid w:val="29417150"/>
    <w:rsid w:val="294732CD"/>
    <w:rsid w:val="29476E2A"/>
    <w:rsid w:val="294F7CF6"/>
    <w:rsid w:val="295234E1"/>
    <w:rsid w:val="295440AA"/>
    <w:rsid w:val="2957773B"/>
    <w:rsid w:val="29585E57"/>
    <w:rsid w:val="296710B3"/>
    <w:rsid w:val="296F5282"/>
    <w:rsid w:val="29786F05"/>
    <w:rsid w:val="297B2810"/>
    <w:rsid w:val="298D0F51"/>
    <w:rsid w:val="298F639A"/>
    <w:rsid w:val="299024DC"/>
    <w:rsid w:val="299244A0"/>
    <w:rsid w:val="299407FE"/>
    <w:rsid w:val="29A221C2"/>
    <w:rsid w:val="29A35FE7"/>
    <w:rsid w:val="29A86021"/>
    <w:rsid w:val="29AA7D4E"/>
    <w:rsid w:val="29AB7D08"/>
    <w:rsid w:val="29AC579C"/>
    <w:rsid w:val="29B86116"/>
    <w:rsid w:val="29B956BD"/>
    <w:rsid w:val="29C31745"/>
    <w:rsid w:val="29CC6E65"/>
    <w:rsid w:val="29E42B79"/>
    <w:rsid w:val="29EB7292"/>
    <w:rsid w:val="29F352F9"/>
    <w:rsid w:val="29F43384"/>
    <w:rsid w:val="29FE68FC"/>
    <w:rsid w:val="2A03615D"/>
    <w:rsid w:val="2A080071"/>
    <w:rsid w:val="2A1021D8"/>
    <w:rsid w:val="2A1538D0"/>
    <w:rsid w:val="2A18259C"/>
    <w:rsid w:val="2A1E5100"/>
    <w:rsid w:val="2A236263"/>
    <w:rsid w:val="2A237C61"/>
    <w:rsid w:val="2A2658E2"/>
    <w:rsid w:val="2A336773"/>
    <w:rsid w:val="2A34212D"/>
    <w:rsid w:val="2A3553EE"/>
    <w:rsid w:val="2A3555EF"/>
    <w:rsid w:val="2A376C79"/>
    <w:rsid w:val="2A396E17"/>
    <w:rsid w:val="2A3C178D"/>
    <w:rsid w:val="2A402964"/>
    <w:rsid w:val="2A410481"/>
    <w:rsid w:val="2A4223EB"/>
    <w:rsid w:val="2A440E9D"/>
    <w:rsid w:val="2A4E12DE"/>
    <w:rsid w:val="2A4F59FE"/>
    <w:rsid w:val="2A557F75"/>
    <w:rsid w:val="2A645DE4"/>
    <w:rsid w:val="2A662525"/>
    <w:rsid w:val="2A66482D"/>
    <w:rsid w:val="2A7301FB"/>
    <w:rsid w:val="2A8240DB"/>
    <w:rsid w:val="2A886E1F"/>
    <w:rsid w:val="2A992DFF"/>
    <w:rsid w:val="2AA13506"/>
    <w:rsid w:val="2AA960B4"/>
    <w:rsid w:val="2AB45E7E"/>
    <w:rsid w:val="2ABC1CC7"/>
    <w:rsid w:val="2ABD33BC"/>
    <w:rsid w:val="2ABF1DF9"/>
    <w:rsid w:val="2ACE2FF1"/>
    <w:rsid w:val="2ACF5A95"/>
    <w:rsid w:val="2AD368C2"/>
    <w:rsid w:val="2ADA773D"/>
    <w:rsid w:val="2ADF515E"/>
    <w:rsid w:val="2AE6095B"/>
    <w:rsid w:val="2AE955C4"/>
    <w:rsid w:val="2AF06655"/>
    <w:rsid w:val="2AF0709C"/>
    <w:rsid w:val="2AF57A60"/>
    <w:rsid w:val="2AF76001"/>
    <w:rsid w:val="2AFA0214"/>
    <w:rsid w:val="2AFE6C87"/>
    <w:rsid w:val="2B066038"/>
    <w:rsid w:val="2B083DF4"/>
    <w:rsid w:val="2B0E71AE"/>
    <w:rsid w:val="2B19771E"/>
    <w:rsid w:val="2B1D5AFB"/>
    <w:rsid w:val="2B1E41E9"/>
    <w:rsid w:val="2B1F1428"/>
    <w:rsid w:val="2B212C17"/>
    <w:rsid w:val="2B2274AC"/>
    <w:rsid w:val="2B232867"/>
    <w:rsid w:val="2B2822D1"/>
    <w:rsid w:val="2B347C60"/>
    <w:rsid w:val="2B420066"/>
    <w:rsid w:val="2B4444FA"/>
    <w:rsid w:val="2B5572CA"/>
    <w:rsid w:val="2B563348"/>
    <w:rsid w:val="2B68162C"/>
    <w:rsid w:val="2B6A3EF4"/>
    <w:rsid w:val="2B6C06E4"/>
    <w:rsid w:val="2B6D76B8"/>
    <w:rsid w:val="2B6F3EA5"/>
    <w:rsid w:val="2B763C15"/>
    <w:rsid w:val="2B860497"/>
    <w:rsid w:val="2B8D41C8"/>
    <w:rsid w:val="2B8E699C"/>
    <w:rsid w:val="2B9C57EA"/>
    <w:rsid w:val="2B9D713B"/>
    <w:rsid w:val="2B9F0406"/>
    <w:rsid w:val="2BA21A2C"/>
    <w:rsid w:val="2BA34C91"/>
    <w:rsid w:val="2BAF00CB"/>
    <w:rsid w:val="2BC14099"/>
    <w:rsid w:val="2BCE766E"/>
    <w:rsid w:val="2BD55689"/>
    <w:rsid w:val="2BD87DDD"/>
    <w:rsid w:val="2BDB51C9"/>
    <w:rsid w:val="2BDE520E"/>
    <w:rsid w:val="2BE17823"/>
    <w:rsid w:val="2BE20824"/>
    <w:rsid w:val="2BEA509B"/>
    <w:rsid w:val="2BED788A"/>
    <w:rsid w:val="2BEE0681"/>
    <w:rsid w:val="2BEF5AA8"/>
    <w:rsid w:val="2BF41DE5"/>
    <w:rsid w:val="2C014C5B"/>
    <w:rsid w:val="2C0D5CEF"/>
    <w:rsid w:val="2C0F7583"/>
    <w:rsid w:val="2C152902"/>
    <w:rsid w:val="2C1B4AFE"/>
    <w:rsid w:val="2C1E0299"/>
    <w:rsid w:val="2C212804"/>
    <w:rsid w:val="2C260271"/>
    <w:rsid w:val="2C281159"/>
    <w:rsid w:val="2C322AA0"/>
    <w:rsid w:val="2C330B96"/>
    <w:rsid w:val="2C342EE6"/>
    <w:rsid w:val="2C3E0809"/>
    <w:rsid w:val="2C5523D3"/>
    <w:rsid w:val="2C556F00"/>
    <w:rsid w:val="2C590E2C"/>
    <w:rsid w:val="2C724819"/>
    <w:rsid w:val="2C756C62"/>
    <w:rsid w:val="2C757B74"/>
    <w:rsid w:val="2C8157E9"/>
    <w:rsid w:val="2C8549AA"/>
    <w:rsid w:val="2C8802E0"/>
    <w:rsid w:val="2C9034E6"/>
    <w:rsid w:val="2C9533AB"/>
    <w:rsid w:val="2C96494A"/>
    <w:rsid w:val="2C9A3C32"/>
    <w:rsid w:val="2C9B404E"/>
    <w:rsid w:val="2CA451E4"/>
    <w:rsid w:val="2CA45DA1"/>
    <w:rsid w:val="2CA529F6"/>
    <w:rsid w:val="2CAC76D3"/>
    <w:rsid w:val="2CB20A36"/>
    <w:rsid w:val="2CB275D2"/>
    <w:rsid w:val="2CB74539"/>
    <w:rsid w:val="2CC016FF"/>
    <w:rsid w:val="2CC1066F"/>
    <w:rsid w:val="2CC97198"/>
    <w:rsid w:val="2CCB013C"/>
    <w:rsid w:val="2CCC0EB5"/>
    <w:rsid w:val="2CCC34ED"/>
    <w:rsid w:val="2CCE11F0"/>
    <w:rsid w:val="2CD70C9B"/>
    <w:rsid w:val="2CDB7693"/>
    <w:rsid w:val="2CDC0D73"/>
    <w:rsid w:val="2CDE06D9"/>
    <w:rsid w:val="2CE526F7"/>
    <w:rsid w:val="2CE614E9"/>
    <w:rsid w:val="2CF16FB2"/>
    <w:rsid w:val="2CF26A40"/>
    <w:rsid w:val="2CF40AAA"/>
    <w:rsid w:val="2CF51928"/>
    <w:rsid w:val="2CFA147B"/>
    <w:rsid w:val="2CFC3A5A"/>
    <w:rsid w:val="2D07106C"/>
    <w:rsid w:val="2D0F1DD4"/>
    <w:rsid w:val="2D1B15FC"/>
    <w:rsid w:val="2D1D5771"/>
    <w:rsid w:val="2D2028F4"/>
    <w:rsid w:val="2D206127"/>
    <w:rsid w:val="2D286712"/>
    <w:rsid w:val="2D2F489E"/>
    <w:rsid w:val="2D301800"/>
    <w:rsid w:val="2D360433"/>
    <w:rsid w:val="2D3D7909"/>
    <w:rsid w:val="2D444BAC"/>
    <w:rsid w:val="2D4B2A32"/>
    <w:rsid w:val="2D7D6C78"/>
    <w:rsid w:val="2D833A5B"/>
    <w:rsid w:val="2D8803F9"/>
    <w:rsid w:val="2D8E753C"/>
    <w:rsid w:val="2D9222C5"/>
    <w:rsid w:val="2D94611C"/>
    <w:rsid w:val="2D952EAE"/>
    <w:rsid w:val="2D99178D"/>
    <w:rsid w:val="2D9A46A8"/>
    <w:rsid w:val="2DAE631A"/>
    <w:rsid w:val="2DB208C8"/>
    <w:rsid w:val="2DB62459"/>
    <w:rsid w:val="2DBA4B5A"/>
    <w:rsid w:val="2DBD7883"/>
    <w:rsid w:val="2DCD5130"/>
    <w:rsid w:val="2DCE5A41"/>
    <w:rsid w:val="2DCF608C"/>
    <w:rsid w:val="2DD26427"/>
    <w:rsid w:val="2DD661C9"/>
    <w:rsid w:val="2DD90424"/>
    <w:rsid w:val="2DDC0D16"/>
    <w:rsid w:val="2DDD3FD1"/>
    <w:rsid w:val="2DE9320E"/>
    <w:rsid w:val="2E0C0EF8"/>
    <w:rsid w:val="2E0F246F"/>
    <w:rsid w:val="2E1A2BE4"/>
    <w:rsid w:val="2E1C54DA"/>
    <w:rsid w:val="2E1D4A85"/>
    <w:rsid w:val="2E1D68C5"/>
    <w:rsid w:val="2E1D6FFC"/>
    <w:rsid w:val="2E2079BC"/>
    <w:rsid w:val="2E225693"/>
    <w:rsid w:val="2E267EEB"/>
    <w:rsid w:val="2E2B0B37"/>
    <w:rsid w:val="2E2C7B82"/>
    <w:rsid w:val="2E31057A"/>
    <w:rsid w:val="2E344328"/>
    <w:rsid w:val="2E3501A7"/>
    <w:rsid w:val="2E372884"/>
    <w:rsid w:val="2E3740A2"/>
    <w:rsid w:val="2E3A04EB"/>
    <w:rsid w:val="2E431AFE"/>
    <w:rsid w:val="2E45359E"/>
    <w:rsid w:val="2E494294"/>
    <w:rsid w:val="2E4E63A7"/>
    <w:rsid w:val="2E5B1A25"/>
    <w:rsid w:val="2E5E628F"/>
    <w:rsid w:val="2E613AA0"/>
    <w:rsid w:val="2E6314BB"/>
    <w:rsid w:val="2E6E3114"/>
    <w:rsid w:val="2E845626"/>
    <w:rsid w:val="2E8527FE"/>
    <w:rsid w:val="2E972296"/>
    <w:rsid w:val="2EA8644E"/>
    <w:rsid w:val="2EB0259E"/>
    <w:rsid w:val="2EB03DDD"/>
    <w:rsid w:val="2EB26BFF"/>
    <w:rsid w:val="2EB35C24"/>
    <w:rsid w:val="2EB531CC"/>
    <w:rsid w:val="2EB55D16"/>
    <w:rsid w:val="2EBA7EC5"/>
    <w:rsid w:val="2EBE4CAF"/>
    <w:rsid w:val="2EC30BB2"/>
    <w:rsid w:val="2EC51B0D"/>
    <w:rsid w:val="2EC96B98"/>
    <w:rsid w:val="2ECE6659"/>
    <w:rsid w:val="2ECF3D85"/>
    <w:rsid w:val="2EDD66C5"/>
    <w:rsid w:val="2EDF59CA"/>
    <w:rsid w:val="2EF05CCC"/>
    <w:rsid w:val="2EF115DC"/>
    <w:rsid w:val="2EF47815"/>
    <w:rsid w:val="2EF73988"/>
    <w:rsid w:val="2EFB30BC"/>
    <w:rsid w:val="2EFD6E08"/>
    <w:rsid w:val="2F0F103A"/>
    <w:rsid w:val="2F0F27BF"/>
    <w:rsid w:val="2F113BAB"/>
    <w:rsid w:val="2F16243C"/>
    <w:rsid w:val="2F16260B"/>
    <w:rsid w:val="2F1777BD"/>
    <w:rsid w:val="2F1C430B"/>
    <w:rsid w:val="2F216833"/>
    <w:rsid w:val="2F2B39A7"/>
    <w:rsid w:val="2F2B3F7D"/>
    <w:rsid w:val="2F3536E8"/>
    <w:rsid w:val="2F3578BA"/>
    <w:rsid w:val="2F375CFB"/>
    <w:rsid w:val="2F3872CD"/>
    <w:rsid w:val="2F3C4FB2"/>
    <w:rsid w:val="2F45373F"/>
    <w:rsid w:val="2F57500D"/>
    <w:rsid w:val="2F61516D"/>
    <w:rsid w:val="2F62283C"/>
    <w:rsid w:val="2F6550C0"/>
    <w:rsid w:val="2F6A769F"/>
    <w:rsid w:val="2F6E67E8"/>
    <w:rsid w:val="2F710E35"/>
    <w:rsid w:val="2F763569"/>
    <w:rsid w:val="2F803BBD"/>
    <w:rsid w:val="2F873C08"/>
    <w:rsid w:val="2F877DF5"/>
    <w:rsid w:val="2F947237"/>
    <w:rsid w:val="2F957E10"/>
    <w:rsid w:val="2F9967F4"/>
    <w:rsid w:val="2FA8757C"/>
    <w:rsid w:val="2FB031CA"/>
    <w:rsid w:val="2FC52BBC"/>
    <w:rsid w:val="2FCD25F2"/>
    <w:rsid w:val="2FCD32F2"/>
    <w:rsid w:val="2FD2115F"/>
    <w:rsid w:val="2FE30326"/>
    <w:rsid w:val="2FEE1E20"/>
    <w:rsid w:val="2FF03F60"/>
    <w:rsid w:val="2FF27FE5"/>
    <w:rsid w:val="2FFC6C63"/>
    <w:rsid w:val="300740F2"/>
    <w:rsid w:val="30075742"/>
    <w:rsid w:val="30100AD1"/>
    <w:rsid w:val="3015189A"/>
    <w:rsid w:val="301565E9"/>
    <w:rsid w:val="301D0588"/>
    <w:rsid w:val="301F035C"/>
    <w:rsid w:val="302B4192"/>
    <w:rsid w:val="30352AEB"/>
    <w:rsid w:val="3036579A"/>
    <w:rsid w:val="30452ACB"/>
    <w:rsid w:val="304D0EBB"/>
    <w:rsid w:val="30595BFA"/>
    <w:rsid w:val="30605A3D"/>
    <w:rsid w:val="30624D07"/>
    <w:rsid w:val="306C00BA"/>
    <w:rsid w:val="306F48DA"/>
    <w:rsid w:val="307217D1"/>
    <w:rsid w:val="307657A0"/>
    <w:rsid w:val="307761A7"/>
    <w:rsid w:val="30880CB6"/>
    <w:rsid w:val="308A7A7D"/>
    <w:rsid w:val="308E0B35"/>
    <w:rsid w:val="308F0D73"/>
    <w:rsid w:val="30944AC2"/>
    <w:rsid w:val="30A70D58"/>
    <w:rsid w:val="30A95F2B"/>
    <w:rsid w:val="30B53956"/>
    <w:rsid w:val="30B61E7A"/>
    <w:rsid w:val="30B642E3"/>
    <w:rsid w:val="30BB5DBF"/>
    <w:rsid w:val="30BE76B6"/>
    <w:rsid w:val="30C84170"/>
    <w:rsid w:val="30C84B7F"/>
    <w:rsid w:val="30D42F9D"/>
    <w:rsid w:val="30E05C5F"/>
    <w:rsid w:val="30F8440E"/>
    <w:rsid w:val="30FE6BFD"/>
    <w:rsid w:val="30FE7E2A"/>
    <w:rsid w:val="31015440"/>
    <w:rsid w:val="31067631"/>
    <w:rsid w:val="310965E6"/>
    <w:rsid w:val="310B3EA9"/>
    <w:rsid w:val="31152489"/>
    <w:rsid w:val="313228C6"/>
    <w:rsid w:val="31354605"/>
    <w:rsid w:val="31375678"/>
    <w:rsid w:val="31403CD3"/>
    <w:rsid w:val="315619D5"/>
    <w:rsid w:val="315763B3"/>
    <w:rsid w:val="315834FF"/>
    <w:rsid w:val="315E1CAB"/>
    <w:rsid w:val="316777F5"/>
    <w:rsid w:val="316B10B0"/>
    <w:rsid w:val="316D1DE9"/>
    <w:rsid w:val="31753CFA"/>
    <w:rsid w:val="318A026C"/>
    <w:rsid w:val="318E3938"/>
    <w:rsid w:val="319A0183"/>
    <w:rsid w:val="319E1D91"/>
    <w:rsid w:val="31A123F1"/>
    <w:rsid w:val="31A41043"/>
    <w:rsid w:val="31A55F53"/>
    <w:rsid w:val="31A6248C"/>
    <w:rsid w:val="31AB0F9C"/>
    <w:rsid w:val="31AC0EC4"/>
    <w:rsid w:val="31B11964"/>
    <w:rsid w:val="31BE28A4"/>
    <w:rsid w:val="31C43500"/>
    <w:rsid w:val="31C81C2D"/>
    <w:rsid w:val="31D40207"/>
    <w:rsid w:val="31E0568A"/>
    <w:rsid w:val="31F76581"/>
    <w:rsid w:val="32004476"/>
    <w:rsid w:val="320564BD"/>
    <w:rsid w:val="32065770"/>
    <w:rsid w:val="320A5303"/>
    <w:rsid w:val="32113C9F"/>
    <w:rsid w:val="32150F81"/>
    <w:rsid w:val="3219141D"/>
    <w:rsid w:val="321D0AA9"/>
    <w:rsid w:val="32203D7E"/>
    <w:rsid w:val="322346D2"/>
    <w:rsid w:val="32254A0B"/>
    <w:rsid w:val="32370E89"/>
    <w:rsid w:val="324A5B8E"/>
    <w:rsid w:val="324B7E84"/>
    <w:rsid w:val="325D0C9A"/>
    <w:rsid w:val="325E7F56"/>
    <w:rsid w:val="3269726A"/>
    <w:rsid w:val="328427BB"/>
    <w:rsid w:val="32881A27"/>
    <w:rsid w:val="328F2A83"/>
    <w:rsid w:val="329E6EB3"/>
    <w:rsid w:val="32A03E20"/>
    <w:rsid w:val="32A34515"/>
    <w:rsid w:val="32A90021"/>
    <w:rsid w:val="32B407CC"/>
    <w:rsid w:val="32B42862"/>
    <w:rsid w:val="32BF52F0"/>
    <w:rsid w:val="32BF7C1F"/>
    <w:rsid w:val="32C03B8D"/>
    <w:rsid w:val="32C174F4"/>
    <w:rsid w:val="32C17934"/>
    <w:rsid w:val="32C916AD"/>
    <w:rsid w:val="32D42900"/>
    <w:rsid w:val="32DC3633"/>
    <w:rsid w:val="32E8029D"/>
    <w:rsid w:val="32E9466D"/>
    <w:rsid w:val="32EC084F"/>
    <w:rsid w:val="32EE7FEE"/>
    <w:rsid w:val="32F97C5D"/>
    <w:rsid w:val="32FA3BF8"/>
    <w:rsid w:val="32FF365C"/>
    <w:rsid w:val="33125C64"/>
    <w:rsid w:val="33131D9C"/>
    <w:rsid w:val="331B337A"/>
    <w:rsid w:val="331C5D6B"/>
    <w:rsid w:val="33231DA0"/>
    <w:rsid w:val="33257346"/>
    <w:rsid w:val="332A6993"/>
    <w:rsid w:val="332B4462"/>
    <w:rsid w:val="332F1EE5"/>
    <w:rsid w:val="33361583"/>
    <w:rsid w:val="333B09AB"/>
    <w:rsid w:val="334356A4"/>
    <w:rsid w:val="334511AD"/>
    <w:rsid w:val="3346128A"/>
    <w:rsid w:val="334A4956"/>
    <w:rsid w:val="334B5333"/>
    <w:rsid w:val="334C4870"/>
    <w:rsid w:val="334E639C"/>
    <w:rsid w:val="33526BC9"/>
    <w:rsid w:val="3353526D"/>
    <w:rsid w:val="33587396"/>
    <w:rsid w:val="335C05C6"/>
    <w:rsid w:val="3362313B"/>
    <w:rsid w:val="33654B63"/>
    <w:rsid w:val="33807905"/>
    <w:rsid w:val="33813661"/>
    <w:rsid w:val="33892D96"/>
    <w:rsid w:val="338D0781"/>
    <w:rsid w:val="338E2E41"/>
    <w:rsid w:val="339B6A9D"/>
    <w:rsid w:val="339D5903"/>
    <w:rsid w:val="33A71A8D"/>
    <w:rsid w:val="33AD7074"/>
    <w:rsid w:val="33B12D44"/>
    <w:rsid w:val="33B9550C"/>
    <w:rsid w:val="33BB3DFB"/>
    <w:rsid w:val="33BC2451"/>
    <w:rsid w:val="33C54E19"/>
    <w:rsid w:val="33D252E7"/>
    <w:rsid w:val="33D40289"/>
    <w:rsid w:val="33D53956"/>
    <w:rsid w:val="33D63F56"/>
    <w:rsid w:val="33D83C77"/>
    <w:rsid w:val="33D8428A"/>
    <w:rsid w:val="33DF73AF"/>
    <w:rsid w:val="33E82DE4"/>
    <w:rsid w:val="33EA60B2"/>
    <w:rsid w:val="33EF7181"/>
    <w:rsid w:val="33F55064"/>
    <w:rsid w:val="33F604F4"/>
    <w:rsid w:val="33FD54AF"/>
    <w:rsid w:val="340500D9"/>
    <w:rsid w:val="34096FEA"/>
    <w:rsid w:val="340F0D1E"/>
    <w:rsid w:val="341549FF"/>
    <w:rsid w:val="34163A74"/>
    <w:rsid w:val="34175F87"/>
    <w:rsid w:val="34191AF4"/>
    <w:rsid w:val="341A1D28"/>
    <w:rsid w:val="341A2D0E"/>
    <w:rsid w:val="341B5B29"/>
    <w:rsid w:val="342D5ABF"/>
    <w:rsid w:val="34326E12"/>
    <w:rsid w:val="34353A3A"/>
    <w:rsid w:val="344162A1"/>
    <w:rsid w:val="34530098"/>
    <w:rsid w:val="345456BB"/>
    <w:rsid w:val="346A44E7"/>
    <w:rsid w:val="346E014A"/>
    <w:rsid w:val="34732356"/>
    <w:rsid w:val="34805BF1"/>
    <w:rsid w:val="34830902"/>
    <w:rsid w:val="34920148"/>
    <w:rsid w:val="34952E83"/>
    <w:rsid w:val="349549A5"/>
    <w:rsid w:val="34961A56"/>
    <w:rsid w:val="349D7E60"/>
    <w:rsid w:val="34A2408B"/>
    <w:rsid w:val="34A45B36"/>
    <w:rsid w:val="34A82AFF"/>
    <w:rsid w:val="34C37DC1"/>
    <w:rsid w:val="34C56B94"/>
    <w:rsid w:val="34C63E49"/>
    <w:rsid w:val="34D32B43"/>
    <w:rsid w:val="34D33D78"/>
    <w:rsid w:val="34D539D4"/>
    <w:rsid w:val="34D81AD5"/>
    <w:rsid w:val="34DA6DAD"/>
    <w:rsid w:val="34E531F3"/>
    <w:rsid w:val="34F45E76"/>
    <w:rsid w:val="350147F0"/>
    <w:rsid w:val="350158A8"/>
    <w:rsid w:val="35083DC1"/>
    <w:rsid w:val="35171A43"/>
    <w:rsid w:val="351D3F0E"/>
    <w:rsid w:val="351D477E"/>
    <w:rsid w:val="35232ED8"/>
    <w:rsid w:val="3529267B"/>
    <w:rsid w:val="35326223"/>
    <w:rsid w:val="3534775B"/>
    <w:rsid w:val="35364C32"/>
    <w:rsid w:val="353931E3"/>
    <w:rsid w:val="35397B6F"/>
    <w:rsid w:val="354444B0"/>
    <w:rsid w:val="35523082"/>
    <w:rsid w:val="35554222"/>
    <w:rsid w:val="355643F7"/>
    <w:rsid w:val="35584C56"/>
    <w:rsid w:val="355A105A"/>
    <w:rsid w:val="355E249C"/>
    <w:rsid w:val="35643AC0"/>
    <w:rsid w:val="356E0F27"/>
    <w:rsid w:val="356F2BB7"/>
    <w:rsid w:val="35724110"/>
    <w:rsid w:val="357827AA"/>
    <w:rsid w:val="357B7348"/>
    <w:rsid w:val="357C67C1"/>
    <w:rsid w:val="35843246"/>
    <w:rsid w:val="35891EF6"/>
    <w:rsid w:val="358E33B4"/>
    <w:rsid w:val="35913B9A"/>
    <w:rsid w:val="35930968"/>
    <w:rsid w:val="359450BE"/>
    <w:rsid w:val="359F6336"/>
    <w:rsid w:val="35A24298"/>
    <w:rsid w:val="35AB62FE"/>
    <w:rsid w:val="35AD2E1A"/>
    <w:rsid w:val="35AD53DD"/>
    <w:rsid w:val="35AF0DF1"/>
    <w:rsid w:val="35B04231"/>
    <w:rsid w:val="35BA0FDF"/>
    <w:rsid w:val="35CE3774"/>
    <w:rsid w:val="35D464F1"/>
    <w:rsid w:val="35D70EAE"/>
    <w:rsid w:val="35E17055"/>
    <w:rsid w:val="35E359AD"/>
    <w:rsid w:val="35E41C46"/>
    <w:rsid w:val="35E74EA9"/>
    <w:rsid w:val="35E815C8"/>
    <w:rsid w:val="35F63CDB"/>
    <w:rsid w:val="35FD430E"/>
    <w:rsid w:val="3609764E"/>
    <w:rsid w:val="360F25EA"/>
    <w:rsid w:val="3611407D"/>
    <w:rsid w:val="361A6953"/>
    <w:rsid w:val="361B3986"/>
    <w:rsid w:val="36213CE0"/>
    <w:rsid w:val="36225F8D"/>
    <w:rsid w:val="363052AB"/>
    <w:rsid w:val="36377D98"/>
    <w:rsid w:val="36493F00"/>
    <w:rsid w:val="36572A7E"/>
    <w:rsid w:val="366F7391"/>
    <w:rsid w:val="36707676"/>
    <w:rsid w:val="36707B01"/>
    <w:rsid w:val="36714723"/>
    <w:rsid w:val="36775796"/>
    <w:rsid w:val="367F7ABD"/>
    <w:rsid w:val="368025AC"/>
    <w:rsid w:val="36845C9B"/>
    <w:rsid w:val="36893D29"/>
    <w:rsid w:val="36900EC8"/>
    <w:rsid w:val="36985B0C"/>
    <w:rsid w:val="369868A1"/>
    <w:rsid w:val="369A191F"/>
    <w:rsid w:val="36B21BA1"/>
    <w:rsid w:val="36BB613F"/>
    <w:rsid w:val="36BF20E2"/>
    <w:rsid w:val="36C96FCB"/>
    <w:rsid w:val="36CF3E60"/>
    <w:rsid w:val="36D22615"/>
    <w:rsid w:val="36D33F6E"/>
    <w:rsid w:val="36D81B64"/>
    <w:rsid w:val="36DB0472"/>
    <w:rsid w:val="36DB3717"/>
    <w:rsid w:val="36DB5F5E"/>
    <w:rsid w:val="36DC042D"/>
    <w:rsid w:val="36DC181C"/>
    <w:rsid w:val="36E4177A"/>
    <w:rsid w:val="36E56433"/>
    <w:rsid w:val="36F15ECB"/>
    <w:rsid w:val="36F17BBA"/>
    <w:rsid w:val="36F24709"/>
    <w:rsid w:val="36FE2A16"/>
    <w:rsid w:val="36FF5F1C"/>
    <w:rsid w:val="3702262A"/>
    <w:rsid w:val="37096350"/>
    <w:rsid w:val="370B1E28"/>
    <w:rsid w:val="370B5A40"/>
    <w:rsid w:val="371E0AD0"/>
    <w:rsid w:val="37215738"/>
    <w:rsid w:val="37244026"/>
    <w:rsid w:val="372728EB"/>
    <w:rsid w:val="372E25A2"/>
    <w:rsid w:val="373015E9"/>
    <w:rsid w:val="37312624"/>
    <w:rsid w:val="37386C54"/>
    <w:rsid w:val="373A7F6F"/>
    <w:rsid w:val="373D29DE"/>
    <w:rsid w:val="373D77DC"/>
    <w:rsid w:val="373E763D"/>
    <w:rsid w:val="373F4B6D"/>
    <w:rsid w:val="374122B5"/>
    <w:rsid w:val="3742146F"/>
    <w:rsid w:val="37485A3A"/>
    <w:rsid w:val="37493790"/>
    <w:rsid w:val="374D7F37"/>
    <w:rsid w:val="37506CEB"/>
    <w:rsid w:val="3753768D"/>
    <w:rsid w:val="375D4F5F"/>
    <w:rsid w:val="375D712E"/>
    <w:rsid w:val="375F31AC"/>
    <w:rsid w:val="3761440F"/>
    <w:rsid w:val="37692130"/>
    <w:rsid w:val="376B7284"/>
    <w:rsid w:val="376E5728"/>
    <w:rsid w:val="37711C6B"/>
    <w:rsid w:val="378A294E"/>
    <w:rsid w:val="378D58A0"/>
    <w:rsid w:val="3790486B"/>
    <w:rsid w:val="37912258"/>
    <w:rsid w:val="37985896"/>
    <w:rsid w:val="37A144D8"/>
    <w:rsid w:val="37A1600B"/>
    <w:rsid w:val="37A842F0"/>
    <w:rsid w:val="37AA59E3"/>
    <w:rsid w:val="37B27E77"/>
    <w:rsid w:val="37B5557E"/>
    <w:rsid w:val="37C20AE6"/>
    <w:rsid w:val="37C4515D"/>
    <w:rsid w:val="37C7335B"/>
    <w:rsid w:val="37C87B93"/>
    <w:rsid w:val="37CA5F8E"/>
    <w:rsid w:val="37CC23F5"/>
    <w:rsid w:val="37D012D7"/>
    <w:rsid w:val="37DB25E2"/>
    <w:rsid w:val="37E118C6"/>
    <w:rsid w:val="37E60E9E"/>
    <w:rsid w:val="37F33DFF"/>
    <w:rsid w:val="37F65253"/>
    <w:rsid w:val="37F72BB4"/>
    <w:rsid w:val="37F733FD"/>
    <w:rsid w:val="37FA0D1B"/>
    <w:rsid w:val="38005F82"/>
    <w:rsid w:val="38046EDD"/>
    <w:rsid w:val="38121E8F"/>
    <w:rsid w:val="3813764D"/>
    <w:rsid w:val="38161126"/>
    <w:rsid w:val="38272698"/>
    <w:rsid w:val="382D25DD"/>
    <w:rsid w:val="3836209C"/>
    <w:rsid w:val="38373CBB"/>
    <w:rsid w:val="383A3612"/>
    <w:rsid w:val="38413ABE"/>
    <w:rsid w:val="384B15A6"/>
    <w:rsid w:val="384F4989"/>
    <w:rsid w:val="38514C0D"/>
    <w:rsid w:val="38526FDA"/>
    <w:rsid w:val="385F0937"/>
    <w:rsid w:val="386020A3"/>
    <w:rsid w:val="38617600"/>
    <w:rsid w:val="386B01B7"/>
    <w:rsid w:val="386F3C41"/>
    <w:rsid w:val="387343B5"/>
    <w:rsid w:val="38747A4A"/>
    <w:rsid w:val="38765B1C"/>
    <w:rsid w:val="387B1BD6"/>
    <w:rsid w:val="387F4D71"/>
    <w:rsid w:val="38883DDF"/>
    <w:rsid w:val="38895E85"/>
    <w:rsid w:val="38900F37"/>
    <w:rsid w:val="38943E58"/>
    <w:rsid w:val="3896782D"/>
    <w:rsid w:val="38A34728"/>
    <w:rsid w:val="38A47744"/>
    <w:rsid w:val="38A62ACB"/>
    <w:rsid w:val="38A81156"/>
    <w:rsid w:val="38AA2DAE"/>
    <w:rsid w:val="38AA3242"/>
    <w:rsid w:val="38BB5212"/>
    <w:rsid w:val="38C157B9"/>
    <w:rsid w:val="38C56FA8"/>
    <w:rsid w:val="38CA285D"/>
    <w:rsid w:val="38CA360B"/>
    <w:rsid w:val="38CF0248"/>
    <w:rsid w:val="38CF0B45"/>
    <w:rsid w:val="38CF754C"/>
    <w:rsid w:val="38D73DFE"/>
    <w:rsid w:val="38DA1044"/>
    <w:rsid w:val="38E357B1"/>
    <w:rsid w:val="38E85A81"/>
    <w:rsid w:val="38EA2600"/>
    <w:rsid w:val="38EC6236"/>
    <w:rsid w:val="38F5569C"/>
    <w:rsid w:val="38FB1D87"/>
    <w:rsid w:val="38FB6EC4"/>
    <w:rsid w:val="390139EF"/>
    <w:rsid w:val="39016532"/>
    <w:rsid w:val="39034174"/>
    <w:rsid w:val="390376E2"/>
    <w:rsid w:val="390927B6"/>
    <w:rsid w:val="390E5A82"/>
    <w:rsid w:val="39144D53"/>
    <w:rsid w:val="392A1210"/>
    <w:rsid w:val="392E296D"/>
    <w:rsid w:val="394A2F10"/>
    <w:rsid w:val="394C5036"/>
    <w:rsid w:val="39571245"/>
    <w:rsid w:val="39597DB6"/>
    <w:rsid w:val="395C2C22"/>
    <w:rsid w:val="39611C91"/>
    <w:rsid w:val="3963439E"/>
    <w:rsid w:val="39643CBF"/>
    <w:rsid w:val="3967417D"/>
    <w:rsid w:val="3970385D"/>
    <w:rsid w:val="39727DF6"/>
    <w:rsid w:val="39760925"/>
    <w:rsid w:val="39791509"/>
    <w:rsid w:val="39795425"/>
    <w:rsid w:val="3981321F"/>
    <w:rsid w:val="398B2360"/>
    <w:rsid w:val="39A06E45"/>
    <w:rsid w:val="39A536A6"/>
    <w:rsid w:val="39A65E62"/>
    <w:rsid w:val="39AF5FDE"/>
    <w:rsid w:val="39B44486"/>
    <w:rsid w:val="39C20AE7"/>
    <w:rsid w:val="39C27C70"/>
    <w:rsid w:val="39CB75DB"/>
    <w:rsid w:val="39D030D9"/>
    <w:rsid w:val="39E2569F"/>
    <w:rsid w:val="39FA01F6"/>
    <w:rsid w:val="39FD6214"/>
    <w:rsid w:val="3A022904"/>
    <w:rsid w:val="3A072122"/>
    <w:rsid w:val="3A145BAE"/>
    <w:rsid w:val="3A3649B3"/>
    <w:rsid w:val="3A3B652F"/>
    <w:rsid w:val="3A43730F"/>
    <w:rsid w:val="3A482625"/>
    <w:rsid w:val="3A4E2262"/>
    <w:rsid w:val="3A507B0C"/>
    <w:rsid w:val="3A5D6199"/>
    <w:rsid w:val="3A5E02DA"/>
    <w:rsid w:val="3A5F014B"/>
    <w:rsid w:val="3A5F54CE"/>
    <w:rsid w:val="3A5F5B10"/>
    <w:rsid w:val="3A66194D"/>
    <w:rsid w:val="3A6824B6"/>
    <w:rsid w:val="3A6B1490"/>
    <w:rsid w:val="3A754955"/>
    <w:rsid w:val="3A7A65D7"/>
    <w:rsid w:val="3A7F6965"/>
    <w:rsid w:val="3A816B20"/>
    <w:rsid w:val="3A8242AA"/>
    <w:rsid w:val="3A8658FC"/>
    <w:rsid w:val="3A8F1FAB"/>
    <w:rsid w:val="3A911DC1"/>
    <w:rsid w:val="3A91640A"/>
    <w:rsid w:val="3A970E96"/>
    <w:rsid w:val="3A9E4335"/>
    <w:rsid w:val="3AA0597B"/>
    <w:rsid w:val="3AA1274C"/>
    <w:rsid w:val="3AA30F26"/>
    <w:rsid w:val="3AA81604"/>
    <w:rsid w:val="3AB046D3"/>
    <w:rsid w:val="3AB256B8"/>
    <w:rsid w:val="3AB6562A"/>
    <w:rsid w:val="3AC32B5B"/>
    <w:rsid w:val="3ACE6FAF"/>
    <w:rsid w:val="3AD03565"/>
    <w:rsid w:val="3AD904B3"/>
    <w:rsid w:val="3ADE0A6C"/>
    <w:rsid w:val="3AE32ACD"/>
    <w:rsid w:val="3AF41F6D"/>
    <w:rsid w:val="3AF96544"/>
    <w:rsid w:val="3AFD6C47"/>
    <w:rsid w:val="3B135C7E"/>
    <w:rsid w:val="3B1404F6"/>
    <w:rsid w:val="3B195BC8"/>
    <w:rsid w:val="3B21173A"/>
    <w:rsid w:val="3B2300FF"/>
    <w:rsid w:val="3B29231C"/>
    <w:rsid w:val="3B2B6401"/>
    <w:rsid w:val="3B315955"/>
    <w:rsid w:val="3B3B6A00"/>
    <w:rsid w:val="3B4C106D"/>
    <w:rsid w:val="3B517F03"/>
    <w:rsid w:val="3B562259"/>
    <w:rsid w:val="3B57396A"/>
    <w:rsid w:val="3B5760B5"/>
    <w:rsid w:val="3B622A1B"/>
    <w:rsid w:val="3B6409F0"/>
    <w:rsid w:val="3B65118F"/>
    <w:rsid w:val="3B673FAC"/>
    <w:rsid w:val="3B685714"/>
    <w:rsid w:val="3B6F21D2"/>
    <w:rsid w:val="3B72470B"/>
    <w:rsid w:val="3B7262D3"/>
    <w:rsid w:val="3B785B5E"/>
    <w:rsid w:val="3B86554E"/>
    <w:rsid w:val="3B8B2680"/>
    <w:rsid w:val="3B982AFE"/>
    <w:rsid w:val="3B9F582C"/>
    <w:rsid w:val="3BB121D2"/>
    <w:rsid w:val="3BB35A9B"/>
    <w:rsid w:val="3BBE38E2"/>
    <w:rsid w:val="3BC76589"/>
    <w:rsid w:val="3BCB004F"/>
    <w:rsid w:val="3BD87C3E"/>
    <w:rsid w:val="3BDA4B18"/>
    <w:rsid w:val="3BDE0F76"/>
    <w:rsid w:val="3BE004AF"/>
    <w:rsid w:val="3BE11A85"/>
    <w:rsid w:val="3BED0335"/>
    <w:rsid w:val="3BF7671F"/>
    <w:rsid w:val="3BFA50E4"/>
    <w:rsid w:val="3BFB418F"/>
    <w:rsid w:val="3C07307C"/>
    <w:rsid w:val="3C100B29"/>
    <w:rsid w:val="3C1208F5"/>
    <w:rsid w:val="3C123D31"/>
    <w:rsid w:val="3C1468FD"/>
    <w:rsid w:val="3C16249F"/>
    <w:rsid w:val="3C20797F"/>
    <w:rsid w:val="3C2113B6"/>
    <w:rsid w:val="3C237E02"/>
    <w:rsid w:val="3C251C27"/>
    <w:rsid w:val="3C274A37"/>
    <w:rsid w:val="3C2F6398"/>
    <w:rsid w:val="3C3728F9"/>
    <w:rsid w:val="3C3E3147"/>
    <w:rsid w:val="3C3E4773"/>
    <w:rsid w:val="3C415AA3"/>
    <w:rsid w:val="3C431E7C"/>
    <w:rsid w:val="3C566F1E"/>
    <w:rsid w:val="3C5C3BFA"/>
    <w:rsid w:val="3C6A4DC0"/>
    <w:rsid w:val="3C6B05BB"/>
    <w:rsid w:val="3C6C4F5B"/>
    <w:rsid w:val="3C705780"/>
    <w:rsid w:val="3C7363CB"/>
    <w:rsid w:val="3C8C6A7C"/>
    <w:rsid w:val="3C935FD4"/>
    <w:rsid w:val="3C9D05BD"/>
    <w:rsid w:val="3CA56F5E"/>
    <w:rsid w:val="3CAA6127"/>
    <w:rsid w:val="3CAE73A6"/>
    <w:rsid w:val="3CB14458"/>
    <w:rsid w:val="3CBD11A4"/>
    <w:rsid w:val="3CCC411A"/>
    <w:rsid w:val="3CD95C18"/>
    <w:rsid w:val="3CDC2518"/>
    <w:rsid w:val="3CDD169E"/>
    <w:rsid w:val="3CDE10E5"/>
    <w:rsid w:val="3CE37662"/>
    <w:rsid w:val="3CE7239B"/>
    <w:rsid w:val="3CE83644"/>
    <w:rsid w:val="3CE93793"/>
    <w:rsid w:val="3CF03ADC"/>
    <w:rsid w:val="3D043443"/>
    <w:rsid w:val="3D2778F0"/>
    <w:rsid w:val="3D2C06E3"/>
    <w:rsid w:val="3D2D2EDB"/>
    <w:rsid w:val="3D3119E3"/>
    <w:rsid w:val="3D3853A6"/>
    <w:rsid w:val="3D38675C"/>
    <w:rsid w:val="3D3C2FB5"/>
    <w:rsid w:val="3D4E5423"/>
    <w:rsid w:val="3D4F6D0D"/>
    <w:rsid w:val="3D5470B4"/>
    <w:rsid w:val="3D5479B4"/>
    <w:rsid w:val="3D5523FC"/>
    <w:rsid w:val="3D555F01"/>
    <w:rsid w:val="3D572896"/>
    <w:rsid w:val="3D656429"/>
    <w:rsid w:val="3D6E13D8"/>
    <w:rsid w:val="3D781FDA"/>
    <w:rsid w:val="3D7B0159"/>
    <w:rsid w:val="3D7C4B73"/>
    <w:rsid w:val="3D7E1223"/>
    <w:rsid w:val="3D8420E8"/>
    <w:rsid w:val="3D87404C"/>
    <w:rsid w:val="3D884134"/>
    <w:rsid w:val="3D8F1598"/>
    <w:rsid w:val="3D905090"/>
    <w:rsid w:val="3D910932"/>
    <w:rsid w:val="3D931088"/>
    <w:rsid w:val="3D9454C8"/>
    <w:rsid w:val="3D996C3F"/>
    <w:rsid w:val="3DA6370B"/>
    <w:rsid w:val="3DA86570"/>
    <w:rsid w:val="3DA94408"/>
    <w:rsid w:val="3DAE5CD0"/>
    <w:rsid w:val="3DB17760"/>
    <w:rsid w:val="3DB251B1"/>
    <w:rsid w:val="3DC247A0"/>
    <w:rsid w:val="3DC4051F"/>
    <w:rsid w:val="3DC77442"/>
    <w:rsid w:val="3DC95D03"/>
    <w:rsid w:val="3DD81866"/>
    <w:rsid w:val="3DDB14DA"/>
    <w:rsid w:val="3DDD072A"/>
    <w:rsid w:val="3DE60DD8"/>
    <w:rsid w:val="3DE8490B"/>
    <w:rsid w:val="3DF037A2"/>
    <w:rsid w:val="3DFD67CB"/>
    <w:rsid w:val="3E012D61"/>
    <w:rsid w:val="3E077380"/>
    <w:rsid w:val="3E0E2A94"/>
    <w:rsid w:val="3E111A3F"/>
    <w:rsid w:val="3E115DD2"/>
    <w:rsid w:val="3E232A70"/>
    <w:rsid w:val="3E25068D"/>
    <w:rsid w:val="3E2B1444"/>
    <w:rsid w:val="3E2D3558"/>
    <w:rsid w:val="3E2F49C9"/>
    <w:rsid w:val="3E344FBE"/>
    <w:rsid w:val="3E3E0886"/>
    <w:rsid w:val="3E4C0E11"/>
    <w:rsid w:val="3E546397"/>
    <w:rsid w:val="3E5D6E19"/>
    <w:rsid w:val="3E6C7E98"/>
    <w:rsid w:val="3E7118ED"/>
    <w:rsid w:val="3E7249C2"/>
    <w:rsid w:val="3E8826F4"/>
    <w:rsid w:val="3E8E14C8"/>
    <w:rsid w:val="3E925399"/>
    <w:rsid w:val="3E990730"/>
    <w:rsid w:val="3EA27DFC"/>
    <w:rsid w:val="3EA37852"/>
    <w:rsid w:val="3EB503BF"/>
    <w:rsid w:val="3EBB076D"/>
    <w:rsid w:val="3EC07574"/>
    <w:rsid w:val="3EC170D1"/>
    <w:rsid w:val="3ECA0743"/>
    <w:rsid w:val="3ECA08E3"/>
    <w:rsid w:val="3ECE64F4"/>
    <w:rsid w:val="3ED7299E"/>
    <w:rsid w:val="3EE700EC"/>
    <w:rsid w:val="3EEC377D"/>
    <w:rsid w:val="3EF31A8F"/>
    <w:rsid w:val="3EF32A8E"/>
    <w:rsid w:val="3EFC5D12"/>
    <w:rsid w:val="3EFF3792"/>
    <w:rsid w:val="3F0E001E"/>
    <w:rsid w:val="3F0E5DEB"/>
    <w:rsid w:val="3F0E6293"/>
    <w:rsid w:val="3F100A14"/>
    <w:rsid w:val="3F1415A5"/>
    <w:rsid w:val="3F145A10"/>
    <w:rsid w:val="3F1736A3"/>
    <w:rsid w:val="3F175232"/>
    <w:rsid w:val="3F1B6533"/>
    <w:rsid w:val="3F220E40"/>
    <w:rsid w:val="3F23643C"/>
    <w:rsid w:val="3F2F658B"/>
    <w:rsid w:val="3F375596"/>
    <w:rsid w:val="3F3F3419"/>
    <w:rsid w:val="3F4E0B90"/>
    <w:rsid w:val="3F52350E"/>
    <w:rsid w:val="3F52690B"/>
    <w:rsid w:val="3F533FB0"/>
    <w:rsid w:val="3F5B036F"/>
    <w:rsid w:val="3F5D5FFB"/>
    <w:rsid w:val="3F5E0705"/>
    <w:rsid w:val="3F652B1B"/>
    <w:rsid w:val="3F67786E"/>
    <w:rsid w:val="3F6828BA"/>
    <w:rsid w:val="3F694137"/>
    <w:rsid w:val="3F6A58DB"/>
    <w:rsid w:val="3F7070C3"/>
    <w:rsid w:val="3F752D51"/>
    <w:rsid w:val="3F831445"/>
    <w:rsid w:val="3F8C6258"/>
    <w:rsid w:val="3F8E10DE"/>
    <w:rsid w:val="3F9417F8"/>
    <w:rsid w:val="3F9632F6"/>
    <w:rsid w:val="3FA22960"/>
    <w:rsid w:val="3FA36E25"/>
    <w:rsid w:val="3FA768A2"/>
    <w:rsid w:val="3FB66760"/>
    <w:rsid w:val="3FB70B9B"/>
    <w:rsid w:val="3FB9613A"/>
    <w:rsid w:val="3FBF2A62"/>
    <w:rsid w:val="3FC0529D"/>
    <w:rsid w:val="3FCB7F37"/>
    <w:rsid w:val="3FD03C2D"/>
    <w:rsid w:val="3FD61526"/>
    <w:rsid w:val="3FE30F35"/>
    <w:rsid w:val="3FEB0345"/>
    <w:rsid w:val="3FFC0219"/>
    <w:rsid w:val="400E212C"/>
    <w:rsid w:val="40140532"/>
    <w:rsid w:val="40144BC1"/>
    <w:rsid w:val="40160336"/>
    <w:rsid w:val="401B4239"/>
    <w:rsid w:val="402C024C"/>
    <w:rsid w:val="403A1357"/>
    <w:rsid w:val="40524B5F"/>
    <w:rsid w:val="405800FB"/>
    <w:rsid w:val="40584811"/>
    <w:rsid w:val="40594658"/>
    <w:rsid w:val="405B2E19"/>
    <w:rsid w:val="40631089"/>
    <w:rsid w:val="40640C8F"/>
    <w:rsid w:val="406613D0"/>
    <w:rsid w:val="40691D3C"/>
    <w:rsid w:val="40695B00"/>
    <w:rsid w:val="40710197"/>
    <w:rsid w:val="40713197"/>
    <w:rsid w:val="40760093"/>
    <w:rsid w:val="40895BBF"/>
    <w:rsid w:val="408B41F2"/>
    <w:rsid w:val="408B53D4"/>
    <w:rsid w:val="40951FA3"/>
    <w:rsid w:val="409B57A7"/>
    <w:rsid w:val="40A130C0"/>
    <w:rsid w:val="40A23D77"/>
    <w:rsid w:val="40A46748"/>
    <w:rsid w:val="40A56BED"/>
    <w:rsid w:val="40A91E18"/>
    <w:rsid w:val="40AE7D7C"/>
    <w:rsid w:val="40B03676"/>
    <w:rsid w:val="40B128A4"/>
    <w:rsid w:val="40B23FCC"/>
    <w:rsid w:val="40BC4BF7"/>
    <w:rsid w:val="40BE4D9B"/>
    <w:rsid w:val="40BE6661"/>
    <w:rsid w:val="40CE11C7"/>
    <w:rsid w:val="40E103A8"/>
    <w:rsid w:val="40E3155D"/>
    <w:rsid w:val="40E3325D"/>
    <w:rsid w:val="40EA0B83"/>
    <w:rsid w:val="40F3496A"/>
    <w:rsid w:val="40FA33A8"/>
    <w:rsid w:val="41075C66"/>
    <w:rsid w:val="411005D1"/>
    <w:rsid w:val="41195658"/>
    <w:rsid w:val="411F2520"/>
    <w:rsid w:val="41303373"/>
    <w:rsid w:val="41303B5F"/>
    <w:rsid w:val="41312F81"/>
    <w:rsid w:val="413132C5"/>
    <w:rsid w:val="4135788C"/>
    <w:rsid w:val="41373C90"/>
    <w:rsid w:val="413E57AF"/>
    <w:rsid w:val="41401C69"/>
    <w:rsid w:val="4141339D"/>
    <w:rsid w:val="41464112"/>
    <w:rsid w:val="414A56D3"/>
    <w:rsid w:val="4150039C"/>
    <w:rsid w:val="416128AA"/>
    <w:rsid w:val="41650D10"/>
    <w:rsid w:val="416C1950"/>
    <w:rsid w:val="41715CBB"/>
    <w:rsid w:val="41744D2D"/>
    <w:rsid w:val="41770AD3"/>
    <w:rsid w:val="41797253"/>
    <w:rsid w:val="41857744"/>
    <w:rsid w:val="41892B8F"/>
    <w:rsid w:val="4189612F"/>
    <w:rsid w:val="418C24B0"/>
    <w:rsid w:val="41911A8D"/>
    <w:rsid w:val="41964350"/>
    <w:rsid w:val="419B15AF"/>
    <w:rsid w:val="41A40F69"/>
    <w:rsid w:val="41C12944"/>
    <w:rsid w:val="41C3483E"/>
    <w:rsid w:val="41CF3338"/>
    <w:rsid w:val="41DD3936"/>
    <w:rsid w:val="41DD3BCB"/>
    <w:rsid w:val="41DD51F1"/>
    <w:rsid w:val="41EA3776"/>
    <w:rsid w:val="41EA5B49"/>
    <w:rsid w:val="41EE3962"/>
    <w:rsid w:val="41F20223"/>
    <w:rsid w:val="41F52311"/>
    <w:rsid w:val="41FE28D6"/>
    <w:rsid w:val="420013C8"/>
    <w:rsid w:val="42010B0D"/>
    <w:rsid w:val="420A0968"/>
    <w:rsid w:val="420B51E5"/>
    <w:rsid w:val="420D781C"/>
    <w:rsid w:val="422060F8"/>
    <w:rsid w:val="42206889"/>
    <w:rsid w:val="42221067"/>
    <w:rsid w:val="422C0FD9"/>
    <w:rsid w:val="42313714"/>
    <w:rsid w:val="42321A59"/>
    <w:rsid w:val="42341B69"/>
    <w:rsid w:val="423A2E84"/>
    <w:rsid w:val="423E2E9F"/>
    <w:rsid w:val="42400290"/>
    <w:rsid w:val="4246299A"/>
    <w:rsid w:val="42533643"/>
    <w:rsid w:val="42580495"/>
    <w:rsid w:val="425A75BA"/>
    <w:rsid w:val="425A78C5"/>
    <w:rsid w:val="425E0DBE"/>
    <w:rsid w:val="4269156D"/>
    <w:rsid w:val="426B20CA"/>
    <w:rsid w:val="426B55F0"/>
    <w:rsid w:val="426C288B"/>
    <w:rsid w:val="427158FA"/>
    <w:rsid w:val="42745CC5"/>
    <w:rsid w:val="42776DF5"/>
    <w:rsid w:val="427A45C5"/>
    <w:rsid w:val="427C1B52"/>
    <w:rsid w:val="427E7A33"/>
    <w:rsid w:val="42843695"/>
    <w:rsid w:val="42957051"/>
    <w:rsid w:val="42957379"/>
    <w:rsid w:val="429A3991"/>
    <w:rsid w:val="429E1370"/>
    <w:rsid w:val="42A86360"/>
    <w:rsid w:val="42AF03AF"/>
    <w:rsid w:val="42B21E65"/>
    <w:rsid w:val="42B41400"/>
    <w:rsid w:val="42B761FF"/>
    <w:rsid w:val="42D11D66"/>
    <w:rsid w:val="42D24677"/>
    <w:rsid w:val="42DB7401"/>
    <w:rsid w:val="42DD3C10"/>
    <w:rsid w:val="42E377AA"/>
    <w:rsid w:val="42E50E2C"/>
    <w:rsid w:val="42EF110A"/>
    <w:rsid w:val="42EF11E4"/>
    <w:rsid w:val="42FA2EF2"/>
    <w:rsid w:val="43014CE6"/>
    <w:rsid w:val="430166D9"/>
    <w:rsid w:val="4315643E"/>
    <w:rsid w:val="43196DE5"/>
    <w:rsid w:val="431A49D3"/>
    <w:rsid w:val="431F2A3B"/>
    <w:rsid w:val="4320210D"/>
    <w:rsid w:val="43245703"/>
    <w:rsid w:val="43292F1B"/>
    <w:rsid w:val="433529B8"/>
    <w:rsid w:val="433C2338"/>
    <w:rsid w:val="433E0C1C"/>
    <w:rsid w:val="434E00F0"/>
    <w:rsid w:val="43527375"/>
    <w:rsid w:val="43581DD4"/>
    <w:rsid w:val="43582DA1"/>
    <w:rsid w:val="435B5A4D"/>
    <w:rsid w:val="435F56FF"/>
    <w:rsid w:val="43644C99"/>
    <w:rsid w:val="436B3112"/>
    <w:rsid w:val="436B3127"/>
    <w:rsid w:val="436E14E8"/>
    <w:rsid w:val="4370528D"/>
    <w:rsid w:val="437D4C35"/>
    <w:rsid w:val="43917E18"/>
    <w:rsid w:val="439424FC"/>
    <w:rsid w:val="439C0E19"/>
    <w:rsid w:val="43A5447F"/>
    <w:rsid w:val="43B10C74"/>
    <w:rsid w:val="43B67B7C"/>
    <w:rsid w:val="43C06B14"/>
    <w:rsid w:val="43CC27C0"/>
    <w:rsid w:val="43DD1CD5"/>
    <w:rsid w:val="43DE6DD5"/>
    <w:rsid w:val="43DF1E3F"/>
    <w:rsid w:val="43F266D5"/>
    <w:rsid w:val="43F56D37"/>
    <w:rsid w:val="43F715BA"/>
    <w:rsid w:val="43FA227C"/>
    <w:rsid w:val="43FD4DEE"/>
    <w:rsid w:val="44001C2B"/>
    <w:rsid w:val="44046D9D"/>
    <w:rsid w:val="44050CFA"/>
    <w:rsid w:val="440703B7"/>
    <w:rsid w:val="44101FD7"/>
    <w:rsid w:val="441202E5"/>
    <w:rsid w:val="4414199A"/>
    <w:rsid w:val="44174B0E"/>
    <w:rsid w:val="44186CAA"/>
    <w:rsid w:val="442369A7"/>
    <w:rsid w:val="44265543"/>
    <w:rsid w:val="443B3927"/>
    <w:rsid w:val="443D22E5"/>
    <w:rsid w:val="443E592D"/>
    <w:rsid w:val="444412C1"/>
    <w:rsid w:val="44453164"/>
    <w:rsid w:val="444601BD"/>
    <w:rsid w:val="44483EEB"/>
    <w:rsid w:val="44504B47"/>
    <w:rsid w:val="445552E9"/>
    <w:rsid w:val="445E2DC8"/>
    <w:rsid w:val="44615BDA"/>
    <w:rsid w:val="446C558D"/>
    <w:rsid w:val="44703702"/>
    <w:rsid w:val="447137F7"/>
    <w:rsid w:val="44744AA1"/>
    <w:rsid w:val="44877677"/>
    <w:rsid w:val="44AF5E06"/>
    <w:rsid w:val="44B30720"/>
    <w:rsid w:val="44B526D1"/>
    <w:rsid w:val="44B64436"/>
    <w:rsid w:val="44B922E2"/>
    <w:rsid w:val="44BB5B09"/>
    <w:rsid w:val="44C1573D"/>
    <w:rsid w:val="44C8191B"/>
    <w:rsid w:val="44CB2968"/>
    <w:rsid w:val="44D30F64"/>
    <w:rsid w:val="44D427F1"/>
    <w:rsid w:val="44D74953"/>
    <w:rsid w:val="44D84192"/>
    <w:rsid w:val="44DC1BB2"/>
    <w:rsid w:val="44DF56C2"/>
    <w:rsid w:val="44EA01BC"/>
    <w:rsid w:val="44EB5650"/>
    <w:rsid w:val="44F56F73"/>
    <w:rsid w:val="44F967C2"/>
    <w:rsid w:val="44FC4B09"/>
    <w:rsid w:val="44FD53A9"/>
    <w:rsid w:val="44FF5D56"/>
    <w:rsid w:val="45057993"/>
    <w:rsid w:val="45193156"/>
    <w:rsid w:val="451F054A"/>
    <w:rsid w:val="45224690"/>
    <w:rsid w:val="45271AC4"/>
    <w:rsid w:val="45284F2E"/>
    <w:rsid w:val="452A19B6"/>
    <w:rsid w:val="452E2C3A"/>
    <w:rsid w:val="45346F94"/>
    <w:rsid w:val="453C5AB5"/>
    <w:rsid w:val="4543118A"/>
    <w:rsid w:val="45492BDB"/>
    <w:rsid w:val="454D54F6"/>
    <w:rsid w:val="456348C4"/>
    <w:rsid w:val="45635463"/>
    <w:rsid w:val="456832D6"/>
    <w:rsid w:val="456A6529"/>
    <w:rsid w:val="456B4096"/>
    <w:rsid w:val="456C0752"/>
    <w:rsid w:val="456C4F6B"/>
    <w:rsid w:val="45707051"/>
    <w:rsid w:val="457F3508"/>
    <w:rsid w:val="45A55C3A"/>
    <w:rsid w:val="45A710DF"/>
    <w:rsid w:val="45A76FC5"/>
    <w:rsid w:val="45AA7A4F"/>
    <w:rsid w:val="45BF23C7"/>
    <w:rsid w:val="45C534DB"/>
    <w:rsid w:val="45C967FC"/>
    <w:rsid w:val="45CF051B"/>
    <w:rsid w:val="45E010B2"/>
    <w:rsid w:val="45E33BD4"/>
    <w:rsid w:val="45EA1F1E"/>
    <w:rsid w:val="45EA2BED"/>
    <w:rsid w:val="45EB4576"/>
    <w:rsid w:val="45F36534"/>
    <w:rsid w:val="45F56B49"/>
    <w:rsid w:val="45F74B21"/>
    <w:rsid w:val="45FA3AEF"/>
    <w:rsid w:val="46030B56"/>
    <w:rsid w:val="460A2D60"/>
    <w:rsid w:val="460B2709"/>
    <w:rsid w:val="46146369"/>
    <w:rsid w:val="461D6C8B"/>
    <w:rsid w:val="461E66C8"/>
    <w:rsid w:val="46201378"/>
    <w:rsid w:val="46204E1D"/>
    <w:rsid w:val="46226106"/>
    <w:rsid w:val="46236EA7"/>
    <w:rsid w:val="463437A5"/>
    <w:rsid w:val="463D7D30"/>
    <w:rsid w:val="4648296E"/>
    <w:rsid w:val="46556D2D"/>
    <w:rsid w:val="465B0435"/>
    <w:rsid w:val="46626409"/>
    <w:rsid w:val="466B1DA3"/>
    <w:rsid w:val="466E6987"/>
    <w:rsid w:val="46703426"/>
    <w:rsid w:val="467304A6"/>
    <w:rsid w:val="467B62E8"/>
    <w:rsid w:val="467C2468"/>
    <w:rsid w:val="46831CD2"/>
    <w:rsid w:val="468D7198"/>
    <w:rsid w:val="469B165F"/>
    <w:rsid w:val="46A12DCF"/>
    <w:rsid w:val="46A40971"/>
    <w:rsid w:val="46A954E1"/>
    <w:rsid w:val="46A97153"/>
    <w:rsid w:val="46AC46F8"/>
    <w:rsid w:val="46AD50E8"/>
    <w:rsid w:val="46B369E9"/>
    <w:rsid w:val="46B52531"/>
    <w:rsid w:val="46CD0094"/>
    <w:rsid w:val="46CF1956"/>
    <w:rsid w:val="46D94360"/>
    <w:rsid w:val="46DA3884"/>
    <w:rsid w:val="46DA3BD8"/>
    <w:rsid w:val="46EC657A"/>
    <w:rsid w:val="46EE5198"/>
    <w:rsid w:val="46FC56BA"/>
    <w:rsid w:val="46FD7472"/>
    <w:rsid w:val="47057213"/>
    <w:rsid w:val="470B6F4D"/>
    <w:rsid w:val="470E65EA"/>
    <w:rsid w:val="470E7BFF"/>
    <w:rsid w:val="472176EF"/>
    <w:rsid w:val="47223E7A"/>
    <w:rsid w:val="47285DA8"/>
    <w:rsid w:val="473933A7"/>
    <w:rsid w:val="47396015"/>
    <w:rsid w:val="473F5DDD"/>
    <w:rsid w:val="47570AF5"/>
    <w:rsid w:val="47586DFA"/>
    <w:rsid w:val="475A3220"/>
    <w:rsid w:val="4761160C"/>
    <w:rsid w:val="47613A98"/>
    <w:rsid w:val="47614304"/>
    <w:rsid w:val="47617500"/>
    <w:rsid w:val="476C0ED3"/>
    <w:rsid w:val="47745160"/>
    <w:rsid w:val="47865EAB"/>
    <w:rsid w:val="479206D4"/>
    <w:rsid w:val="47933934"/>
    <w:rsid w:val="47981D74"/>
    <w:rsid w:val="479E5F12"/>
    <w:rsid w:val="479F1CE9"/>
    <w:rsid w:val="47A20030"/>
    <w:rsid w:val="47A70447"/>
    <w:rsid w:val="47AA305F"/>
    <w:rsid w:val="47B06EB3"/>
    <w:rsid w:val="47B16CDB"/>
    <w:rsid w:val="47B9474A"/>
    <w:rsid w:val="47BD7742"/>
    <w:rsid w:val="47C37927"/>
    <w:rsid w:val="47C56BFB"/>
    <w:rsid w:val="47D02437"/>
    <w:rsid w:val="47D22BC2"/>
    <w:rsid w:val="47D719ED"/>
    <w:rsid w:val="47D847FC"/>
    <w:rsid w:val="47DC5FD0"/>
    <w:rsid w:val="47E744AA"/>
    <w:rsid w:val="47EF1B4F"/>
    <w:rsid w:val="47FE169B"/>
    <w:rsid w:val="47FF4C6A"/>
    <w:rsid w:val="47FF703A"/>
    <w:rsid w:val="480246F2"/>
    <w:rsid w:val="480B1F1E"/>
    <w:rsid w:val="480E6667"/>
    <w:rsid w:val="481136FA"/>
    <w:rsid w:val="4816440D"/>
    <w:rsid w:val="481B4154"/>
    <w:rsid w:val="481D71D5"/>
    <w:rsid w:val="482F7705"/>
    <w:rsid w:val="4830527B"/>
    <w:rsid w:val="48351724"/>
    <w:rsid w:val="484C7B82"/>
    <w:rsid w:val="484E0E9A"/>
    <w:rsid w:val="485574DC"/>
    <w:rsid w:val="48613090"/>
    <w:rsid w:val="486C4011"/>
    <w:rsid w:val="486C70D3"/>
    <w:rsid w:val="48792E05"/>
    <w:rsid w:val="487E0072"/>
    <w:rsid w:val="488717C4"/>
    <w:rsid w:val="488E5164"/>
    <w:rsid w:val="48967A6E"/>
    <w:rsid w:val="489E2F09"/>
    <w:rsid w:val="48A173DC"/>
    <w:rsid w:val="48AD3AE3"/>
    <w:rsid w:val="48BA396D"/>
    <w:rsid w:val="48C03FA6"/>
    <w:rsid w:val="48C87BFD"/>
    <w:rsid w:val="48DB6FAD"/>
    <w:rsid w:val="48E2062C"/>
    <w:rsid w:val="48E26456"/>
    <w:rsid w:val="48EC327B"/>
    <w:rsid w:val="48F52A0A"/>
    <w:rsid w:val="48F7696F"/>
    <w:rsid w:val="48FF325B"/>
    <w:rsid w:val="49016710"/>
    <w:rsid w:val="490915AD"/>
    <w:rsid w:val="490950FA"/>
    <w:rsid w:val="491769DB"/>
    <w:rsid w:val="49184B37"/>
    <w:rsid w:val="491A5361"/>
    <w:rsid w:val="49282FCC"/>
    <w:rsid w:val="49350C3F"/>
    <w:rsid w:val="49404D8E"/>
    <w:rsid w:val="49431BB4"/>
    <w:rsid w:val="494E1BA9"/>
    <w:rsid w:val="495B628B"/>
    <w:rsid w:val="495D1418"/>
    <w:rsid w:val="49611F5D"/>
    <w:rsid w:val="49625BFC"/>
    <w:rsid w:val="49641694"/>
    <w:rsid w:val="49776B7C"/>
    <w:rsid w:val="497826F8"/>
    <w:rsid w:val="49783C25"/>
    <w:rsid w:val="49803358"/>
    <w:rsid w:val="4981549C"/>
    <w:rsid w:val="498A36C6"/>
    <w:rsid w:val="49912D60"/>
    <w:rsid w:val="49946343"/>
    <w:rsid w:val="49965C01"/>
    <w:rsid w:val="49A11696"/>
    <w:rsid w:val="49AF522A"/>
    <w:rsid w:val="49B317E9"/>
    <w:rsid w:val="49BC4AAF"/>
    <w:rsid w:val="49C27F1F"/>
    <w:rsid w:val="49D761FB"/>
    <w:rsid w:val="49DC55BF"/>
    <w:rsid w:val="49DF3A84"/>
    <w:rsid w:val="49ED0E94"/>
    <w:rsid w:val="49ED71C8"/>
    <w:rsid w:val="49F949AC"/>
    <w:rsid w:val="49FB1FCF"/>
    <w:rsid w:val="4A055F6A"/>
    <w:rsid w:val="4A0A6577"/>
    <w:rsid w:val="4A0F7361"/>
    <w:rsid w:val="4A137078"/>
    <w:rsid w:val="4A1878BE"/>
    <w:rsid w:val="4A2402EC"/>
    <w:rsid w:val="4A2A2D74"/>
    <w:rsid w:val="4A2F5BCB"/>
    <w:rsid w:val="4A311133"/>
    <w:rsid w:val="4A395208"/>
    <w:rsid w:val="4A40011E"/>
    <w:rsid w:val="4A490111"/>
    <w:rsid w:val="4A4E732B"/>
    <w:rsid w:val="4A50098B"/>
    <w:rsid w:val="4A585F9D"/>
    <w:rsid w:val="4A5F1F8E"/>
    <w:rsid w:val="4A604751"/>
    <w:rsid w:val="4A67794F"/>
    <w:rsid w:val="4A712484"/>
    <w:rsid w:val="4A785F36"/>
    <w:rsid w:val="4A7C56B1"/>
    <w:rsid w:val="4A7D3412"/>
    <w:rsid w:val="4A7F1A08"/>
    <w:rsid w:val="4A82554C"/>
    <w:rsid w:val="4A8F7DB6"/>
    <w:rsid w:val="4A94659A"/>
    <w:rsid w:val="4AA015C1"/>
    <w:rsid w:val="4AA018F5"/>
    <w:rsid w:val="4AA44994"/>
    <w:rsid w:val="4AB40699"/>
    <w:rsid w:val="4AB51D0E"/>
    <w:rsid w:val="4AB63F97"/>
    <w:rsid w:val="4AB6465C"/>
    <w:rsid w:val="4AB80A5F"/>
    <w:rsid w:val="4AC20D29"/>
    <w:rsid w:val="4AC95374"/>
    <w:rsid w:val="4ACE553E"/>
    <w:rsid w:val="4AD22507"/>
    <w:rsid w:val="4AD46CE9"/>
    <w:rsid w:val="4ADB3075"/>
    <w:rsid w:val="4ADD59F6"/>
    <w:rsid w:val="4AE2413E"/>
    <w:rsid w:val="4AE32A0F"/>
    <w:rsid w:val="4AF73025"/>
    <w:rsid w:val="4AF73DC9"/>
    <w:rsid w:val="4B005ECB"/>
    <w:rsid w:val="4B0E21EC"/>
    <w:rsid w:val="4B0F7D48"/>
    <w:rsid w:val="4B1B446B"/>
    <w:rsid w:val="4B23033F"/>
    <w:rsid w:val="4B376E6D"/>
    <w:rsid w:val="4B3F6074"/>
    <w:rsid w:val="4B481359"/>
    <w:rsid w:val="4B4B1BC2"/>
    <w:rsid w:val="4B4B6C7C"/>
    <w:rsid w:val="4B4F62A5"/>
    <w:rsid w:val="4B503C36"/>
    <w:rsid w:val="4B6C5144"/>
    <w:rsid w:val="4B6C698C"/>
    <w:rsid w:val="4B6D011F"/>
    <w:rsid w:val="4B7262BC"/>
    <w:rsid w:val="4B73257B"/>
    <w:rsid w:val="4B7A0424"/>
    <w:rsid w:val="4B814C16"/>
    <w:rsid w:val="4B857111"/>
    <w:rsid w:val="4B9A66CF"/>
    <w:rsid w:val="4BA1600C"/>
    <w:rsid w:val="4BA53594"/>
    <w:rsid w:val="4BAB02F5"/>
    <w:rsid w:val="4BAC32C8"/>
    <w:rsid w:val="4BAF13E5"/>
    <w:rsid w:val="4BBC26B4"/>
    <w:rsid w:val="4BBD2542"/>
    <w:rsid w:val="4BC41F1F"/>
    <w:rsid w:val="4BC43FD1"/>
    <w:rsid w:val="4BCC71D3"/>
    <w:rsid w:val="4BD03C47"/>
    <w:rsid w:val="4BD0666B"/>
    <w:rsid w:val="4BD628AF"/>
    <w:rsid w:val="4BD7583C"/>
    <w:rsid w:val="4BD842FB"/>
    <w:rsid w:val="4BDF36EB"/>
    <w:rsid w:val="4BE63233"/>
    <w:rsid w:val="4BE70D66"/>
    <w:rsid w:val="4BEC6808"/>
    <w:rsid w:val="4BEE57F3"/>
    <w:rsid w:val="4BEE75D6"/>
    <w:rsid w:val="4BEF0D92"/>
    <w:rsid w:val="4BF0188C"/>
    <w:rsid w:val="4BF0366B"/>
    <w:rsid w:val="4BF11842"/>
    <w:rsid w:val="4BF26B60"/>
    <w:rsid w:val="4BF27C21"/>
    <w:rsid w:val="4BF4310E"/>
    <w:rsid w:val="4BF85D6C"/>
    <w:rsid w:val="4BF86ACC"/>
    <w:rsid w:val="4BFA2F18"/>
    <w:rsid w:val="4C0B0DFA"/>
    <w:rsid w:val="4C13247D"/>
    <w:rsid w:val="4C281E67"/>
    <w:rsid w:val="4C295F81"/>
    <w:rsid w:val="4C2C6328"/>
    <w:rsid w:val="4C30386A"/>
    <w:rsid w:val="4C380F7B"/>
    <w:rsid w:val="4C5E5E8B"/>
    <w:rsid w:val="4C660281"/>
    <w:rsid w:val="4C68379F"/>
    <w:rsid w:val="4C76694E"/>
    <w:rsid w:val="4C8134E8"/>
    <w:rsid w:val="4C83353B"/>
    <w:rsid w:val="4C8B2163"/>
    <w:rsid w:val="4C8D74AB"/>
    <w:rsid w:val="4C9B4209"/>
    <w:rsid w:val="4CA45D71"/>
    <w:rsid w:val="4CAD4915"/>
    <w:rsid w:val="4CB0791F"/>
    <w:rsid w:val="4CCE36C7"/>
    <w:rsid w:val="4CD21352"/>
    <w:rsid w:val="4CE14077"/>
    <w:rsid w:val="4CE2396D"/>
    <w:rsid w:val="4CE2763E"/>
    <w:rsid w:val="4CE50252"/>
    <w:rsid w:val="4CFA0C47"/>
    <w:rsid w:val="4D0154F2"/>
    <w:rsid w:val="4D214544"/>
    <w:rsid w:val="4D220466"/>
    <w:rsid w:val="4D2C11D0"/>
    <w:rsid w:val="4D386C0F"/>
    <w:rsid w:val="4D485761"/>
    <w:rsid w:val="4D556554"/>
    <w:rsid w:val="4D557D69"/>
    <w:rsid w:val="4D6A380C"/>
    <w:rsid w:val="4D6B52F7"/>
    <w:rsid w:val="4D70700E"/>
    <w:rsid w:val="4D7157A3"/>
    <w:rsid w:val="4D80277C"/>
    <w:rsid w:val="4D8274D8"/>
    <w:rsid w:val="4D833D09"/>
    <w:rsid w:val="4D9A0D6F"/>
    <w:rsid w:val="4D9C0029"/>
    <w:rsid w:val="4D9E258B"/>
    <w:rsid w:val="4DB13D38"/>
    <w:rsid w:val="4DBD1730"/>
    <w:rsid w:val="4DBE3AFE"/>
    <w:rsid w:val="4DC136AA"/>
    <w:rsid w:val="4DCA76FB"/>
    <w:rsid w:val="4DCB5224"/>
    <w:rsid w:val="4DCD6E89"/>
    <w:rsid w:val="4DCE5E68"/>
    <w:rsid w:val="4DD0541D"/>
    <w:rsid w:val="4DD059E1"/>
    <w:rsid w:val="4DD22060"/>
    <w:rsid w:val="4DD8118E"/>
    <w:rsid w:val="4DDB7794"/>
    <w:rsid w:val="4DE37767"/>
    <w:rsid w:val="4DE64BBF"/>
    <w:rsid w:val="4DEC5900"/>
    <w:rsid w:val="4DED7D3F"/>
    <w:rsid w:val="4DEF230B"/>
    <w:rsid w:val="4DF269B2"/>
    <w:rsid w:val="4DFB5D07"/>
    <w:rsid w:val="4DFB6E1F"/>
    <w:rsid w:val="4E1371A4"/>
    <w:rsid w:val="4E187CD3"/>
    <w:rsid w:val="4E33793D"/>
    <w:rsid w:val="4E3806FF"/>
    <w:rsid w:val="4E3E1419"/>
    <w:rsid w:val="4E4C4A2A"/>
    <w:rsid w:val="4E547E3D"/>
    <w:rsid w:val="4E5E6AAA"/>
    <w:rsid w:val="4E600F7F"/>
    <w:rsid w:val="4E6801E8"/>
    <w:rsid w:val="4E751CC6"/>
    <w:rsid w:val="4E776EF0"/>
    <w:rsid w:val="4E7F68EF"/>
    <w:rsid w:val="4E8321EB"/>
    <w:rsid w:val="4E847893"/>
    <w:rsid w:val="4E870795"/>
    <w:rsid w:val="4E8A3948"/>
    <w:rsid w:val="4E9863BA"/>
    <w:rsid w:val="4E9E2520"/>
    <w:rsid w:val="4EA65C1D"/>
    <w:rsid w:val="4EAF1585"/>
    <w:rsid w:val="4EB668FB"/>
    <w:rsid w:val="4EBB3A2E"/>
    <w:rsid w:val="4EC61781"/>
    <w:rsid w:val="4EC70D57"/>
    <w:rsid w:val="4ECA0017"/>
    <w:rsid w:val="4ECA076F"/>
    <w:rsid w:val="4ECB6D7F"/>
    <w:rsid w:val="4ECE25BB"/>
    <w:rsid w:val="4ED24069"/>
    <w:rsid w:val="4ED54540"/>
    <w:rsid w:val="4EDF755E"/>
    <w:rsid w:val="4EE560D1"/>
    <w:rsid w:val="4EEF1758"/>
    <w:rsid w:val="4F05790C"/>
    <w:rsid w:val="4F0955D0"/>
    <w:rsid w:val="4F125DD7"/>
    <w:rsid w:val="4F175E07"/>
    <w:rsid w:val="4F176A14"/>
    <w:rsid w:val="4F1C533A"/>
    <w:rsid w:val="4F230099"/>
    <w:rsid w:val="4F290993"/>
    <w:rsid w:val="4F2E2E87"/>
    <w:rsid w:val="4F39777C"/>
    <w:rsid w:val="4F3D2A98"/>
    <w:rsid w:val="4F3F137C"/>
    <w:rsid w:val="4F470BEC"/>
    <w:rsid w:val="4F4D19EC"/>
    <w:rsid w:val="4F700712"/>
    <w:rsid w:val="4F701FA8"/>
    <w:rsid w:val="4F716EB4"/>
    <w:rsid w:val="4F8030D9"/>
    <w:rsid w:val="4F8218F6"/>
    <w:rsid w:val="4F84732E"/>
    <w:rsid w:val="4F8B5C0C"/>
    <w:rsid w:val="4F9122C0"/>
    <w:rsid w:val="4F9B599C"/>
    <w:rsid w:val="4F9D4367"/>
    <w:rsid w:val="4FAB0CDC"/>
    <w:rsid w:val="4FB104E8"/>
    <w:rsid w:val="4FB20742"/>
    <w:rsid w:val="4FBB57F5"/>
    <w:rsid w:val="4FBD0247"/>
    <w:rsid w:val="4FBF3581"/>
    <w:rsid w:val="4FC0023E"/>
    <w:rsid w:val="4FC450D1"/>
    <w:rsid w:val="4FC95780"/>
    <w:rsid w:val="4FCE4ADB"/>
    <w:rsid w:val="4FD804DA"/>
    <w:rsid w:val="4FE82A8E"/>
    <w:rsid w:val="4FEA6825"/>
    <w:rsid w:val="4FEB3325"/>
    <w:rsid w:val="4FEF5E40"/>
    <w:rsid w:val="4FF22C8C"/>
    <w:rsid w:val="4FFD54C0"/>
    <w:rsid w:val="500E0859"/>
    <w:rsid w:val="5011244D"/>
    <w:rsid w:val="50113B9B"/>
    <w:rsid w:val="50190340"/>
    <w:rsid w:val="501B4A3F"/>
    <w:rsid w:val="50210F16"/>
    <w:rsid w:val="50250604"/>
    <w:rsid w:val="50293B5D"/>
    <w:rsid w:val="502A66ED"/>
    <w:rsid w:val="502B4308"/>
    <w:rsid w:val="50345F4A"/>
    <w:rsid w:val="5034753C"/>
    <w:rsid w:val="503F3651"/>
    <w:rsid w:val="505478CA"/>
    <w:rsid w:val="5066025F"/>
    <w:rsid w:val="506A211C"/>
    <w:rsid w:val="506D5769"/>
    <w:rsid w:val="506E02E4"/>
    <w:rsid w:val="507026DE"/>
    <w:rsid w:val="50735138"/>
    <w:rsid w:val="50746A41"/>
    <w:rsid w:val="507A7CD3"/>
    <w:rsid w:val="508A44B6"/>
    <w:rsid w:val="508C35E1"/>
    <w:rsid w:val="509016E8"/>
    <w:rsid w:val="50A12C62"/>
    <w:rsid w:val="50B42717"/>
    <w:rsid w:val="50BB035B"/>
    <w:rsid w:val="50C76C83"/>
    <w:rsid w:val="50C77484"/>
    <w:rsid w:val="50C87FD1"/>
    <w:rsid w:val="50CA73DD"/>
    <w:rsid w:val="50D06C37"/>
    <w:rsid w:val="50D45639"/>
    <w:rsid w:val="50D8031E"/>
    <w:rsid w:val="50D84B0D"/>
    <w:rsid w:val="50E130F2"/>
    <w:rsid w:val="50E61747"/>
    <w:rsid w:val="50EF0DE9"/>
    <w:rsid w:val="50F05872"/>
    <w:rsid w:val="50F24770"/>
    <w:rsid w:val="50F508CA"/>
    <w:rsid w:val="50F83483"/>
    <w:rsid w:val="50FC2768"/>
    <w:rsid w:val="50FC38A3"/>
    <w:rsid w:val="50FD092D"/>
    <w:rsid w:val="50FE6641"/>
    <w:rsid w:val="51064F77"/>
    <w:rsid w:val="510D5A7A"/>
    <w:rsid w:val="511D2CEB"/>
    <w:rsid w:val="511F64FB"/>
    <w:rsid w:val="51222B02"/>
    <w:rsid w:val="51233961"/>
    <w:rsid w:val="51240B5B"/>
    <w:rsid w:val="51261970"/>
    <w:rsid w:val="51284EEB"/>
    <w:rsid w:val="512C2536"/>
    <w:rsid w:val="513B3462"/>
    <w:rsid w:val="513E1D38"/>
    <w:rsid w:val="513F04F0"/>
    <w:rsid w:val="51473C4A"/>
    <w:rsid w:val="51485A75"/>
    <w:rsid w:val="51500A82"/>
    <w:rsid w:val="515637AE"/>
    <w:rsid w:val="51574607"/>
    <w:rsid w:val="51577C0B"/>
    <w:rsid w:val="515A2857"/>
    <w:rsid w:val="515D33A9"/>
    <w:rsid w:val="515D5DA1"/>
    <w:rsid w:val="515E7894"/>
    <w:rsid w:val="516047D9"/>
    <w:rsid w:val="51656558"/>
    <w:rsid w:val="51677E52"/>
    <w:rsid w:val="516F3E07"/>
    <w:rsid w:val="51704212"/>
    <w:rsid w:val="51725202"/>
    <w:rsid w:val="5178029F"/>
    <w:rsid w:val="517B0ECC"/>
    <w:rsid w:val="518D4300"/>
    <w:rsid w:val="518E209C"/>
    <w:rsid w:val="51940CA9"/>
    <w:rsid w:val="519B6446"/>
    <w:rsid w:val="51A24130"/>
    <w:rsid w:val="51B0390B"/>
    <w:rsid w:val="51B42109"/>
    <w:rsid w:val="51B4300F"/>
    <w:rsid w:val="51B92DF9"/>
    <w:rsid w:val="51BC5729"/>
    <w:rsid w:val="51BE24A3"/>
    <w:rsid w:val="51BF5F25"/>
    <w:rsid w:val="51C17240"/>
    <w:rsid w:val="51C712EB"/>
    <w:rsid w:val="51C81996"/>
    <w:rsid w:val="51CE1687"/>
    <w:rsid w:val="51D50B5B"/>
    <w:rsid w:val="51D9489E"/>
    <w:rsid w:val="51E15D6E"/>
    <w:rsid w:val="51E61740"/>
    <w:rsid w:val="51EE506A"/>
    <w:rsid w:val="51F71A35"/>
    <w:rsid w:val="51F775B5"/>
    <w:rsid w:val="51F81DF3"/>
    <w:rsid w:val="51FC4C20"/>
    <w:rsid w:val="52020133"/>
    <w:rsid w:val="520301D1"/>
    <w:rsid w:val="520739DC"/>
    <w:rsid w:val="5209645C"/>
    <w:rsid w:val="520A4CC9"/>
    <w:rsid w:val="520B3366"/>
    <w:rsid w:val="520C1892"/>
    <w:rsid w:val="52113AE4"/>
    <w:rsid w:val="521235B8"/>
    <w:rsid w:val="5213576A"/>
    <w:rsid w:val="52166336"/>
    <w:rsid w:val="52183C02"/>
    <w:rsid w:val="521C78CB"/>
    <w:rsid w:val="521E7C6C"/>
    <w:rsid w:val="52201C6A"/>
    <w:rsid w:val="5222558D"/>
    <w:rsid w:val="522410D4"/>
    <w:rsid w:val="52272DCD"/>
    <w:rsid w:val="52294BD4"/>
    <w:rsid w:val="52321AF4"/>
    <w:rsid w:val="52375859"/>
    <w:rsid w:val="523D11AD"/>
    <w:rsid w:val="523D5D6D"/>
    <w:rsid w:val="523E4E9B"/>
    <w:rsid w:val="52463C9F"/>
    <w:rsid w:val="5247131D"/>
    <w:rsid w:val="524D23AE"/>
    <w:rsid w:val="524F267D"/>
    <w:rsid w:val="52553B0A"/>
    <w:rsid w:val="5258692A"/>
    <w:rsid w:val="5263047F"/>
    <w:rsid w:val="526B31DA"/>
    <w:rsid w:val="526B5CD8"/>
    <w:rsid w:val="527145A2"/>
    <w:rsid w:val="52755CC4"/>
    <w:rsid w:val="5277612D"/>
    <w:rsid w:val="527930AF"/>
    <w:rsid w:val="527B1AD3"/>
    <w:rsid w:val="528349C1"/>
    <w:rsid w:val="529604FB"/>
    <w:rsid w:val="52A35493"/>
    <w:rsid w:val="52A61A36"/>
    <w:rsid w:val="52A75256"/>
    <w:rsid w:val="52AA44E5"/>
    <w:rsid w:val="52AB1D3C"/>
    <w:rsid w:val="52B31FCC"/>
    <w:rsid w:val="52B84C55"/>
    <w:rsid w:val="52B85F8B"/>
    <w:rsid w:val="52B96726"/>
    <w:rsid w:val="52BA5035"/>
    <w:rsid w:val="52BF1E09"/>
    <w:rsid w:val="52C85CDA"/>
    <w:rsid w:val="52CF63E2"/>
    <w:rsid w:val="52D06396"/>
    <w:rsid w:val="52DE2C8C"/>
    <w:rsid w:val="52DF463E"/>
    <w:rsid w:val="52E64D33"/>
    <w:rsid w:val="52E67825"/>
    <w:rsid w:val="52E849A3"/>
    <w:rsid w:val="52EF1DE0"/>
    <w:rsid w:val="52F4765E"/>
    <w:rsid w:val="52F92814"/>
    <w:rsid w:val="52FC5CE5"/>
    <w:rsid w:val="52FD4680"/>
    <w:rsid w:val="52FE321E"/>
    <w:rsid w:val="5304711E"/>
    <w:rsid w:val="530A5C17"/>
    <w:rsid w:val="530A6269"/>
    <w:rsid w:val="530C7A69"/>
    <w:rsid w:val="53185898"/>
    <w:rsid w:val="53363565"/>
    <w:rsid w:val="533A70CF"/>
    <w:rsid w:val="533F5135"/>
    <w:rsid w:val="53457A5A"/>
    <w:rsid w:val="5348538A"/>
    <w:rsid w:val="534F3361"/>
    <w:rsid w:val="535341A9"/>
    <w:rsid w:val="535E1385"/>
    <w:rsid w:val="536C3B77"/>
    <w:rsid w:val="53727E4E"/>
    <w:rsid w:val="537C4F4F"/>
    <w:rsid w:val="53823001"/>
    <w:rsid w:val="53842AC1"/>
    <w:rsid w:val="538C40FE"/>
    <w:rsid w:val="539175FA"/>
    <w:rsid w:val="53957573"/>
    <w:rsid w:val="539C40B6"/>
    <w:rsid w:val="539D1E6E"/>
    <w:rsid w:val="53A231F2"/>
    <w:rsid w:val="53A74934"/>
    <w:rsid w:val="53AA7273"/>
    <w:rsid w:val="53B51093"/>
    <w:rsid w:val="53BB4B17"/>
    <w:rsid w:val="53C274E2"/>
    <w:rsid w:val="53D462E7"/>
    <w:rsid w:val="53DA42AA"/>
    <w:rsid w:val="53DA7A58"/>
    <w:rsid w:val="53DD664B"/>
    <w:rsid w:val="53DE1BAF"/>
    <w:rsid w:val="53E0100B"/>
    <w:rsid w:val="53EE134D"/>
    <w:rsid w:val="53FD0763"/>
    <w:rsid w:val="5407534E"/>
    <w:rsid w:val="54165F0A"/>
    <w:rsid w:val="541D6E07"/>
    <w:rsid w:val="54264268"/>
    <w:rsid w:val="542F1C70"/>
    <w:rsid w:val="54311205"/>
    <w:rsid w:val="54395437"/>
    <w:rsid w:val="543D70C4"/>
    <w:rsid w:val="543F2FD8"/>
    <w:rsid w:val="54415C17"/>
    <w:rsid w:val="5445269C"/>
    <w:rsid w:val="545472C9"/>
    <w:rsid w:val="545771C7"/>
    <w:rsid w:val="54582B75"/>
    <w:rsid w:val="54697FA5"/>
    <w:rsid w:val="546A50DB"/>
    <w:rsid w:val="546B39D2"/>
    <w:rsid w:val="546F4270"/>
    <w:rsid w:val="5471439B"/>
    <w:rsid w:val="54735A4A"/>
    <w:rsid w:val="547D4F8B"/>
    <w:rsid w:val="547E1427"/>
    <w:rsid w:val="548101B9"/>
    <w:rsid w:val="54823680"/>
    <w:rsid w:val="548F7A9A"/>
    <w:rsid w:val="5493682A"/>
    <w:rsid w:val="54994B36"/>
    <w:rsid w:val="549C50F5"/>
    <w:rsid w:val="549F4A6A"/>
    <w:rsid w:val="54A36E95"/>
    <w:rsid w:val="54AE637A"/>
    <w:rsid w:val="54AF1BFF"/>
    <w:rsid w:val="54B4268E"/>
    <w:rsid w:val="54CA492E"/>
    <w:rsid w:val="54CE30E7"/>
    <w:rsid w:val="54D317AB"/>
    <w:rsid w:val="54D451EF"/>
    <w:rsid w:val="54DA17E6"/>
    <w:rsid w:val="54E11088"/>
    <w:rsid w:val="54E40A81"/>
    <w:rsid w:val="54E62938"/>
    <w:rsid w:val="54EA2115"/>
    <w:rsid w:val="54EB1352"/>
    <w:rsid w:val="54EB7F5D"/>
    <w:rsid w:val="54F04B5F"/>
    <w:rsid w:val="54F64F65"/>
    <w:rsid w:val="54F80893"/>
    <w:rsid w:val="54FA3E1A"/>
    <w:rsid w:val="54FC4B33"/>
    <w:rsid w:val="54FE7ECE"/>
    <w:rsid w:val="55027188"/>
    <w:rsid w:val="550917A5"/>
    <w:rsid w:val="550C20F4"/>
    <w:rsid w:val="553047C2"/>
    <w:rsid w:val="55350390"/>
    <w:rsid w:val="5537488B"/>
    <w:rsid w:val="553A2724"/>
    <w:rsid w:val="55403A49"/>
    <w:rsid w:val="55496F06"/>
    <w:rsid w:val="55532BAB"/>
    <w:rsid w:val="55542B06"/>
    <w:rsid w:val="55562C6F"/>
    <w:rsid w:val="555B71D6"/>
    <w:rsid w:val="556A3F83"/>
    <w:rsid w:val="556E7D23"/>
    <w:rsid w:val="55705003"/>
    <w:rsid w:val="557714FF"/>
    <w:rsid w:val="55772BA2"/>
    <w:rsid w:val="558A10CF"/>
    <w:rsid w:val="558C043F"/>
    <w:rsid w:val="558C1451"/>
    <w:rsid w:val="558D406B"/>
    <w:rsid w:val="558E3978"/>
    <w:rsid w:val="55BE76F2"/>
    <w:rsid w:val="55C96AE0"/>
    <w:rsid w:val="55CD7DB2"/>
    <w:rsid w:val="55EA25C7"/>
    <w:rsid w:val="56000F14"/>
    <w:rsid w:val="5600363B"/>
    <w:rsid w:val="56084CF3"/>
    <w:rsid w:val="56117366"/>
    <w:rsid w:val="5612022D"/>
    <w:rsid w:val="56135F61"/>
    <w:rsid w:val="56176319"/>
    <w:rsid w:val="56184EF8"/>
    <w:rsid w:val="561A71B1"/>
    <w:rsid w:val="56200F99"/>
    <w:rsid w:val="562207F5"/>
    <w:rsid w:val="56311DBD"/>
    <w:rsid w:val="56387AD4"/>
    <w:rsid w:val="563C284F"/>
    <w:rsid w:val="563F244E"/>
    <w:rsid w:val="56475133"/>
    <w:rsid w:val="56513985"/>
    <w:rsid w:val="5664202D"/>
    <w:rsid w:val="566450C3"/>
    <w:rsid w:val="56646A8F"/>
    <w:rsid w:val="566B4F2A"/>
    <w:rsid w:val="566D193E"/>
    <w:rsid w:val="567409EF"/>
    <w:rsid w:val="567D6E7B"/>
    <w:rsid w:val="5687011E"/>
    <w:rsid w:val="569226C1"/>
    <w:rsid w:val="569232FE"/>
    <w:rsid w:val="569A6FAB"/>
    <w:rsid w:val="569C0603"/>
    <w:rsid w:val="56A064CD"/>
    <w:rsid w:val="56A64A20"/>
    <w:rsid w:val="56AF2C01"/>
    <w:rsid w:val="56BD5591"/>
    <w:rsid w:val="56BE7A56"/>
    <w:rsid w:val="56BF0322"/>
    <w:rsid w:val="56BF4997"/>
    <w:rsid w:val="56CA15ED"/>
    <w:rsid w:val="56CB2FA5"/>
    <w:rsid w:val="56D8105B"/>
    <w:rsid w:val="56DF3A4F"/>
    <w:rsid w:val="56E01324"/>
    <w:rsid w:val="56E06678"/>
    <w:rsid w:val="56E87D18"/>
    <w:rsid w:val="56F17DB0"/>
    <w:rsid w:val="56F33A9F"/>
    <w:rsid w:val="56F543BF"/>
    <w:rsid w:val="57032901"/>
    <w:rsid w:val="570A471D"/>
    <w:rsid w:val="57130ECE"/>
    <w:rsid w:val="571314AD"/>
    <w:rsid w:val="571457A2"/>
    <w:rsid w:val="572254A7"/>
    <w:rsid w:val="572825E0"/>
    <w:rsid w:val="57380D94"/>
    <w:rsid w:val="57385B86"/>
    <w:rsid w:val="573D6BB6"/>
    <w:rsid w:val="57475F47"/>
    <w:rsid w:val="57482B7F"/>
    <w:rsid w:val="57587558"/>
    <w:rsid w:val="575C43EC"/>
    <w:rsid w:val="57732010"/>
    <w:rsid w:val="577356B0"/>
    <w:rsid w:val="57737415"/>
    <w:rsid w:val="577437A7"/>
    <w:rsid w:val="57755CEE"/>
    <w:rsid w:val="577B4051"/>
    <w:rsid w:val="577B776F"/>
    <w:rsid w:val="577C7041"/>
    <w:rsid w:val="577F2B48"/>
    <w:rsid w:val="577F6DA0"/>
    <w:rsid w:val="57831CB3"/>
    <w:rsid w:val="57880921"/>
    <w:rsid w:val="578F552C"/>
    <w:rsid w:val="57970874"/>
    <w:rsid w:val="579971C3"/>
    <w:rsid w:val="57A40FFC"/>
    <w:rsid w:val="57A769BA"/>
    <w:rsid w:val="57AD22D4"/>
    <w:rsid w:val="57AD7559"/>
    <w:rsid w:val="57AE05D9"/>
    <w:rsid w:val="57AE364B"/>
    <w:rsid w:val="57C473F0"/>
    <w:rsid w:val="57C50FF2"/>
    <w:rsid w:val="57CD395C"/>
    <w:rsid w:val="57CF3875"/>
    <w:rsid w:val="57D34106"/>
    <w:rsid w:val="57F7416F"/>
    <w:rsid w:val="57FF38F7"/>
    <w:rsid w:val="580A7FE1"/>
    <w:rsid w:val="58164283"/>
    <w:rsid w:val="581C0672"/>
    <w:rsid w:val="581E1CA1"/>
    <w:rsid w:val="582772A7"/>
    <w:rsid w:val="5828673E"/>
    <w:rsid w:val="582F3B3E"/>
    <w:rsid w:val="58343B66"/>
    <w:rsid w:val="58430B8F"/>
    <w:rsid w:val="58442EA7"/>
    <w:rsid w:val="584A790A"/>
    <w:rsid w:val="5850678E"/>
    <w:rsid w:val="58576C98"/>
    <w:rsid w:val="585A4093"/>
    <w:rsid w:val="58657A9C"/>
    <w:rsid w:val="586B526B"/>
    <w:rsid w:val="586F5454"/>
    <w:rsid w:val="58807512"/>
    <w:rsid w:val="5884169D"/>
    <w:rsid w:val="58843A83"/>
    <w:rsid w:val="58861848"/>
    <w:rsid w:val="58862248"/>
    <w:rsid w:val="58AD2D77"/>
    <w:rsid w:val="58AE7206"/>
    <w:rsid w:val="58B219DB"/>
    <w:rsid w:val="58B878E7"/>
    <w:rsid w:val="58C40675"/>
    <w:rsid w:val="58C779E0"/>
    <w:rsid w:val="58CC63B1"/>
    <w:rsid w:val="58D92C30"/>
    <w:rsid w:val="58EE5667"/>
    <w:rsid w:val="58F0774A"/>
    <w:rsid w:val="58F650D2"/>
    <w:rsid w:val="58FC6622"/>
    <w:rsid w:val="58FD6A5C"/>
    <w:rsid w:val="59006063"/>
    <w:rsid w:val="5901069B"/>
    <w:rsid w:val="5907796E"/>
    <w:rsid w:val="59112ABE"/>
    <w:rsid w:val="591829C5"/>
    <w:rsid w:val="5919199F"/>
    <w:rsid w:val="592000D7"/>
    <w:rsid w:val="593035EF"/>
    <w:rsid w:val="593072A0"/>
    <w:rsid w:val="5931738F"/>
    <w:rsid w:val="593A4D6D"/>
    <w:rsid w:val="593A65DA"/>
    <w:rsid w:val="594E3C89"/>
    <w:rsid w:val="595437C4"/>
    <w:rsid w:val="595447F7"/>
    <w:rsid w:val="59560AF4"/>
    <w:rsid w:val="595F085F"/>
    <w:rsid w:val="59600FBD"/>
    <w:rsid w:val="596565BA"/>
    <w:rsid w:val="59685A96"/>
    <w:rsid w:val="59711C82"/>
    <w:rsid w:val="59761424"/>
    <w:rsid w:val="597921F2"/>
    <w:rsid w:val="59864C6B"/>
    <w:rsid w:val="598975EC"/>
    <w:rsid w:val="598E6902"/>
    <w:rsid w:val="599218D3"/>
    <w:rsid w:val="59A6440D"/>
    <w:rsid w:val="59A87E1B"/>
    <w:rsid w:val="59B01F9E"/>
    <w:rsid w:val="59B46D5B"/>
    <w:rsid w:val="59C966E5"/>
    <w:rsid w:val="59CE6224"/>
    <w:rsid w:val="59EC3BB1"/>
    <w:rsid w:val="59FD50FF"/>
    <w:rsid w:val="5A040825"/>
    <w:rsid w:val="5A041202"/>
    <w:rsid w:val="5A09612E"/>
    <w:rsid w:val="5A0C7DA1"/>
    <w:rsid w:val="5A0F08D9"/>
    <w:rsid w:val="5A174D7D"/>
    <w:rsid w:val="5A246678"/>
    <w:rsid w:val="5A2D1DE1"/>
    <w:rsid w:val="5A2D6F5B"/>
    <w:rsid w:val="5A2D77C2"/>
    <w:rsid w:val="5A2F6E93"/>
    <w:rsid w:val="5A3566B8"/>
    <w:rsid w:val="5A393DC8"/>
    <w:rsid w:val="5A3B4F4D"/>
    <w:rsid w:val="5A3C2360"/>
    <w:rsid w:val="5A3D7EC8"/>
    <w:rsid w:val="5A432F0A"/>
    <w:rsid w:val="5A46302F"/>
    <w:rsid w:val="5A4A3645"/>
    <w:rsid w:val="5A67518D"/>
    <w:rsid w:val="5A767A55"/>
    <w:rsid w:val="5A7B1EE6"/>
    <w:rsid w:val="5A7B379E"/>
    <w:rsid w:val="5A7B6CD4"/>
    <w:rsid w:val="5A81596C"/>
    <w:rsid w:val="5A836633"/>
    <w:rsid w:val="5A8677F6"/>
    <w:rsid w:val="5A930652"/>
    <w:rsid w:val="5A954E1D"/>
    <w:rsid w:val="5A960D17"/>
    <w:rsid w:val="5A96742F"/>
    <w:rsid w:val="5A992C61"/>
    <w:rsid w:val="5AA400B1"/>
    <w:rsid w:val="5AA81E53"/>
    <w:rsid w:val="5AB27A81"/>
    <w:rsid w:val="5AB85501"/>
    <w:rsid w:val="5AC014BC"/>
    <w:rsid w:val="5AC16DB2"/>
    <w:rsid w:val="5AC36ACA"/>
    <w:rsid w:val="5AC4330A"/>
    <w:rsid w:val="5AC75E13"/>
    <w:rsid w:val="5ACF7D37"/>
    <w:rsid w:val="5AD3590C"/>
    <w:rsid w:val="5AE2100F"/>
    <w:rsid w:val="5AE955EA"/>
    <w:rsid w:val="5AEF4029"/>
    <w:rsid w:val="5AF56BB4"/>
    <w:rsid w:val="5AFB50F9"/>
    <w:rsid w:val="5B13139B"/>
    <w:rsid w:val="5B1E01E6"/>
    <w:rsid w:val="5B1E71E3"/>
    <w:rsid w:val="5B21315E"/>
    <w:rsid w:val="5B287B99"/>
    <w:rsid w:val="5B39440F"/>
    <w:rsid w:val="5B3B7536"/>
    <w:rsid w:val="5B3D09AD"/>
    <w:rsid w:val="5B435C40"/>
    <w:rsid w:val="5B5A1A61"/>
    <w:rsid w:val="5B6969B1"/>
    <w:rsid w:val="5B6E13B8"/>
    <w:rsid w:val="5B706C6C"/>
    <w:rsid w:val="5B77017D"/>
    <w:rsid w:val="5B7F50B4"/>
    <w:rsid w:val="5B852AE3"/>
    <w:rsid w:val="5B857C38"/>
    <w:rsid w:val="5B8F759B"/>
    <w:rsid w:val="5B90043F"/>
    <w:rsid w:val="5B955532"/>
    <w:rsid w:val="5B963401"/>
    <w:rsid w:val="5B964B15"/>
    <w:rsid w:val="5B9F09C7"/>
    <w:rsid w:val="5BA522D7"/>
    <w:rsid w:val="5BB06C1E"/>
    <w:rsid w:val="5BB13B1D"/>
    <w:rsid w:val="5BB702FC"/>
    <w:rsid w:val="5BB90DBB"/>
    <w:rsid w:val="5BBD6E9E"/>
    <w:rsid w:val="5BBF3A9C"/>
    <w:rsid w:val="5BC71290"/>
    <w:rsid w:val="5BDA7BB6"/>
    <w:rsid w:val="5BDF6946"/>
    <w:rsid w:val="5BE21A79"/>
    <w:rsid w:val="5BE469B1"/>
    <w:rsid w:val="5BE86336"/>
    <w:rsid w:val="5BF16B11"/>
    <w:rsid w:val="5BF801BF"/>
    <w:rsid w:val="5BFF5894"/>
    <w:rsid w:val="5C0161B4"/>
    <w:rsid w:val="5C042D16"/>
    <w:rsid w:val="5C071A07"/>
    <w:rsid w:val="5C125D7C"/>
    <w:rsid w:val="5C1C05D3"/>
    <w:rsid w:val="5C1F152E"/>
    <w:rsid w:val="5C2B1AF3"/>
    <w:rsid w:val="5C357490"/>
    <w:rsid w:val="5C3A5CFF"/>
    <w:rsid w:val="5C3F7F15"/>
    <w:rsid w:val="5C486826"/>
    <w:rsid w:val="5C4D5AA1"/>
    <w:rsid w:val="5C575019"/>
    <w:rsid w:val="5C5905A8"/>
    <w:rsid w:val="5C667804"/>
    <w:rsid w:val="5C6E0B4C"/>
    <w:rsid w:val="5C796B01"/>
    <w:rsid w:val="5C7C244F"/>
    <w:rsid w:val="5C7C3156"/>
    <w:rsid w:val="5C83414D"/>
    <w:rsid w:val="5C8802C9"/>
    <w:rsid w:val="5C8839F6"/>
    <w:rsid w:val="5C8F4D51"/>
    <w:rsid w:val="5C9C270B"/>
    <w:rsid w:val="5C9E6468"/>
    <w:rsid w:val="5CA00C41"/>
    <w:rsid w:val="5CA067E2"/>
    <w:rsid w:val="5CA36892"/>
    <w:rsid w:val="5CA76B3F"/>
    <w:rsid w:val="5CB45498"/>
    <w:rsid w:val="5CB80891"/>
    <w:rsid w:val="5CBE44A7"/>
    <w:rsid w:val="5CC034E3"/>
    <w:rsid w:val="5CC526B2"/>
    <w:rsid w:val="5CC90AA1"/>
    <w:rsid w:val="5CD167F1"/>
    <w:rsid w:val="5CD4018F"/>
    <w:rsid w:val="5CD433EE"/>
    <w:rsid w:val="5CD909AE"/>
    <w:rsid w:val="5CDC4397"/>
    <w:rsid w:val="5CDD3470"/>
    <w:rsid w:val="5CE17BA9"/>
    <w:rsid w:val="5CE42F48"/>
    <w:rsid w:val="5CE44C6A"/>
    <w:rsid w:val="5CE61BC0"/>
    <w:rsid w:val="5CF7053F"/>
    <w:rsid w:val="5CF70A85"/>
    <w:rsid w:val="5CFC58D7"/>
    <w:rsid w:val="5CFD0AA5"/>
    <w:rsid w:val="5D02172E"/>
    <w:rsid w:val="5D0D2E77"/>
    <w:rsid w:val="5D1A13B5"/>
    <w:rsid w:val="5D1A25C7"/>
    <w:rsid w:val="5D203583"/>
    <w:rsid w:val="5D2F59C6"/>
    <w:rsid w:val="5D320E6A"/>
    <w:rsid w:val="5D334823"/>
    <w:rsid w:val="5D3907F3"/>
    <w:rsid w:val="5D3D3E6C"/>
    <w:rsid w:val="5D555494"/>
    <w:rsid w:val="5D56305A"/>
    <w:rsid w:val="5D5F66E3"/>
    <w:rsid w:val="5D6E2CD3"/>
    <w:rsid w:val="5D790434"/>
    <w:rsid w:val="5D7E1C74"/>
    <w:rsid w:val="5D825454"/>
    <w:rsid w:val="5D8856FC"/>
    <w:rsid w:val="5D9173C9"/>
    <w:rsid w:val="5D976024"/>
    <w:rsid w:val="5D98611D"/>
    <w:rsid w:val="5D9B4C64"/>
    <w:rsid w:val="5D9F3550"/>
    <w:rsid w:val="5DB256C7"/>
    <w:rsid w:val="5DB432DA"/>
    <w:rsid w:val="5DB54449"/>
    <w:rsid w:val="5DB842C4"/>
    <w:rsid w:val="5DBB6BA3"/>
    <w:rsid w:val="5DC67200"/>
    <w:rsid w:val="5DD0492D"/>
    <w:rsid w:val="5DD145F8"/>
    <w:rsid w:val="5DD74E43"/>
    <w:rsid w:val="5DE1519F"/>
    <w:rsid w:val="5DE82787"/>
    <w:rsid w:val="5DEB4C7D"/>
    <w:rsid w:val="5DEC52BD"/>
    <w:rsid w:val="5DED2B4E"/>
    <w:rsid w:val="5DF01FAF"/>
    <w:rsid w:val="5DF25A0B"/>
    <w:rsid w:val="5DF81184"/>
    <w:rsid w:val="5DFA316A"/>
    <w:rsid w:val="5E0363C8"/>
    <w:rsid w:val="5E070FAB"/>
    <w:rsid w:val="5E087C77"/>
    <w:rsid w:val="5E106EAB"/>
    <w:rsid w:val="5E11347A"/>
    <w:rsid w:val="5E1A5039"/>
    <w:rsid w:val="5E1B4101"/>
    <w:rsid w:val="5E280F21"/>
    <w:rsid w:val="5E3E2108"/>
    <w:rsid w:val="5E5023B6"/>
    <w:rsid w:val="5E55152F"/>
    <w:rsid w:val="5E5A4734"/>
    <w:rsid w:val="5E601750"/>
    <w:rsid w:val="5E6A2D56"/>
    <w:rsid w:val="5E732272"/>
    <w:rsid w:val="5E746EB3"/>
    <w:rsid w:val="5E780B23"/>
    <w:rsid w:val="5E790417"/>
    <w:rsid w:val="5E790FCB"/>
    <w:rsid w:val="5E7B07BF"/>
    <w:rsid w:val="5E7B23A3"/>
    <w:rsid w:val="5E834FC5"/>
    <w:rsid w:val="5E8A1AAF"/>
    <w:rsid w:val="5E8C7CF9"/>
    <w:rsid w:val="5E8D2C02"/>
    <w:rsid w:val="5E8D4222"/>
    <w:rsid w:val="5E947447"/>
    <w:rsid w:val="5E992A84"/>
    <w:rsid w:val="5EA342D0"/>
    <w:rsid w:val="5EA84F5D"/>
    <w:rsid w:val="5EAA61F7"/>
    <w:rsid w:val="5EAC033B"/>
    <w:rsid w:val="5EB42C6F"/>
    <w:rsid w:val="5EBB08B3"/>
    <w:rsid w:val="5EBB3EE6"/>
    <w:rsid w:val="5EBF3673"/>
    <w:rsid w:val="5EC92684"/>
    <w:rsid w:val="5ECC7AFC"/>
    <w:rsid w:val="5ECF340A"/>
    <w:rsid w:val="5ED53EAD"/>
    <w:rsid w:val="5ED5660E"/>
    <w:rsid w:val="5EDA0A9B"/>
    <w:rsid w:val="5EE03675"/>
    <w:rsid w:val="5EE537BD"/>
    <w:rsid w:val="5EEE3C1C"/>
    <w:rsid w:val="5EF53F88"/>
    <w:rsid w:val="5EF82A63"/>
    <w:rsid w:val="5EF856DB"/>
    <w:rsid w:val="5EFB6F27"/>
    <w:rsid w:val="5F04052A"/>
    <w:rsid w:val="5F064F7C"/>
    <w:rsid w:val="5F0B72A8"/>
    <w:rsid w:val="5F0E7CA2"/>
    <w:rsid w:val="5F172865"/>
    <w:rsid w:val="5F19496C"/>
    <w:rsid w:val="5F2978F2"/>
    <w:rsid w:val="5F2D2802"/>
    <w:rsid w:val="5F300111"/>
    <w:rsid w:val="5F360799"/>
    <w:rsid w:val="5F363081"/>
    <w:rsid w:val="5F3E4434"/>
    <w:rsid w:val="5F3F7F26"/>
    <w:rsid w:val="5F442150"/>
    <w:rsid w:val="5F4E49B7"/>
    <w:rsid w:val="5F512757"/>
    <w:rsid w:val="5F537E62"/>
    <w:rsid w:val="5F55545F"/>
    <w:rsid w:val="5F600602"/>
    <w:rsid w:val="5F615C68"/>
    <w:rsid w:val="5F642854"/>
    <w:rsid w:val="5F645F89"/>
    <w:rsid w:val="5F646698"/>
    <w:rsid w:val="5F653B06"/>
    <w:rsid w:val="5F701A55"/>
    <w:rsid w:val="5F7C0193"/>
    <w:rsid w:val="5F846CAC"/>
    <w:rsid w:val="5F9258DD"/>
    <w:rsid w:val="5F957B2B"/>
    <w:rsid w:val="5F981CCB"/>
    <w:rsid w:val="5F991741"/>
    <w:rsid w:val="5F9D4945"/>
    <w:rsid w:val="5FA57BCF"/>
    <w:rsid w:val="5FAB1630"/>
    <w:rsid w:val="5FAE339E"/>
    <w:rsid w:val="5FAE3BAB"/>
    <w:rsid w:val="5FB04D2B"/>
    <w:rsid w:val="5FB52230"/>
    <w:rsid w:val="5FB6732C"/>
    <w:rsid w:val="5FB70964"/>
    <w:rsid w:val="5FB72515"/>
    <w:rsid w:val="5FB825AD"/>
    <w:rsid w:val="5FC52AC0"/>
    <w:rsid w:val="5FC62D05"/>
    <w:rsid w:val="5FCC5023"/>
    <w:rsid w:val="5FCD57DA"/>
    <w:rsid w:val="5FCE61D8"/>
    <w:rsid w:val="5FD03578"/>
    <w:rsid w:val="5FD70936"/>
    <w:rsid w:val="5FD70DC2"/>
    <w:rsid w:val="5FDF330F"/>
    <w:rsid w:val="5FE377F5"/>
    <w:rsid w:val="5FE810CD"/>
    <w:rsid w:val="5FF62D41"/>
    <w:rsid w:val="5FFB0F4B"/>
    <w:rsid w:val="60004C87"/>
    <w:rsid w:val="600205A3"/>
    <w:rsid w:val="60023038"/>
    <w:rsid w:val="60031F0E"/>
    <w:rsid w:val="60053CF5"/>
    <w:rsid w:val="600B7DDD"/>
    <w:rsid w:val="60160179"/>
    <w:rsid w:val="60271871"/>
    <w:rsid w:val="602F2F5E"/>
    <w:rsid w:val="602F6ABE"/>
    <w:rsid w:val="60336CD5"/>
    <w:rsid w:val="60343E32"/>
    <w:rsid w:val="60354BF1"/>
    <w:rsid w:val="60365B77"/>
    <w:rsid w:val="603D68DC"/>
    <w:rsid w:val="60487659"/>
    <w:rsid w:val="6056376C"/>
    <w:rsid w:val="606113E5"/>
    <w:rsid w:val="6063437A"/>
    <w:rsid w:val="60753AA6"/>
    <w:rsid w:val="607A6E49"/>
    <w:rsid w:val="60854E50"/>
    <w:rsid w:val="608D25A6"/>
    <w:rsid w:val="60910655"/>
    <w:rsid w:val="609116C2"/>
    <w:rsid w:val="60956047"/>
    <w:rsid w:val="60961816"/>
    <w:rsid w:val="60993BDE"/>
    <w:rsid w:val="609C6B1E"/>
    <w:rsid w:val="60A35BEB"/>
    <w:rsid w:val="60A37253"/>
    <w:rsid w:val="60B01CC9"/>
    <w:rsid w:val="60C00546"/>
    <w:rsid w:val="60C02FFD"/>
    <w:rsid w:val="60D035B7"/>
    <w:rsid w:val="60D53795"/>
    <w:rsid w:val="60E206C5"/>
    <w:rsid w:val="60E5014E"/>
    <w:rsid w:val="60E93C29"/>
    <w:rsid w:val="60F02B8A"/>
    <w:rsid w:val="60F63B9D"/>
    <w:rsid w:val="60F70D79"/>
    <w:rsid w:val="60FE6C48"/>
    <w:rsid w:val="60FF475C"/>
    <w:rsid w:val="610038E3"/>
    <w:rsid w:val="610202CC"/>
    <w:rsid w:val="61093FCD"/>
    <w:rsid w:val="610D522C"/>
    <w:rsid w:val="611B00C8"/>
    <w:rsid w:val="612743EC"/>
    <w:rsid w:val="612A7B96"/>
    <w:rsid w:val="612B03B1"/>
    <w:rsid w:val="613526F6"/>
    <w:rsid w:val="61356870"/>
    <w:rsid w:val="61373613"/>
    <w:rsid w:val="61381C9F"/>
    <w:rsid w:val="6139145E"/>
    <w:rsid w:val="613E52B0"/>
    <w:rsid w:val="614E7532"/>
    <w:rsid w:val="61565EFA"/>
    <w:rsid w:val="615D174F"/>
    <w:rsid w:val="615F10FE"/>
    <w:rsid w:val="61600E5C"/>
    <w:rsid w:val="616B5D8F"/>
    <w:rsid w:val="616D678A"/>
    <w:rsid w:val="616E27BB"/>
    <w:rsid w:val="616F0D16"/>
    <w:rsid w:val="618E4C9D"/>
    <w:rsid w:val="61907B5F"/>
    <w:rsid w:val="61911444"/>
    <w:rsid w:val="61953DC4"/>
    <w:rsid w:val="6198407F"/>
    <w:rsid w:val="619B5ED0"/>
    <w:rsid w:val="61A037D8"/>
    <w:rsid w:val="61A23FDC"/>
    <w:rsid w:val="61A866C9"/>
    <w:rsid w:val="61AE37D4"/>
    <w:rsid w:val="61AE602C"/>
    <w:rsid w:val="61B12476"/>
    <w:rsid w:val="61B45121"/>
    <w:rsid w:val="61BD0471"/>
    <w:rsid w:val="61C17746"/>
    <w:rsid w:val="61C47171"/>
    <w:rsid w:val="61C538BC"/>
    <w:rsid w:val="61C85C23"/>
    <w:rsid w:val="61CD250B"/>
    <w:rsid w:val="61CF303B"/>
    <w:rsid w:val="61D07E7C"/>
    <w:rsid w:val="61D241EC"/>
    <w:rsid w:val="61D6774B"/>
    <w:rsid w:val="61E90476"/>
    <w:rsid w:val="61EE3DBF"/>
    <w:rsid w:val="61F23146"/>
    <w:rsid w:val="61F82D11"/>
    <w:rsid w:val="61FD78ED"/>
    <w:rsid w:val="6202266F"/>
    <w:rsid w:val="62045C47"/>
    <w:rsid w:val="620465CF"/>
    <w:rsid w:val="621E03F3"/>
    <w:rsid w:val="62262336"/>
    <w:rsid w:val="6230681E"/>
    <w:rsid w:val="62346D01"/>
    <w:rsid w:val="623B4BFB"/>
    <w:rsid w:val="6240030E"/>
    <w:rsid w:val="624C64D1"/>
    <w:rsid w:val="62501D8D"/>
    <w:rsid w:val="62591BBA"/>
    <w:rsid w:val="625B5A38"/>
    <w:rsid w:val="625E30C0"/>
    <w:rsid w:val="6264037F"/>
    <w:rsid w:val="6264420F"/>
    <w:rsid w:val="6269402A"/>
    <w:rsid w:val="626B7D0D"/>
    <w:rsid w:val="62744CDF"/>
    <w:rsid w:val="627464D9"/>
    <w:rsid w:val="62803958"/>
    <w:rsid w:val="62874808"/>
    <w:rsid w:val="628F2A9D"/>
    <w:rsid w:val="62910D81"/>
    <w:rsid w:val="629D4313"/>
    <w:rsid w:val="629D5FE3"/>
    <w:rsid w:val="629F21AE"/>
    <w:rsid w:val="62A26226"/>
    <w:rsid w:val="62A27593"/>
    <w:rsid w:val="62A53EF3"/>
    <w:rsid w:val="62B31866"/>
    <w:rsid w:val="62C507C5"/>
    <w:rsid w:val="62CB74E3"/>
    <w:rsid w:val="62D649B3"/>
    <w:rsid w:val="62DB21C9"/>
    <w:rsid w:val="62DB5E00"/>
    <w:rsid w:val="62E04C3F"/>
    <w:rsid w:val="62E155AB"/>
    <w:rsid w:val="62E358B2"/>
    <w:rsid w:val="62EA13E4"/>
    <w:rsid w:val="62EA7D55"/>
    <w:rsid w:val="62F226BF"/>
    <w:rsid w:val="62F814BE"/>
    <w:rsid w:val="62F8399E"/>
    <w:rsid w:val="6303679E"/>
    <w:rsid w:val="63093C6A"/>
    <w:rsid w:val="630C35D1"/>
    <w:rsid w:val="631303F2"/>
    <w:rsid w:val="63137713"/>
    <w:rsid w:val="631819B1"/>
    <w:rsid w:val="631E5E2D"/>
    <w:rsid w:val="631F1134"/>
    <w:rsid w:val="632B1F59"/>
    <w:rsid w:val="632F597A"/>
    <w:rsid w:val="633D1E76"/>
    <w:rsid w:val="63452427"/>
    <w:rsid w:val="63470D77"/>
    <w:rsid w:val="6355231F"/>
    <w:rsid w:val="6357526E"/>
    <w:rsid w:val="635E06D2"/>
    <w:rsid w:val="635F02ED"/>
    <w:rsid w:val="63606ABF"/>
    <w:rsid w:val="63660127"/>
    <w:rsid w:val="636E411B"/>
    <w:rsid w:val="63773C9F"/>
    <w:rsid w:val="637C1E43"/>
    <w:rsid w:val="637C24D1"/>
    <w:rsid w:val="637D361E"/>
    <w:rsid w:val="637F2669"/>
    <w:rsid w:val="637F4566"/>
    <w:rsid w:val="63814D58"/>
    <w:rsid w:val="63821D47"/>
    <w:rsid w:val="639943B2"/>
    <w:rsid w:val="63A26600"/>
    <w:rsid w:val="63A36163"/>
    <w:rsid w:val="63A5700B"/>
    <w:rsid w:val="63AA2F5C"/>
    <w:rsid w:val="63AD4C81"/>
    <w:rsid w:val="63AD70BE"/>
    <w:rsid w:val="63B2232A"/>
    <w:rsid w:val="63B63806"/>
    <w:rsid w:val="63B76FCF"/>
    <w:rsid w:val="63BA261B"/>
    <w:rsid w:val="63C41DFF"/>
    <w:rsid w:val="63C611E3"/>
    <w:rsid w:val="63D775DB"/>
    <w:rsid w:val="63E76F0D"/>
    <w:rsid w:val="63E861AB"/>
    <w:rsid w:val="63E871C9"/>
    <w:rsid w:val="63E97547"/>
    <w:rsid w:val="63EA73A4"/>
    <w:rsid w:val="63F23B09"/>
    <w:rsid w:val="63F5400E"/>
    <w:rsid w:val="640C0759"/>
    <w:rsid w:val="640E21F9"/>
    <w:rsid w:val="640F0B2B"/>
    <w:rsid w:val="641676E4"/>
    <w:rsid w:val="64207996"/>
    <w:rsid w:val="64227CE5"/>
    <w:rsid w:val="64234F37"/>
    <w:rsid w:val="64251700"/>
    <w:rsid w:val="6425534A"/>
    <w:rsid w:val="64262DC0"/>
    <w:rsid w:val="642A01A5"/>
    <w:rsid w:val="642C6B21"/>
    <w:rsid w:val="642D7F51"/>
    <w:rsid w:val="642E5B0B"/>
    <w:rsid w:val="643B19AE"/>
    <w:rsid w:val="644043A9"/>
    <w:rsid w:val="6444639B"/>
    <w:rsid w:val="645439E5"/>
    <w:rsid w:val="645731FE"/>
    <w:rsid w:val="645807D0"/>
    <w:rsid w:val="646E5EF9"/>
    <w:rsid w:val="646F17FC"/>
    <w:rsid w:val="647077E4"/>
    <w:rsid w:val="6472675A"/>
    <w:rsid w:val="6473303B"/>
    <w:rsid w:val="64740FBA"/>
    <w:rsid w:val="647E3EC0"/>
    <w:rsid w:val="6487265A"/>
    <w:rsid w:val="6493387D"/>
    <w:rsid w:val="649D4B69"/>
    <w:rsid w:val="64A50507"/>
    <w:rsid w:val="64AC5EEC"/>
    <w:rsid w:val="64AD431A"/>
    <w:rsid w:val="64B47494"/>
    <w:rsid w:val="64B82DA9"/>
    <w:rsid w:val="64C37765"/>
    <w:rsid w:val="64C775EB"/>
    <w:rsid w:val="64C942F6"/>
    <w:rsid w:val="64C96883"/>
    <w:rsid w:val="64CF4875"/>
    <w:rsid w:val="64D134C5"/>
    <w:rsid w:val="64D245C6"/>
    <w:rsid w:val="64D75FD1"/>
    <w:rsid w:val="64DC2B66"/>
    <w:rsid w:val="64DE4FA0"/>
    <w:rsid w:val="64F2052E"/>
    <w:rsid w:val="65045743"/>
    <w:rsid w:val="65120E2F"/>
    <w:rsid w:val="6515525E"/>
    <w:rsid w:val="65163BAF"/>
    <w:rsid w:val="651B5987"/>
    <w:rsid w:val="651C59BB"/>
    <w:rsid w:val="652612CB"/>
    <w:rsid w:val="65272F09"/>
    <w:rsid w:val="6532476B"/>
    <w:rsid w:val="653A0983"/>
    <w:rsid w:val="65426D83"/>
    <w:rsid w:val="65440A4D"/>
    <w:rsid w:val="65451717"/>
    <w:rsid w:val="6553485F"/>
    <w:rsid w:val="655C2251"/>
    <w:rsid w:val="655D4752"/>
    <w:rsid w:val="656178B5"/>
    <w:rsid w:val="65644306"/>
    <w:rsid w:val="656449F5"/>
    <w:rsid w:val="656A39BF"/>
    <w:rsid w:val="656A6824"/>
    <w:rsid w:val="656B361C"/>
    <w:rsid w:val="65766380"/>
    <w:rsid w:val="657B523E"/>
    <w:rsid w:val="657D6531"/>
    <w:rsid w:val="65850870"/>
    <w:rsid w:val="658723DB"/>
    <w:rsid w:val="658750E3"/>
    <w:rsid w:val="658F0EF9"/>
    <w:rsid w:val="658F24D1"/>
    <w:rsid w:val="65911714"/>
    <w:rsid w:val="659B43FB"/>
    <w:rsid w:val="65A02CD7"/>
    <w:rsid w:val="65A266E8"/>
    <w:rsid w:val="65A27AE8"/>
    <w:rsid w:val="65A338CF"/>
    <w:rsid w:val="65A64656"/>
    <w:rsid w:val="65C1563C"/>
    <w:rsid w:val="65C579AA"/>
    <w:rsid w:val="65C761B2"/>
    <w:rsid w:val="65CE0420"/>
    <w:rsid w:val="65CF1F3D"/>
    <w:rsid w:val="65E96075"/>
    <w:rsid w:val="65EA517F"/>
    <w:rsid w:val="65F46CAF"/>
    <w:rsid w:val="65FD00B1"/>
    <w:rsid w:val="660025F0"/>
    <w:rsid w:val="660477DA"/>
    <w:rsid w:val="660F3C19"/>
    <w:rsid w:val="66157FDD"/>
    <w:rsid w:val="66257570"/>
    <w:rsid w:val="662845E0"/>
    <w:rsid w:val="662C6F60"/>
    <w:rsid w:val="662E3CD7"/>
    <w:rsid w:val="66315A0C"/>
    <w:rsid w:val="6636119C"/>
    <w:rsid w:val="66454AAB"/>
    <w:rsid w:val="664A59D0"/>
    <w:rsid w:val="664E48BD"/>
    <w:rsid w:val="666E44A2"/>
    <w:rsid w:val="667D1E2D"/>
    <w:rsid w:val="66853FF8"/>
    <w:rsid w:val="6686022F"/>
    <w:rsid w:val="66896B5E"/>
    <w:rsid w:val="668D2780"/>
    <w:rsid w:val="66A62F18"/>
    <w:rsid w:val="66A71B39"/>
    <w:rsid w:val="66A769A1"/>
    <w:rsid w:val="66C4028E"/>
    <w:rsid w:val="66C55323"/>
    <w:rsid w:val="66CD1608"/>
    <w:rsid w:val="66E11508"/>
    <w:rsid w:val="66F429C1"/>
    <w:rsid w:val="66F57FF2"/>
    <w:rsid w:val="66F67E7A"/>
    <w:rsid w:val="67001425"/>
    <w:rsid w:val="67114515"/>
    <w:rsid w:val="671452AD"/>
    <w:rsid w:val="67187B5C"/>
    <w:rsid w:val="671E04EC"/>
    <w:rsid w:val="671E78FD"/>
    <w:rsid w:val="671F3E19"/>
    <w:rsid w:val="671F7C97"/>
    <w:rsid w:val="67271407"/>
    <w:rsid w:val="672E773B"/>
    <w:rsid w:val="67406A5C"/>
    <w:rsid w:val="6740755A"/>
    <w:rsid w:val="67412999"/>
    <w:rsid w:val="674932B8"/>
    <w:rsid w:val="67537CC9"/>
    <w:rsid w:val="675415A4"/>
    <w:rsid w:val="675944BB"/>
    <w:rsid w:val="67627A12"/>
    <w:rsid w:val="67662843"/>
    <w:rsid w:val="676A652C"/>
    <w:rsid w:val="676F06C4"/>
    <w:rsid w:val="677A00FC"/>
    <w:rsid w:val="677F151B"/>
    <w:rsid w:val="67887692"/>
    <w:rsid w:val="679766DE"/>
    <w:rsid w:val="679A3EE3"/>
    <w:rsid w:val="679F17EC"/>
    <w:rsid w:val="67A025E2"/>
    <w:rsid w:val="67A0516E"/>
    <w:rsid w:val="67A05FCC"/>
    <w:rsid w:val="67A44DB6"/>
    <w:rsid w:val="67AD6441"/>
    <w:rsid w:val="67B6791A"/>
    <w:rsid w:val="67BB3546"/>
    <w:rsid w:val="67C065FA"/>
    <w:rsid w:val="67C847AF"/>
    <w:rsid w:val="67C849B8"/>
    <w:rsid w:val="67CB4FA5"/>
    <w:rsid w:val="67CE6632"/>
    <w:rsid w:val="67D37BA1"/>
    <w:rsid w:val="67DA7454"/>
    <w:rsid w:val="67DC169F"/>
    <w:rsid w:val="68005DD0"/>
    <w:rsid w:val="68022621"/>
    <w:rsid w:val="680B6A10"/>
    <w:rsid w:val="68105644"/>
    <w:rsid w:val="681203C1"/>
    <w:rsid w:val="681D568F"/>
    <w:rsid w:val="6823497B"/>
    <w:rsid w:val="68254755"/>
    <w:rsid w:val="682C082B"/>
    <w:rsid w:val="682C3FD5"/>
    <w:rsid w:val="682F3F7B"/>
    <w:rsid w:val="683244CA"/>
    <w:rsid w:val="6837466A"/>
    <w:rsid w:val="68387AAD"/>
    <w:rsid w:val="683C6C1B"/>
    <w:rsid w:val="683F5BFF"/>
    <w:rsid w:val="6843353D"/>
    <w:rsid w:val="684625A1"/>
    <w:rsid w:val="684D5963"/>
    <w:rsid w:val="685751C8"/>
    <w:rsid w:val="68597B7E"/>
    <w:rsid w:val="685A0AB5"/>
    <w:rsid w:val="685E353F"/>
    <w:rsid w:val="68614A7F"/>
    <w:rsid w:val="68684D3C"/>
    <w:rsid w:val="68690803"/>
    <w:rsid w:val="688D353A"/>
    <w:rsid w:val="68915D54"/>
    <w:rsid w:val="689210EC"/>
    <w:rsid w:val="68961477"/>
    <w:rsid w:val="68987376"/>
    <w:rsid w:val="689F0260"/>
    <w:rsid w:val="68A61C2C"/>
    <w:rsid w:val="68A75CFA"/>
    <w:rsid w:val="68AB3C9B"/>
    <w:rsid w:val="68AF24B4"/>
    <w:rsid w:val="68BA6DE6"/>
    <w:rsid w:val="68C44FF2"/>
    <w:rsid w:val="68C5529F"/>
    <w:rsid w:val="68CC208E"/>
    <w:rsid w:val="68CF5D5C"/>
    <w:rsid w:val="68D01287"/>
    <w:rsid w:val="68D571E8"/>
    <w:rsid w:val="68D66D93"/>
    <w:rsid w:val="68DE5A1F"/>
    <w:rsid w:val="68E567A0"/>
    <w:rsid w:val="68E86B72"/>
    <w:rsid w:val="68E922A3"/>
    <w:rsid w:val="68EF2907"/>
    <w:rsid w:val="68F249D8"/>
    <w:rsid w:val="68F92ABA"/>
    <w:rsid w:val="68F94C61"/>
    <w:rsid w:val="690D5A0A"/>
    <w:rsid w:val="691573B7"/>
    <w:rsid w:val="69170A05"/>
    <w:rsid w:val="691A2FDE"/>
    <w:rsid w:val="692232D3"/>
    <w:rsid w:val="6924512C"/>
    <w:rsid w:val="69256789"/>
    <w:rsid w:val="69355DC4"/>
    <w:rsid w:val="693C5E49"/>
    <w:rsid w:val="693E094E"/>
    <w:rsid w:val="694421E4"/>
    <w:rsid w:val="69487213"/>
    <w:rsid w:val="694C1494"/>
    <w:rsid w:val="69553BEC"/>
    <w:rsid w:val="69566713"/>
    <w:rsid w:val="69587A6F"/>
    <w:rsid w:val="695B21DC"/>
    <w:rsid w:val="695E070F"/>
    <w:rsid w:val="695F6CD4"/>
    <w:rsid w:val="6963663A"/>
    <w:rsid w:val="6969624A"/>
    <w:rsid w:val="6973479B"/>
    <w:rsid w:val="69785BA6"/>
    <w:rsid w:val="697D1FBB"/>
    <w:rsid w:val="69860923"/>
    <w:rsid w:val="69931135"/>
    <w:rsid w:val="699562F4"/>
    <w:rsid w:val="699856BF"/>
    <w:rsid w:val="699E13B1"/>
    <w:rsid w:val="69A82633"/>
    <w:rsid w:val="69A84680"/>
    <w:rsid w:val="69B94630"/>
    <w:rsid w:val="69C64F63"/>
    <w:rsid w:val="69C85A50"/>
    <w:rsid w:val="69CA13F4"/>
    <w:rsid w:val="69CB6D2F"/>
    <w:rsid w:val="69D0696B"/>
    <w:rsid w:val="69D714B5"/>
    <w:rsid w:val="69D754C9"/>
    <w:rsid w:val="69E26782"/>
    <w:rsid w:val="69E323D7"/>
    <w:rsid w:val="69E46ECC"/>
    <w:rsid w:val="69E5236D"/>
    <w:rsid w:val="69EA2876"/>
    <w:rsid w:val="69F65D30"/>
    <w:rsid w:val="6A0569A5"/>
    <w:rsid w:val="6A0C1094"/>
    <w:rsid w:val="6A0D4C05"/>
    <w:rsid w:val="6A0E23AF"/>
    <w:rsid w:val="6A107C3C"/>
    <w:rsid w:val="6A1220EA"/>
    <w:rsid w:val="6A135438"/>
    <w:rsid w:val="6A214775"/>
    <w:rsid w:val="6A2F2BB4"/>
    <w:rsid w:val="6A3C5BAC"/>
    <w:rsid w:val="6A3F2020"/>
    <w:rsid w:val="6A420E8B"/>
    <w:rsid w:val="6A46254B"/>
    <w:rsid w:val="6A503DDB"/>
    <w:rsid w:val="6A51336C"/>
    <w:rsid w:val="6A580A69"/>
    <w:rsid w:val="6A676DAE"/>
    <w:rsid w:val="6A69413C"/>
    <w:rsid w:val="6A711576"/>
    <w:rsid w:val="6A7254EE"/>
    <w:rsid w:val="6A7B2EE0"/>
    <w:rsid w:val="6A8078FF"/>
    <w:rsid w:val="6A823368"/>
    <w:rsid w:val="6A824B33"/>
    <w:rsid w:val="6A8C787B"/>
    <w:rsid w:val="6A8D77F9"/>
    <w:rsid w:val="6A8E65B0"/>
    <w:rsid w:val="6A91683A"/>
    <w:rsid w:val="6A946A1E"/>
    <w:rsid w:val="6A964313"/>
    <w:rsid w:val="6A9D3DCC"/>
    <w:rsid w:val="6AA41543"/>
    <w:rsid w:val="6AA968FA"/>
    <w:rsid w:val="6AAD1694"/>
    <w:rsid w:val="6AAF0D59"/>
    <w:rsid w:val="6AB163E4"/>
    <w:rsid w:val="6AB2641F"/>
    <w:rsid w:val="6AB7595B"/>
    <w:rsid w:val="6AB97AD1"/>
    <w:rsid w:val="6ABF41C6"/>
    <w:rsid w:val="6AC02702"/>
    <w:rsid w:val="6AD0452E"/>
    <w:rsid w:val="6AD14246"/>
    <w:rsid w:val="6AD507A6"/>
    <w:rsid w:val="6AD56297"/>
    <w:rsid w:val="6AD76D02"/>
    <w:rsid w:val="6AE32B1D"/>
    <w:rsid w:val="6AE46872"/>
    <w:rsid w:val="6AF55B21"/>
    <w:rsid w:val="6AF6779F"/>
    <w:rsid w:val="6AF84299"/>
    <w:rsid w:val="6AFA6728"/>
    <w:rsid w:val="6B020BEE"/>
    <w:rsid w:val="6B0B09A7"/>
    <w:rsid w:val="6B0E5073"/>
    <w:rsid w:val="6B2133AD"/>
    <w:rsid w:val="6B280372"/>
    <w:rsid w:val="6B5B50C3"/>
    <w:rsid w:val="6B5D73A1"/>
    <w:rsid w:val="6B624D61"/>
    <w:rsid w:val="6B65554C"/>
    <w:rsid w:val="6B675B51"/>
    <w:rsid w:val="6B6800E3"/>
    <w:rsid w:val="6B733328"/>
    <w:rsid w:val="6B77271D"/>
    <w:rsid w:val="6B8A10C9"/>
    <w:rsid w:val="6B952234"/>
    <w:rsid w:val="6B9672E2"/>
    <w:rsid w:val="6B9F0931"/>
    <w:rsid w:val="6BA0452A"/>
    <w:rsid w:val="6BAE4397"/>
    <w:rsid w:val="6BAF45F1"/>
    <w:rsid w:val="6BB2134B"/>
    <w:rsid w:val="6BB31263"/>
    <w:rsid w:val="6BBA4DFE"/>
    <w:rsid w:val="6BBD0AAA"/>
    <w:rsid w:val="6BC5386F"/>
    <w:rsid w:val="6BC94515"/>
    <w:rsid w:val="6BE45423"/>
    <w:rsid w:val="6BE71872"/>
    <w:rsid w:val="6BE84860"/>
    <w:rsid w:val="6BE87AC4"/>
    <w:rsid w:val="6BF10A7C"/>
    <w:rsid w:val="6BF546C0"/>
    <w:rsid w:val="6BF60C73"/>
    <w:rsid w:val="6BF87AF4"/>
    <w:rsid w:val="6BF93658"/>
    <w:rsid w:val="6BFA2AB6"/>
    <w:rsid w:val="6C032245"/>
    <w:rsid w:val="6C080372"/>
    <w:rsid w:val="6C094D42"/>
    <w:rsid w:val="6C111BDF"/>
    <w:rsid w:val="6C166CD1"/>
    <w:rsid w:val="6C191A90"/>
    <w:rsid w:val="6C275693"/>
    <w:rsid w:val="6C2D3E97"/>
    <w:rsid w:val="6C2F3D07"/>
    <w:rsid w:val="6C3B0316"/>
    <w:rsid w:val="6C4325FD"/>
    <w:rsid w:val="6C443130"/>
    <w:rsid w:val="6C446A92"/>
    <w:rsid w:val="6C4C615E"/>
    <w:rsid w:val="6C4E2455"/>
    <w:rsid w:val="6C4F3F7B"/>
    <w:rsid w:val="6C511873"/>
    <w:rsid w:val="6C5D2A67"/>
    <w:rsid w:val="6C5D652F"/>
    <w:rsid w:val="6C5E6BE5"/>
    <w:rsid w:val="6C5F5108"/>
    <w:rsid w:val="6C6E0716"/>
    <w:rsid w:val="6C704D0D"/>
    <w:rsid w:val="6C897E9C"/>
    <w:rsid w:val="6C8C2992"/>
    <w:rsid w:val="6C8D0136"/>
    <w:rsid w:val="6C962827"/>
    <w:rsid w:val="6C9A0787"/>
    <w:rsid w:val="6C9E4F95"/>
    <w:rsid w:val="6CA007D1"/>
    <w:rsid w:val="6CA470AE"/>
    <w:rsid w:val="6CA97A31"/>
    <w:rsid w:val="6CBA13EC"/>
    <w:rsid w:val="6CBA14D5"/>
    <w:rsid w:val="6CBC0696"/>
    <w:rsid w:val="6CBC1089"/>
    <w:rsid w:val="6CBF3B69"/>
    <w:rsid w:val="6CC0261A"/>
    <w:rsid w:val="6CC434B3"/>
    <w:rsid w:val="6CC664D5"/>
    <w:rsid w:val="6CC70EBC"/>
    <w:rsid w:val="6CC725D1"/>
    <w:rsid w:val="6CCB21F0"/>
    <w:rsid w:val="6CD26FA2"/>
    <w:rsid w:val="6CD75FEC"/>
    <w:rsid w:val="6CDB76CD"/>
    <w:rsid w:val="6CE24967"/>
    <w:rsid w:val="6CE6422E"/>
    <w:rsid w:val="6CE7271E"/>
    <w:rsid w:val="6CEE473E"/>
    <w:rsid w:val="6D073E64"/>
    <w:rsid w:val="6D0B213A"/>
    <w:rsid w:val="6D117B0C"/>
    <w:rsid w:val="6D1518DE"/>
    <w:rsid w:val="6D170D80"/>
    <w:rsid w:val="6D1E78AC"/>
    <w:rsid w:val="6D291630"/>
    <w:rsid w:val="6D2A0C1E"/>
    <w:rsid w:val="6D2A544B"/>
    <w:rsid w:val="6D2B5ABF"/>
    <w:rsid w:val="6D316F48"/>
    <w:rsid w:val="6D333D60"/>
    <w:rsid w:val="6D3D0D74"/>
    <w:rsid w:val="6D3E3C9C"/>
    <w:rsid w:val="6D412B80"/>
    <w:rsid w:val="6D467362"/>
    <w:rsid w:val="6D532037"/>
    <w:rsid w:val="6D583C40"/>
    <w:rsid w:val="6D6968E0"/>
    <w:rsid w:val="6D7B5410"/>
    <w:rsid w:val="6D8135F9"/>
    <w:rsid w:val="6D814197"/>
    <w:rsid w:val="6D8D4013"/>
    <w:rsid w:val="6D947BA0"/>
    <w:rsid w:val="6D9C6507"/>
    <w:rsid w:val="6D9D7474"/>
    <w:rsid w:val="6D9F0FAA"/>
    <w:rsid w:val="6DA32713"/>
    <w:rsid w:val="6DA3706A"/>
    <w:rsid w:val="6DA640FF"/>
    <w:rsid w:val="6DAB14D3"/>
    <w:rsid w:val="6DAB284A"/>
    <w:rsid w:val="6DAC38B4"/>
    <w:rsid w:val="6DB228B8"/>
    <w:rsid w:val="6DB24598"/>
    <w:rsid w:val="6DB45C6D"/>
    <w:rsid w:val="6DB60213"/>
    <w:rsid w:val="6DB72A7E"/>
    <w:rsid w:val="6DB97FB1"/>
    <w:rsid w:val="6DBA0067"/>
    <w:rsid w:val="6DBF21DF"/>
    <w:rsid w:val="6DD24F9E"/>
    <w:rsid w:val="6DD4664F"/>
    <w:rsid w:val="6DD645A3"/>
    <w:rsid w:val="6DDA0459"/>
    <w:rsid w:val="6DDA6DCE"/>
    <w:rsid w:val="6DF33A55"/>
    <w:rsid w:val="6E0D13DA"/>
    <w:rsid w:val="6E152524"/>
    <w:rsid w:val="6E15747E"/>
    <w:rsid w:val="6E18282F"/>
    <w:rsid w:val="6E207D67"/>
    <w:rsid w:val="6E2161E0"/>
    <w:rsid w:val="6E2960DB"/>
    <w:rsid w:val="6E2A39BF"/>
    <w:rsid w:val="6E3A3DFF"/>
    <w:rsid w:val="6E464681"/>
    <w:rsid w:val="6E5774ED"/>
    <w:rsid w:val="6E5C3EB3"/>
    <w:rsid w:val="6E6A393B"/>
    <w:rsid w:val="6E6C47A7"/>
    <w:rsid w:val="6E6E1883"/>
    <w:rsid w:val="6E6F4D87"/>
    <w:rsid w:val="6E84490D"/>
    <w:rsid w:val="6E875368"/>
    <w:rsid w:val="6E892E26"/>
    <w:rsid w:val="6E894D7F"/>
    <w:rsid w:val="6E8A6FC7"/>
    <w:rsid w:val="6E9040D5"/>
    <w:rsid w:val="6E983E35"/>
    <w:rsid w:val="6EAB0734"/>
    <w:rsid w:val="6EAE069B"/>
    <w:rsid w:val="6EB05C53"/>
    <w:rsid w:val="6EBB5875"/>
    <w:rsid w:val="6EBC620F"/>
    <w:rsid w:val="6ECD53A9"/>
    <w:rsid w:val="6ED250CC"/>
    <w:rsid w:val="6ED47B36"/>
    <w:rsid w:val="6EDA4D5B"/>
    <w:rsid w:val="6EDA6951"/>
    <w:rsid w:val="6EDF262A"/>
    <w:rsid w:val="6EE7232C"/>
    <w:rsid w:val="6EEC4B86"/>
    <w:rsid w:val="6EEE093C"/>
    <w:rsid w:val="6EF47A29"/>
    <w:rsid w:val="6F020523"/>
    <w:rsid w:val="6F0C33E3"/>
    <w:rsid w:val="6F10653F"/>
    <w:rsid w:val="6F14221C"/>
    <w:rsid w:val="6F1A392E"/>
    <w:rsid w:val="6F204560"/>
    <w:rsid w:val="6F207A01"/>
    <w:rsid w:val="6F28790F"/>
    <w:rsid w:val="6F3B5D2D"/>
    <w:rsid w:val="6F4562A4"/>
    <w:rsid w:val="6F492CED"/>
    <w:rsid w:val="6F54382A"/>
    <w:rsid w:val="6F58028A"/>
    <w:rsid w:val="6F5C4848"/>
    <w:rsid w:val="6F5E118B"/>
    <w:rsid w:val="6F6C3F37"/>
    <w:rsid w:val="6F757EA7"/>
    <w:rsid w:val="6F7C3A1B"/>
    <w:rsid w:val="6F7F0138"/>
    <w:rsid w:val="6F7F04D4"/>
    <w:rsid w:val="6F84389F"/>
    <w:rsid w:val="6F844782"/>
    <w:rsid w:val="6F887CC3"/>
    <w:rsid w:val="6F8D41C8"/>
    <w:rsid w:val="6F8E42DD"/>
    <w:rsid w:val="6F921B0E"/>
    <w:rsid w:val="6FA34B13"/>
    <w:rsid w:val="6FAC5BAB"/>
    <w:rsid w:val="6FAD572A"/>
    <w:rsid w:val="6FB1521A"/>
    <w:rsid w:val="6FC10C61"/>
    <w:rsid w:val="6FC57A8F"/>
    <w:rsid w:val="6FC8348C"/>
    <w:rsid w:val="6FCA11C8"/>
    <w:rsid w:val="6FEF2E7D"/>
    <w:rsid w:val="6FF94676"/>
    <w:rsid w:val="6FFE3E34"/>
    <w:rsid w:val="70010B82"/>
    <w:rsid w:val="700A4CE9"/>
    <w:rsid w:val="7010196C"/>
    <w:rsid w:val="7010572F"/>
    <w:rsid w:val="70143213"/>
    <w:rsid w:val="70162CBF"/>
    <w:rsid w:val="701A394C"/>
    <w:rsid w:val="7023669F"/>
    <w:rsid w:val="702E4604"/>
    <w:rsid w:val="703134FA"/>
    <w:rsid w:val="70321E1F"/>
    <w:rsid w:val="7034272A"/>
    <w:rsid w:val="70454C15"/>
    <w:rsid w:val="70462C94"/>
    <w:rsid w:val="704A007A"/>
    <w:rsid w:val="705310F0"/>
    <w:rsid w:val="705850A8"/>
    <w:rsid w:val="705A592C"/>
    <w:rsid w:val="705C787C"/>
    <w:rsid w:val="7065300C"/>
    <w:rsid w:val="706E5BEB"/>
    <w:rsid w:val="7076535E"/>
    <w:rsid w:val="707664CF"/>
    <w:rsid w:val="707B1822"/>
    <w:rsid w:val="707B3DFD"/>
    <w:rsid w:val="707C1A99"/>
    <w:rsid w:val="70861078"/>
    <w:rsid w:val="709202D3"/>
    <w:rsid w:val="70961A9D"/>
    <w:rsid w:val="70991DCA"/>
    <w:rsid w:val="70A631DD"/>
    <w:rsid w:val="70AC0549"/>
    <w:rsid w:val="70AF0EEF"/>
    <w:rsid w:val="70BA28B5"/>
    <w:rsid w:val="70BA5AD9"/>
    <w:rsid w:val="70C87AA7"/>
    <w:rsid w:val="70D2559B"/>
    <w:rsid w:val="70D93650"/>
    <w:rsid w:val="70DD3E1C"/>
    <w:rsid w:val="70E00563"/>
    <w:rsid w:val="70E00A0A"/>
    <w:rsid w:val="70E17197"/>
    <w:rsid w:val="70E64B3B"/>
    <w:rsid w:val="70EF5085"/>
    <w:rsid w:val="70F141C8"/>
    <w:rsid w:val="70F86EA1"/>
    <w:rsid w:val="71000835"/>
    <w:rsid w:val="71077EB6"/>
    <w:rsid w:val="710A56D8"/>
    <w:rsid w:val="710C2BD2"/>
    <w:rsid w:val="710D0330"/>
    <w:rsid w:val="71156158"/>
    <w:rsid w:val="71171983"/>
    <w:rsid w:val="711A6C8C"/>
    <w:rsid w:val="711C2305"/>
    <w:rsid w:val="711D78F3"/>
    <w:rsid w:val="711E06B6"/>
    <w:rsid w:val="712E4649"/>
    <w:rsid w:val="71332B16"/>
    <w:rsid w:val="71392F6E"/>
    <w:rsid w:val="713C16F3"/>
    <w:rsid w:val="713F71F1"/>
    <w:rsid w:val="714B3569"/>
    <w:rsid w:val="714C3879"/>
    <w:rsid w:val="714C4DC7"/>
    <w:rsid w:val="715764DF"/>
    <w:rsid w:val="71605A3C"/>
    <w:rsid w:val="716B4EA3"/>
    <w:rsid w:val="71727A77"/>
    <w:rsid w:val="7174265D"/>
    <w:rsid w:val="717831DB"/>
    <w:rsid w:val="71795F9A"/>
    <w:rsid w:val="717A20B4"/>
    <w:rsid w:val="717B15BD"/>
    <w:rsid w:val="71836519"/>
    <w:rsid w:val="718830A9"/>
    <w:rsid w:val="7192329A"/>
    <w:rsid w:val="71925AA7"/>
    <w:rsid w:val="719901C0"/>
    <w:rsid w:val="719916A5"/>
    <w:rsid w:val="719F3780"/>
    <w:rsid w:val="719F4E4B"/>
    <w:rsid w:val="71A45655"/>
    <w:rsid w:val="71A816EA"/>
    <w:rsid w:val="71AA7D9C"/>
    <w:rsid w:val="71B2418A"/>
    <w:rsid w:val="71B3109F"/>
    <w:rsid w:val="71C12955"/>
    <w:rsid w:val="71C22379"/>
    <w:rsid w:val="71C43853"/>
    <w:rsid w:val="71C51F1B"/>
    <w:rsid w:val="71C81E45"/>
    <w:rsid w:val="71CB7D94"/>
    <w:rsid w:val="71D35C3B"/>
    <w:rsid w:val="71D71040"/>
    <w:rsid w:val="71D92869"/>
    <w:rsid w:val="71DA31FE"/>
    <w:rsid w:val="71DA4DE8"/>
    <w:rsid w:val="71DF7055"/>
    <w:rsid w:val="71E407A0"/>
    <w:rsid w:val="71EF2707"/>
    <w:rsid w:val="71F36ABC"/>
    <w:rsid w:val="71F3785F"/>
    <w:rsid w:val="71F53DC2"/>
    <w:rsid w:val="71FB3C26"/>
    <w:rsid w:val="720064E3"/>
    <w:rsid w:val="72017095"/>
    <w:rsid w:val="72031A70"/>
    <w:rsid w:val="720E2BC4"/>
    <w:rsid w:val="7214332D"/>
    <w:rsid w:val="72174F57"/>
    <w:rsid w:val="721A1251"/>
    <w:rsid w:val="721E5102"/>
    <w:rsid w:val="72213ED8"/>
    <w:rsid w:val="72224072"/>
    <w:rsid w:val="72257032"/>
    <w:rsid w:val="72266D51"/>
    <w:rsid w:val="72271BF3"/>
    <w:rsid w:val="7231751B"/>
    <w:rsid w:val="7232488A"/>
    <w:rsid w:val="72365C85"/>
    <w:rsid w:val="72402ED1"/>
    <w:rsid w:val="72440DC8"/>
    <w:rsid w:val="72441FE3"/>
    <w:rsid w:val="72482461"/>
    <w:rsid w:val="724A3FEC"/>
    <w:rsid w:val="724C5977"/>
    <w:rsid w:val="72544F18"/>
    <w:rsid w:val="725F526F"/>
    <w:rsid w:val="72663EAC"/>
    <w:rsid w:val="726A7471"/>
    <w:rsid w:val="726D381E"/>
    <w:rsid w:val="72700425"/>
    <w:rsid w:val="727306D2"/>
    <w:rsid w:val="72731F05"/>
    <w:rsid w:val="72760F80"/>
    <w:rsid w:val="72905090"/>
    <w:rsid w:val="72987A7E"/>
    <w:rsid w:val="729E69A8"/>
    <w:rsid w:val="72A24B11"/>
    <w:rsid w:val="72A43EE7"/>
    <w:rsid w:val="72B362E0"/>
    <w:rsid w:val="72C21C64"/>
    <w:rsid w:val="72CD1B62"/>
    <w:rsid w:val="72D0299B"/>
    <w:rsid w:val="72D3643C"/>
    <w:rsid w:val="72D50FF1"/>
    <w:rsid w:val="72DD56FA"/>
    <w:rsid w:val="72E53A68"/>
    <w:rsid w:val="72EF7CBB"/>
    <w:rsid w:val="72F22A83"/>
    <w:rsid w:val="72F65178"/>
    <w:rsid w:val="72F863B1"/>
    <w:rsid w:val="72FD2525"/>
    <w:rsid w:val="73032771"/>
    <w:rsid w:val="73044F29"/>
    <w:rsid w:val="73051482"/>
    <w:rsid w:val="73115BAB"/>
    <w:rsid w:val="731C6D82"/>
    <w:rsid w:val="731F494E"/>
    <w:rsid w:val="73293B14"/>
    <w:rsid w:val="732B19E8"/>
    <w:rsid w:val="732D6F8E"/>
    <w:rsid w:val="732E6935"/>
    <w:rsid w:val="73343D7F"/>
    <w:rsid w:val="73382FC6"/>
    <w:rsid w:val="7342596F"/>
    <w:rsid w:val="73487D89"/>
    <w:rsid w:val="734F0F95"/>
    <w:rsid w:val="73551126"/>
    <w:rsid w:val="736456E1"/>
    <w:rsid w:val="73651AA6"/>
    <w:rsid w:val="73680FF3"/>
    <w:rsid w:val="736D5807"/>
    <w:rsid w:val="73717F22"/>
    <w:rsid w:val="7374685C"/>
    <w:rsid w:val="737A479D"/>
    <w:rsid w:val="73825F31"/>
    <w:rsid w:val="739365A4"/>
    <w:rsid w:val="739429DF"/>
    <w:rsid w:val="73966A0C"/>
    <w:rsid w:val="73AA51AA"/>
    <w:rsid w:val="73AF40E4"/>
    <w:rsid w:val="73AF7F9A"/>
    <w:rsid w:val="73B8517F"/>
    <w:rsid w:val="73B94117"/>
    <w:rsid w:val="73C121C8"/>
    <w:rsid w:val="73C352AE"/>
    <w:rsid w:val="73C64FFD"/>
    <w:rsid w:val="73C86289"/>
    <w:rsid w:val="73CC408F"/>
    <w:rsid w:val="73CE6F52"/>
    <w:rsid w:val="73D36D01"/>
    <w:rsid w:val="73D51428"/>
    <w:rsid w:val="73D51504"/>
    <w:rsid w:val="73DA033B"/>
    <w:rsid w:val="73DC2CC7"/>
    <w:rsid w:val="73E531ED"/>
    <w:rsid w:val="73E93943"/>
    <w:rsid w:val="73ED1AAA"/>
    <w:rsid w:val="73F1161F"/>
    <w:rsid w:val="73FA00B6"/>
    <w:rsid w:val="73FE542E"/>
    <w:rsid w:val="73FF35F5"/>
    <w:rsid w:val="740A2219"/>
    <w:rsid w:val="740B1E3E"/>
    <w:rsid w:val="741852B0"/>
    <w:rsid w:val="74192612"/>
    <w:rsid w:val="741E1A98"/>
    <w:rsid w:val="7425628C"/>
    <w:rsid w:val="742B68F3"/>
    <w:rsid w:val="742C0F5F"/>
    <w:rsid w:val="74301E8E"/>
    <w:rsid w:val="74324450"/>
    <w:rsid w:val="74335937"/>
    <w:rsid w:val="74340A61"/>
    <w:rsid w:val="743A210A"/>
    <w:rsid w:val="743A45EB"/>
    <w:rsid w:val="743E57BA"/>
    <w:rsid w:val="74446AC0"/>
    <w:rsid w:val="744833CF"/>
    <w:rsid w:val="744B7849"/>
    <w:rsid w:val="746519DE"/>
    <w:rsid w:val="746D75B0"/>
    <w:rsid w:val="7472074F"/>
    <w:rsid w:val="74740A12"/>
    <w:rsid w:val="747779C9"/>
    <w:rsid w:val="74831CC5"/>
    <w:rsid w:val="748A10A9"/>
    <w:rsid w:val="74931323"/>
    <w:rsid w:val="74947AB5"/>
    <w:rsid w:val="749B1E69"/>
    <w:rsid w:val="749D141F"/>
    <w:rsid w:val="74A52E74"/>
    <w:rsid w:val="74B15CFB"/>
    <w:rsid w:val="74B634C6"/>
    <w:rsid w:val="74CB4A8C"/>
    <w:rsid w:val="74CB67A2"/>
    <w:rsid w:val="74CC3179"/>
    <w:rsid w:val="74D20BB4"/>
    <w:rsid w:val="74F00F01"/>
    <w:rsid w:val="74F45CE3"/>
    <w:rsid w:val="74FB7B49"/>
    <w:rsid w:val="74FD77A8"/>
    <w:rsid w:val="75053B3E"/>
    <w:rsid w:val="75105AAA"/>
    <w:rsid w:val="75120881"/>
    <w:rsid w:val="751A2062"/>
    <w:rsid w:val="751F7E51"/>
    <w:rsid w:val="75252E0E"/>
    <w:rsid w:val="75270271"/>
    <w:rsid w:val="752806A5"/>
    <w:rsid w:val="752A4700"/>
    <w:rsid w:val="75342BEB"/>
    <w:rsid w:val="75376E6B"/>
    <w:rsid w:val="75393295"/>
    <w:rsid w:val="753A4348"/>
    <w:rsid w:val="753F63BE"/>
    <w:rsid w:val="75404290"/>
    <w:rsid w:val="75472470"/>
    <w:rsid w:val="754C6BA7"/>
    <w:rsid w:val="75567E9B"/>
    <w:rsid w:val="75613F80"/>
    <w:rsid w:val="75641DB6"/>
    <w:rsid w:val="756A40E9"/>
    <w:rsid w:val="756C3547"/>
    <w:rsid w:val="7571350B"/>
    <w:rsid w:val="757651AE"/>
    <w:rsid w:val="757C11B9"/>
    <w:rsid w:val="75801CD4"/>
    <w:rsid w:val="758164BF"/>
    <w:rsid w:val="758517E6"/>
    <w:rsid w:val="758841FC"/>
    <w:rsid w:val="758A2A8E"/>
    <w:rsid w:val="758B2B0B"/>
    <w:rsid w:val="75913441"/>
    <w:rsid w:val="75946941"/>
    <w:rsid w:val="759549E2"/>
    <w:rsid w:val="75A46C8C"/>
    <w:rsid w:val="75AC41E2"/>
    <w:rsid w:val="75AE329E"/>
    <w:rsid w:val="75B11656"/>
    <w:rsid w:val="75C5515B"/>
    <w:rsid w:val="75CE0428"/>
    <w:rsid w:val="75D0791B"/>
    <w:rsid w:val="75DD791A"/>
    <w:rsid w:val="75E3149B"/>
    <w:rsid w:val="75E74824"/>
    <w:rsid w:val="75E8143D"/>
    <w:rsid w:val="75ED6621"/>
    <w:rsid w:val="75EE69CC"/>
    <w:rsid w:val="75F176C7"/>
    <w:rsid w:val="75F25B41"/>
    <w:rsid w:val="75F54605"/>
    <w:rsid w:val="75F562C3"/>
    <w:rsid w:val="75FB0F9D"/>
    <w:rsid w:val="75FC1FD4"/>
    <w:rsid w:val="76001C1B"/>
    <w:rsid w:val="76061F39"/>
    <w:rsid w:val="76084240"/>
    <w:rsid w:val="76110FAE"/>
    <w:rsid w:val="761B134D"/>
    <w:rsid w:val="761C1180"/>
    <w:rsid w:val="761D6D63"/>
    <w:rsid w:val="762176FA"/>
    <w:rsid w:val="76261AE9"/>
    <w:rsid w:val="76296FDD"/>
    <w:rsid w:val="762E1329"/>
    <w:rsid w:val="76430995"/>
    <w:rsid w:val="764C4665"/>
    <w:rsid w:val="7652207B"/>
    <w:rsid w:val="76566563"/>
    <w:rsid w:val="76567579"/>
    <w:rsid w:val="765F2D4D"/>
    <w:rsid w:val="766709E4"/>
    <w:rsid w:val="766737CD"/>
    <w:rsid w:val="766C399D"/>
    <w:rsid w:val="7673280E"/>
    <w:rsid w:val="76764BDF"/>
    <w:rsid w:val="76766074"/>
    <w:rsid w:val="767E3383"/>
    <w:rsid w:val="76834FE2"/>
    <w:rsid w:val="768517B7"/>
    <w:rsid w:val="76873D69"/>
    <w:rsid w:val="76A47A1D"/>
    <w:rsid w:val="76B7675E"/>
    <w:rsid w:val="76B96E85"/>
    <w:rsid w:val="76E4394E"/>
    <w:rsid w:val="76EA266A"/>
    <w:rsid w:val="76EF3EE8"/>
    <w:rsid w:val="76F54768"/>
    <w:rsid w:val="76F7731F"/>
    <w:rsid w:val="770C12CB"/>
    <w:rsid w:val="770D4C9C"/>
    <w:rsid w:val="771352E9"/>
    <w:rsid w:val="77236284"/>
    <w:rsid w:val="77284B12"/>
    <w:rsid w:val="772B0054"/>
    <w:rsid w:val="77390299"/>
    <w:rsid w:val="775E2FA5"/>
    <w:rsid w:val="77601454"/>
    <w:rsid w:val="77630E1F"/>
    <w:rsid w:val="776407BA"/>
    <w:rsid w:val="77652D44"/>
    <w:rsid w:val="776A07A2"/>
    <w:rsid w:val="776A7019"/>
    <w:rsid w:val="776D38B1"/>
    <w:rsid w:val="777037FD"/>
    <w:rsid w:val="777D134D"/>
    <w:rsid w:val="778C7FAC"/>
    <w:rsid w:val="7799094C"/>
    <w:rsid w:val="77A529B6"/>
    <w:rsid w:val="77A66223"/>
    <w:rsid w:val="77AB1DAB"/>
    <w:rsid w:val="77B56DCB"/>
    <w:rsid w:val="77B603AB"/>
    <w:rsid w:val="77BA5F1B"/>
    <w:rsid w:val="77BC495D"/>
    <w:rsid w:val="77BD5E2D"/>
    <w:rsid w:val="77C12C41"/>
    <w:rsid w:val="77C3162D"/>
    <w:rsid w:val="77C709F8"/>
    <w:rsid w:val="77D47654"/>
    <w:rsid w:val="77D92896"/>
    <w:rsid w:val="77ED5F9C"/>
    <w:rsid w:val="77F016AA"/>
    <w:rsid w:val="77F4231E"/>
    <w:rsid w:val="77F90A8D"/>
    <w:rsid w:val="7801549E"/>
    <w:rsid w:val="78034A15"/>
    <w:rsid w:val="78083972"/>
    <w:rsid w:val="78085577"/>
    <w:rsid w:val="780C7687"/>
    <w:rsid w:val="780D7437"/>
    <w:rsid w:val="78135B60"/>
    <w:rsid w:val="78157DA3"/>
    <w:rsid w:val="78194C35"/>
    <w:rsid w:val="78211D32"/>
    <w:rsid w:val="782C28A9"/>
    <w:rsid w:val="782F5881"/>
    <w:rsid w:val="783202E6"/>
    <w:rsid w:val="78351E36"/>
    <w:rsid w:val="783762FE"/>
    <w:rsid w:val="78392E32"/>
    <w:rsid w:val="783D20CC"/>
    <w:rsid w:val="78415C70"/>
    <w:rsid w:val="78421244"/>
    <w:rsid w:val="78456D26"/>
    <w:rsid w:val="7846449F"/>
    <w:rsid w:val="785034E3"/>
    <w:rsid w:val="78523C5E"/>
    <w:rsid w:val="785430C3"/>
    <w:rsid w:val="785B5354"/>
    <w:rsid w:val="786D1368"/>
    <w:rsid w:val="7871529E"/>
    <w:rsid w:val="787C1CA7"/>
    <w:rsid w:val="7886739D"/>
    <w:rsid w:val="788D430B"/>
    <w:rsid w:val="788F04FC"/>
    <w:rsid w:val="78953607"/>
    <w:rsid w:val="78966330"/>
    <w:rsid w:val="78986D47"/>
    <w:rsid w:val="7899531F"/>
    <w:rsid w:val="78A05E2C"/>
    <w:rsid w:val="78A13393"/>
    <w:rsid w:val="78A81274"/>
    <w:rsid w:val="78B65DD1"/>
    <w:rsid w:val="78BA1A66"/>
    <w:rsid w:val="78BB1402"/>
    <w:rsid w:val="78C100D1"/>
    <w:rsid w:val="78D05F3D"/>
    <w:rsid w:val="78D10424"/>
    <w:rsid w:val="78D41969"/>
    <w:rsid w:val="78D573F6"/>
    <w:rsid w:val="78D706BF"/>
    <w:rsid w:val="78D81A7B"/>
    <w:rsid w:val="78DA2B1D"/>
    <w:rsid w:val="78DB14BD"/>
    <w:rsid w:val="78DD26E0"/>
    <w:rsid w:val="78E702B5"/>
    <w:rsid w:val="78E70DC5"/>
    <w:rsid w:val="78F148D9"/>
    <w:rsid w:val="7907457E"/>
    <w:rsid w:val="7909374E"/>
    <w:rsid w:val="790A094F"/>
    <w:rsid w:val="790B6A59"/>
    <w:rsid w:val="791305A6"/>
    <w:rsid w:val="79165197"/>
    <w:rsid w:val="791F3D7C"/>
    <w:rsid w:val="79233F42"/>
    <w:rsid w:val="79330C1B"/>
    <w:rsid w:val="793358AF"/>
    <w:rsid w:val="79352A82"/>
    <w:rsid w:val="79377E13"/>
    <w:rsid w:val="793A65FD"/>
    <w:rsid w:val="793E509E"/>
    <w:rsid w:val="794749A8"/>
    <w:rsid w:val="794D1C60"/>
    <w:rsid w:val="794F138A"/>
    <w:rsid w:val="7955742B"/>
    <w:rsid w:val="795C57AA"/>
    <w:rsid w:val="796B5660"/>
    <w:rsid w:val="796C1051"/>
    <w:rsid w:val="796E6B57"/>
    <w:rsid w:val="79713760"/>
    <w:rsid w:val="79717E19"/>
    <w:rsid w:val="7978785C"/>
    <w:rsid w:val="79807945"/>
    <w:rsid w:val="798D15CF"/>
    <w:rsid w:val="79A566FF"/>
    <w:rsid w:val="79A60903"/>
    <w:rsid w:val="79AF6091"/>
    <w:rsid w:val="79B67F13"/>
    <w:rsid w:val="79B86901"/>
    <w:rsid w:val="79B91A10"/>
    <w:rsid w:val="79C07DC8"/>
    <w:rsid w:val="79C42410"/>
    <w:rsid w:val="79CC5EF1"/>
    <w:rsid w:val="79CF4FAC"/>
    <w:rsid w:val="79D83236"/>
    <w:rsid w:val="79DE2FED"/>
    <w:rsid w:val="79E8678F"/>
    <w:rsid w:val="79E87FF1"/>
    <w:rsid w:val="79ED2B79"/>
    <w:rsid w:val="79F14208"/>
    <w:rsid w:val="79F612D1"/>
    <w:rsid w:val="79FD4249"/>
    <w:rsid w:val="7A00195C"/>
    <w:rsid w:val="7A01511E"/>
    <w:rsid w:val="7A0624C7"/>
    <w:rsid w:val="7A07190F"/>
    <w:rsid w:val="7A175A74"/>
    <w:rsid w:val="7A1E454C"/>
    <w:rsid w:val="7A1E4AC6"/>
    <w:rsid w:val="7A284765"/>
    <w:rsid w:val="7A39027D"/>
    <w:rsid w:val="7A3D3DD6"/>
    <w:rsid w:val="7A5236CE"/>
    <w:rsid w:val="7A5947FF"/>
    <w:rsid w:val="7A595A89"/>
    <w:rsid w:val="7A5E4E87"/>
    <w:rsid w:val="7A6470F4"/>
    <w:rsid w:val="7A6E7D50"/>
    <w:rsid w:val="7A7145CB"/>
    <w:rsid w:val="7A7639EE"/>
    <w:rsid w:val="7A772BBC"/>
    <w:rsid w:val="7A78483D"/>
    <w:rsid w:val="7A7D6D0B"/>
    <w:rsid w:val="7A884CA7"/>
    <w:rsid w:val="7A903827"/>
    <w:rsid w:val="7A904865"/>
    <w:rsid w:val="7A9A7C66"/>
    <w:rsid w:val="7A9E3A2A"/>
    <w:rsid w:val="7AA77193"/>
    <w:rsid w:val="7AAD5CC1"/>
    <w:rsid w:val="7AAF5820"/>
    <w:rsid w:val="7AB552FF"/>
    <w:rsid w:val="7AB616AA"/>
    <w:rsid w:val="7AB864FF"/>
    <w:rsid w:val="7AC36A5F"/>
    <w:rsid w:val="7AC56E62"/>
    <w:rsid w:val="7AD12FF0"/>
    <w:rsid w:val="7AD50DE7"/>
    <w:rsid w:val="7AD806D4"/>
    <w:rsid w:val="7ADD442E"/>
    <w:rsid w:val="7AE60EE7"/>
    <w:rsid w:val="7AE91D0C"/>
    <w:rsid w:val="7AEF0BC0"/>
    <w:rsid w:val="7AF63020"/>
    <w:rsid w:val="7AF64DD8"/>
    <w:rsid w:val="7AF77EE8"/>
    <w:rsid w:val="7AF808B6"/>
    <w:rsid w:val="7AFF522C"/>
    <w:rsid w:val="7AFF63FC"/>
    <w:rsid w:val="7B00210D"/>
    <w:rsid w:val="7B0C6B60"/>
    <w:rsid w:val="7B10660C"/>
    <w:rsid w:val="7B133DE7"/>
    <w:rsid w:val="7B1739AC"/>
    <w:rsid w:val="7B1A76DC"/>
    <w:rsid w:val="7B1C16BC"/>
    <w:rsid w:val="7B1D5D62"/>
    <w:rsid w:val="7B1F3597"/>
    <w:rsid w:val="7B285B8B"/>
    <w:rsid w:val="7B2D029E"/>
    <w:rsid w:val="7B2E09ED"/>
    <w:rsid w:val="7B366943"/>
    <w:rsid w:val="7B521BB9"/>
    <w:rsid w:val="7B56238D"/>
    <w:rsid w:val="7B6717B0"/>
    <w:rsid w:val="7B7D6B94"/>
    <w:rsid w:val="7B7E428B"/>
    <w:rsid w:val="7B802D8D"/>
    <w:rsid w:val="7B823259"/>
    <w:rsid w:val="7B86636B"/>
    <w:rsid w:val="7B866F52"/>
    <w:rsid w:val="7B891F60"/>
    <w:rsid w:val="7B983201"/>
    <w:rsid w:val="7B9D0933"/>
    <w:rsid w:val="7B9E6D0D"/>
    <w:rsid w:val="7BA2534C"/>
    <w:rsid w:val="7BAA145B"/>
    <w:rsid w:val="7BAC296B"/>
    <w:rsid w:val="7BB2211F"/>
    <w:rsid w:val="7BB700E7"/>
    <w:rsid w:val="7BB820A8"/>
    <w:rsid w:val="7BB95E3E"/>
    <w:rsid w:val="7BBE2E45"/>
    <w:rsid w:val="7BC843ED"/>
    <w:rsid w:val="7BCB2C89"/>
    <w:rsid w:val="7BCC027D"/>
    <w:rsid w:val="7BD30DFE"/>
    <w:rsid w:val="7BD41E65"/>
    <w:rsid w:val="7BDA0F74"/>
    <w:rsid w:val="7BDB4B9B"/>
    <w:rsid w:val="7BE31433"/>
    <w:rsid w:val="7BF85227"/>
    <w:rsid w:val="7BFB5256"/>
    <w:rsid w:val="7C065384"/>
    <w:rsid w:val="7C08354A"/>
    <w:rsid w:val="7C092164"/>
    <w:rsid w:val="7C09398C"/>
    <w:rsid w:val="7C141DA6"/>
    <w:rsid w:val="7C194DB1"/>
    <w:rsid w:val="7C1B696A"/>
    <w:rsid w:val="7C1F1FC4"/>
    <w:rsid w:val="7C293038"/>
    <w:rsid w:val="7C2B0102"/>
    <w:rsid w:val="7C3144E4"/>
    <w:rsid w:val="7C3359D0"/>
    <w:rsid w:val="7C3B4A78"/>
    <w:rsid w:val="7C3D192F"/>
    <w:rsid w:val="7C4B60DF"/>
    <w:rsid w:val="7C535040"/>
    <w:rsid w:val="7C543AEC"/>
    <w:rsid w:val="7C595AE4"/>
    <w:rsid w:val="7C5F6992"/>
    <w:rsid w:val="7C646E2F"/>
    <w:rsid w:val="7C6A0990"/>
    <w:rsid w:val="7C6E08F7"/>
    <w:rsid w:val="7C703D67"/>
    <w:rsid w:val="7C731B4A"/>
    <w:rsid w:val="7C831403"/>
    <w:rsid w:val="7C8E5AA3"/>
    <w:rsid w:val="7C947760"/>
    <w:rsid w:val="7C9A738D"/>
    <w:rsid w:val="7CA96DAC"/>
    <w:rsid w:val="7CAE41B8"/>
    <w:rsid w:val="7CB1753F"/>
    <w:rsid w:val="7CBA0F5E"/>
    <w:rsid w:val="7CBA1ADF"/>
    <w:rsid w:val="7CC657A6"/>
    <w:rsid w:val="7CCC6EE9"/>
    <w:rsid w:val="7CCF55A3"/>
    <w:rsid w:val="7CD14A41"/>
    <w:rsid w:val="7CD26837"/>
    <w:rsid w:val="7CD67090"/>
    <w:rsid w:val="7CD97AD6"/>
    <w:rsid w:val="7CDA2360"/>
    <w:rsid w:val="7CDB2EFF"/>
    <w:rsid w:val="7CDC3B91"/>
    <w:rsid w:val="7CE93BD7"/>
    <w:rsid w:val="7CEA58C8"/>
    <w:rsid w:val="7CF212BA"/>
    <w:rsid w:val="7CF62AC9"/>
    <w:rsid w:val="7CF7011A"/>
    <w:rsid w:val="7CF93D5D"/>
    <w:rsid w:val="7D113A9E"/>
    <w:rsid w:val="7D1203CD"/>
    <w:rsid w:val="7D177299"/>
    <w:rsid w:val="7D186088"/>
    <w:rsid w:val="7D201153"/>
    <w:rsid w:val="7D254DEB"/>
    <w:rsid w:val="7D2D51C1"/>
    <w:rsid w:val="7D3226CF"/>
    <w:rsid w:val="7D397855"/>
    <w:rsid w:val="7D3B6731"/>
    <w:rsid w:val="7D3F707F"/>
    <w:rsid w:val="7D530703"/>
    <w:rsid w:val="7D5976F2"/>
    <w:rsid w:val="7D5D472A"/>
    <w:rsid w:val="7D673C48"/>
    <w:rsid w:val="7D6B6A88"/>
    <w:rsid w:val="7D736C5B"/>
    <w:rsid w:val="7D777BF1"/>
    <w:rsid w:val="7D7B0D4E"/>
    <w:rsid w:val="7D7E410B"/>
    <w:rsid w:val="7D840B80"/>
    <w:rsid w:val="7D9544B2"/>
    <w:rsid w:val="7D973727"/>
    <w:rsid w:val="7D982A3A"/>
    <w:rsid w:val="7DAA03FF"/>
    <w:rsid w:val="7DAC7021"/>
    <w:rsid w:val="7DB04907"/>
    <w:rsid w:val="7DB559E3"/>
    <w:rsid w:val="7DBB459D"/>
    <w:rsid w:val="7DBD3473"/>
    <w:rsid w:val="7DC4001D"/>
    <w:rsid w:val="7DC94816"/>
    <w:rsid w:val="7DCD4B2C"/>
    <w:rsid w:val="7DCF2D33"/>
    <w:rsid w:val="7DDB314C"/>
    <w:rsid w:val="7DE70059"/>
    <w:rsid w:val="7DF21E6B"/>
    <w:rsid w:val="7DF37AA4"/>
    <w:rsid w:val="7DF76AF2"/>
    <w:rsid w:val="7DF7771A"/>
    <w:rsid w:val="7DF80102"/>
    <w:rsid w:val="7DFB1B6F"/>
    <w:rsid w:val="7DFD5A85"/>
    <w:rsid w:val="7E037533"/>
    <w:rsid w:val="7E0A41DE"/>
    <w:rsid w:val="7E135F53"/>
    <w:rsid w:val="7E1B0368"/>
    <w:rsid w:val="7E29087B"/>
    <w:rsid w:val="7E2974DD"/>
    <w:rsid w:val="7E2E61F5"/>
    <w:rsid w:val="7E343BB2"/>
    <w:rsid w:val="7E3634A1"/>
    <w:rsid w:val="7E4022F4"/>
    <w:rsid w:val="7E450D0D"/>
    <w:rsid w:val="7E4C0545"/>
    <w:rsid w:val="7E4C68C9"/>
    <w:rsid w:val="7E512D99"/>
    <w:rsid w:val="7E515E94"/>
    <w:rsid w:val="7E520CF8"/>
    <w:rsid w:val="7E553A05"/>
    <w:rsid w:val="7E5A2A16"/>
    <w:rsid w:val="7E6251E8"/>
    <w:rsid w:val="7E7755E7"/>
    <w:rsid w:val="7E7E3296"/>
    <w:rsid w:val="7E7F4A0D"/>
    <w:rsid w:val="7E8D1C6B"/>
    <w:rsid w:val="7E920166"/>
    <w:rsid w:val="7E963E86"/>
    <w:rsid w:val="7E975454"/>
    <w:rsid w:val="7E995C91"/>
    <w:rsid w:val="7E9B380C"/>
    <w:rsid w:val="7E9D600B"/>
    <w:rsid w:val="7EA00653"/>
    <w:rsid w:val="7EA77044"/>
    <w:rsid w:val="7EB241C4"/>
    <w:rsid w:val="7EB46D18"/>
    <w:rsid w:val="7EC01719"/>
    <w:rsid w:val="7EC03D32"/>
    <w:rsid w:val="7EC3251E"/>
    <w:rsid w:val="7EC52128"/>
    <w:rsid w:val="7EC83231"/>
    <w:rsid w:val="7ED4577B"/>
    <w:rsid w:val="7ED84046"/>
    <w:rsid w:val="7EDB5E41"/>
    <w:rsid w:val="7EDC0CB4"/>
    <w:rsid w:val="7EDD4E93"/>
    <w:rsid w:val="7EE857AD"/>
    <w:rsid w:val="7EE8710E"/>
    <w:rsid w:val="7EE932AD"/>
    <w:rsid w:val="7EEB0822"/>
    <w:rsid w:val="7EED2DAF"/>
    <w:rsid w:val="7EFF5615"/>
    <w:rsid w:val="7F04454E"/>
    <w:rsid w:val="7F0506D2"/>
    <w:rsid w:val="7F053CB7"/>
    <w:rsid w:val="7F0602D4"/>
    <w:rsid w:val="7F0F47DF"/>
    <w:rsid w:val="7F1258C2"/>
    <w:rsid w:val="7F1A7BC9"/>
    <w:rsid w:val="7F2E171C"/>
    <w:rsid w:val="7F3D7A80"/>
    <w:rsid w:val="7F47658A"/>
    <w:rsid w:val="7F482D5C"/>
    <w:rsid w:val="7F53210D"/>
    <w:rsid w:val="7F5B2972"/>
    <w:rsid w:val="7F5D44AD"/>
    <w:rsid w:val="7F5D5488"/>
    <w:rsid w:val="7F614AF3"/>
    <w:rsid w:val="7F75160E"/>
    <w:rsid w:val="7F767E54"/>
    <w:rsid w:val="7F793E84"/>
    <w:rsid w:val="7F884A4E"/>
    <w:rsid w:val="7F8C0EB8"/>
    <w:rsid w:val="7F9231E3"/>
    <w:rsid w:val="7F9556F8"/>
    <w:rsid w:val="7F9B4203"/>
    <w:rsid w:val="7F9C28CE"/>
    <w:rsid w:val="7FA24A35"/>
    <w:rsid w:val="7FA755B3"/>
    <w:rsid w:val="7FB04335"/>
    <w:rsid w:val="7FB6068A"/>
    <w:rsid w:val="7FB954BB"/>
    <w:rsid w:val="7FBB66E7"/>
    <w:rsid w:val="7FC01B30"/>
    <w:rsid w:val="7FC672FF"/>
    <w:rsid w:val="7FC7029D"/>
    <w:rsid w:val="7FC912CD"/>
    <w:rsid w:val="7FCA4AC0"/>
    <w:rsid w:val="7FD0349B"/>
    <w:rsid w:val="7FE06FD1"/>
    <w:rsid w:val="7FE31131"/>
    <w:rsid w:val="7FE74A18"/>
    <w:rsid w:val="7FE7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Roaming\kingsoft\office6\templates\download\afb608f8-c483-4461-a7de-ca3cecb514d8\&#19987;&#23478;&#35762;&#24072;&#31616;&#20171;&#20154;&#29289;&#20171;&#32461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  <s:tags>
    <s:tag s:spid="_x0000_s1026">
      <s:item s:name="KSO_DOCER_RESOURCE_TRACE_INFO" s:val="{&quot;id&quot;:&quot;25114461&quot;,&quot;origin&quot;:0,&quot;type&quot;:&quot;wordart&quot;,&quot;user&quot;:&quot;1741096831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专家讲师简介人物介绍.docx</Template>
  <Pages>2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2026-05-18T03:13:00Z</dcterms:created>
  <dc:creator>WPS_1757515305</dc:creator>
  <cp:lastModifiedBy>王哪跑</cp:lastModifiedBy>
  <dcterms:modified xsi:type="dcterms:W3CDTF">2026-05-20T13:28:45Z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42D9BE8F6D4E444E80F25C69A2D20DBB_13</vt:lpwstr>
  </property>
  <property fmtid="{D5CDD505-2E9C-101B-9397-08002B2CF9AE}" pid="4" name="KSOTemplateUUID">
    <vt:lpwstr>v1.0_mb_Pu68CxayknPjFI6KARHpiQ==</vt:lpwstr>
  </property>
  <property fmtid="{D5CDD505-2E9C-101B-9397-08002B2CF9AE}" pid="5" name="KSOTemplateDocerSaveRecord">
    <vt:lpwstr>eyJoZGlkIjoiOGYwNmJjMDczZDI0ZmVhNjgyZGFjN2YzOTYwNWRlNzYiLCJ1c2VySWQiOiIxNjA5NDgyMzUxIn0=</vt:lpwstr>
  </property>
</Properties>
</file>