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0D2E7">
      <w:pPr>
        <w:rPr>
          <w:sz w:val="21"/>
          <w:lang w:eastAsia="zh-CN"/>
        </w:rPr>
      </w:pPr>
      <w:r>
        <w:rPr>
          <w:sz w:val="21"/>
          <w:lang w:eastAsia="zh-CN"/>
        </w:rPr>
        <w:drawing>
          <wp:anchor distT="0" distB="4445" distL="0" distR="3175" simplePos="0" relativeHeight="251659264" behindDoc="1" locked="0" layoutInCell="1" allowOverlap="1">
            <wp:simplePos x="0" y="0"/>
            <wp:positionH relativeFrom="column">
              <wp:posOffset>-1165225</wp:posOffset>
            </wp:positionH>
            <wp:positionV relativeFrom="paragraph">
              <wp:posOffset>-917575</wp:posOffset>
            </wp:positionV>
            <wp:extent cx="7597775" cy="643255"/>
            <wp:effectExtent l="0" t="0" r="0" b="0"/>
            <wp:wrapNone/>
            <wp:docPr id="1" name="图片 2" descr="D:\Word设计\1平面设计\海报\2022.01.19人物介绍\images\人物简介_01.png人物简介_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D:\Word设计\1平面设计\海报\2022.01.19人物介绍\images\人物简介_01.png人物简介_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97800" cy="64332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  <w:lang w:eastAsia="zh-CN"/>
        </w:rPr>
        <mc:AlternateContent>
          <mc:Choice Requires="wps">
            <w:drawing>
              <wp:anchor distT="635" distB="0" distL="114300" distR="114300" simplePos="0" relativeHeight="251659264" behindDoc="0" locked="0" layoutInCell="0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-447675</wp:posOffset>
                </wp:positionV>
                <wp:extent cx="1958340" cy="992505"/>
                <wp:effectExtent l="0" t="1270" r="635" b="0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2" name="图片 17" descr="C:/Users/1/Desktop/008f6e43adac48f52d49ed58443651df.jpg008f6e43adac48f52d49ed58443651d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400" cy="992520"/>
                        </a:xfrm>
                        <a:prstGeom prst="ellips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图片 17" o:spid="_x0000_s1026" o:spt="3" alt="C:/Users/1/Desktop/008f6e43adac48f52d49ed58443651df.jpg008f6e43adac48f52d49ed58443651df" type="#_x0000_t3" style="position:absolute;left:0pt;margin-left:323.7pt;margin-top:-35.25pt;height:78.15pt;width:154.2pt;mso-wrap-distance-left:9pt;mso-wrap-distance-right:9pt;z-index:251659264;mso-width-relative:page;mso-height-relative:page;" filled="f" stroked="f" coordsize="21600,21600" wrapcoords="0 0 0 21600 21600 21600 21600 0 0 0" o:allowincell="f" o:gfxdata="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WAtBHZAAAACgEAAA8AAAAAAAAAAQAgAAAA&#10;IgAAAGRycy9kb3ducmV2LnhtbFBLAQIUABQAAAAIAIdO4kDYHHGu0QEAAJQDAAAOAAAAAAAAAAEA&#10;IAAAACgBAABkcnMvZTJvRG9jLnhtbFBLBQYAAAAABgAGAFkBAABrBQAAAAA=&#10;">
                <v:fill on="f" focussize="0,0"/>
                <v:stroke on="f" weight="0pt"/>
                <v:imagedata o:title=""/>
                <o:lock v:ext="edit" aspectratio="f"/>
                <w10:wrap type="tight"/>
              </v:shape>
            </w:pict>
          </mc:Fallback>
        </mc:AlternateContent>
      </w:r>
      <w:r>
        <w:rPr>
          <w:sz w:val="21"/>
          <w:lang w:eastAsia="zh-C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-107315</wp:posOffset>
                </wp:positionV>
                <wp:extent cx="3268345" cy="978535"/>
                <wp:effectExtent l="0" t="0" r="0" b="0"/>
                <wp:wrapNone/>
                <wp:docPr id="3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440" cy="978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A6EBB1B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  <w:t>讲师简介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7" o:spid="_x0000_s1026" o:spt="1" alt="7b0a20202020227461726765744d6f64756c65223a20226b6f6e6c696e65666f6e7473220a7d0a" style="position:absolute;left:0pt;margin-left:-48.5pt;margin-top:-8.45pt;height:77.05pt;width:257.35pt;z-index:251659264;mso-width-relative:page;mso-height-relative:page;" filled="f" stroked="f" coordsize="21600,21600" o:gfxdata="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85C0y3AAAAAsBAAAPAAAAAAAAAAEAIAAAACIAAABkcnMv&#10;ZG93bnJldi54bWxQSwECFAAUAAAACACHTuJA0ZMdhf8BAADKAwAADgAAAAAAAAABACAAAAArAQAA&#10;ZHJzL2Uyb0RvYy54bWxQSwUGAAAAAAYABgBZAQAAn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6EBB1B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  <w:t>讲师简介</w:t>
                      </w:r>
                    </w:p>
                  </w:txbxContent>
                </v:textbox>
              </v:rect>
            </w:pict>
          </mc:Fallback>
        </mc:AlternateContent>
      </w:r>
    </w:p>
    <w:p w14:paraId="2F43EAC6">
      <w:pPr>
        <w:rPr>
          <w:rFonts w:eastAsiaTheme="minorEastAsia"/>
          <w:sz w:val="21"/>
          <w:lang w:eastAsia="zh-CN"/>
        </w:rPr>
      </w:pPr>
    </w:p>
    <w:p w14:paraId="30A2D9CD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9525" distL="0" distR="9525" simplePos="0" relativeHeight="251659264" behindDoc="1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176530</wp:posOffset>
                </wp:positionV>
                <wp:extent cx="2714625" cy="142875"/>
                <wp:effectExtent l="1270" t="635" r="0" b="0"/>
                <wp:wrapNone/>
                <wp:docPr id="5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760" cy="142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BC1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圆角矩形 19" o:spid="_x0000_s1026" o:spt="2" style="position:absolute;left:0pt;margin-left:-37.95pt;margin-top:13.9pt;height:11.25pt;width:213.75pt;z-index:-251657216;mso-width-relative:page;mso-height-relative:page;" fillcolor="#EBC18F" filled="t" stroked="f" coordsize="21600,21600" arcsize="0.5" o:gfxdata="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WYIgn2gAAAAkBAAAPAAAAAAAAAAEAIAAAACIA&#10;AABkcnMvZG93bnJldi54bWxQSwECFAAUAAAACACHTuJAiU/G3QcCAADmAwAADgAAAAAAAAABACAA&#10;AAAp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4AE1FDE4">
      <w:pPr>
        <w:rPr>
          <w:sz w:val="21"/>
        </w:rPr>
        <w:sectPr>
          <w:pgSz w:w="11906" w:h="16838"/>
          <w:pgMar w:top="1440" w:right="1800" w:bottom="1440" w:left="1800" w:header="0" w:footer="0" w:gutter="0"/>
          <w:pgNumType w:fmt="decimal"/>
          <w:cols w:space="720" w:num="1"/>
          <w:formProt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0" distR="18415" simplePos="0" relativeHeight="251659264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2984500</wp:posOffset>
                </wp:positionV>
                <wp:extent cx="3124835" cy="76200"/>
                <wp:effectExtent l="1270" t="635" r="0" b="635"/>
                <wp:wrapNone/>
                <wp:docPr id="6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00" cy="763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100000">
                              <a:srgbClr val="EBC18F"/>
                            </a:gs>
                          </a:gsLst>
                          <a:lin ang="10800000"/>
                        </a:gra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圆角矩形 42" o:spid="_x0000_s1026" o:spt="2" style="position:absolute;left:0pt;margin-left:-35.7pt;margin-top:235pt;height:6pt;width:246.05pt;z-index:-251657216;mso-width-relative:page;mso-height-relative:page;" fillcolor="#FFFFFF [3212]" filled="t" stroked="f" coordsize="21600,21600" arcsize="0.5" o:gfxdata="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71AjTZAAAACwEAAA8AAAAAAAAAAQAgAAAAIgAAAGRycy9k&#10;b3ducmV2LnhtbFBLAQIUABQAAAAIAIdO4kBAuKsjOgIAAGYEAAAOAAAAAAAAAAEAIAAAACgBAABk&#10;cnMvZTJvRG9jLnhtbFBLBQYAAAAABgAGAFkBAADUBQAAAAA=&#10;">
                <v:fill type="gradient" on="t" color2="#EBC18F" angle="270" focus="100%" focussize="0,0">
                  <o:fill type="gradientUnscaled" v:ext="backwardCompatible"/>
                </v:fill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w:drawing>
          <wp:anchor distT="0" distB="11430" distL="0" distR="9525" simplePos="0" relativeHeight="251659264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7751445</wp:posOffset>
            </wp:positionV>
            <wp:extent cx="7610475" cy="1436370"/>
            <wp:effectExtent l="0" t="0" r="0" b="0"/>
            <wp:wrapNone/>
            <wp:docPr id="7" name="图片 37" descr="D:\Word设计\1平面设计\海报\2022.01.19人物介绍\images\人物简介_03.png人物简介_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7" descr="D:\Word设计\1平面设计\海报\2022.01.19人物介绍\images\人物简介_03.png人物简介_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10400" cy="1436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574040</wp:posOffset>
                </wp:positionV>
                <wp:extent cx="3115945" cy="666750"/>
                <wp:effectExtent l="0" t="0" r="0" b="0"/>
                <wp:wrapNone/>
                <wp:docPr id="8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800" cy="66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2DC8848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  <w:t>孔</w:t>
                            </w: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 xml:space="preserve"> 老师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7" o:spid="_x0000_s1026" o:spt="1" alt="7b0a20202020227461726765744d6f64756c65223a20226b6f6e6c696e65666f6e7473220a7d0a" style="position:absolute;left:0pt;margin-left:-44pt;margin-top:45.2pt;height:52.5pt;width:245.35pt;z-index:251659264;mso-width-relative:page;mso-height-relative:page;" filled="f" stroked="f" coordsize="21600,21600" o:gfxdata="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/oEhNwAAAAKAQAADwAAAAAAAAABACAAAAAiAAAAZHJzL2Rv&#10;d25yZXYueG1sUEsBAhQAFAAAAAgAh07iQKvyHAT9AQAAygMAAA4AAAAAAAAAAQAgAAAAKwEAAGRy&#10;cy9lMm9Eb2MueG1sUEsFBgAAAAAGAAYAWQEAAJ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DC8848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  <w:t>孔</w:t>
                      </w: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 xml:space="preserve"> 老师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1374140</wp:posOffset>
                </wp:positionV>
                <wp:extent cx="3645535" cy="1371600"/>
                <wp:effectExtent l="0" t="0" r="0" b="0"/>
                <wp:wrapNone/>
                <wp:docPr id="1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536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F3A7017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textAlignment w:val="auto"/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中南大学在校生</w:t>
                            </w:r>
                          </w:p>
                          <w:p w14:paraId="73091E7C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textAlignment w:val="auto"/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精通初高中</w:t>
                            </w: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数理化</w:t>
                            </w:r>
                          </w:p>
                          <w:p w14:paraId="0EFC8059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拥有教学辅导经验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7" o:spid="_x0000_s1026" o:spt="1" style="position:absolute;left:0pt;margin-left:-44.6pt;margin-top:108.2pt;height:108pt;width:287.05pt;z-index:251659264;mso-width-relative:page;mso-height-relative:page;" filled="f" stroked="f" coordsize="21600,21600" o:gfxdata="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SUPLPdAAAACwEAAA8AAAAAAAAAAQAgAAAAIgAAAGRycy9k&#10;b3ducmV2LnhtbFBLAQIUABQAAAAIAIdO4kDOkmRLxAEAAHUDAAAOAAAAAAAAAAEAIAAAACwBAABk&#10;cnMvZTJvRG9jLnhtbFBLBQYAAAAABgAGAFkBAAB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3A7017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textAlignment w:val="auto"/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中南大学在校生</w:t>
                      </w:r>
                    </w:p>
                    <w:p w14:paraId="73091E7C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textAlignment w:val="auto"/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精通初高中</w:t>
                      </w: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数理化</w:t>
                      </w:r>
                    </w:p>
                    <w:p w14:paraId="0EFC8059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拥有教学辅导经验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5330190</wp:posOffset>
                </wp:positionV>
                <wp:extent cx="6381750" cy="2383155"/>
                <wp:effectExtent l="0" t="0" r="0" b="0"/>
                <wp:wrapNone/>
                <wp:docPr id="1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20" cy="238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9A8F5AD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  <w:p w14:paraId="1307C153">
                            <w:pPr>
                              <w:pStyle w:val="10"/>
                              <w:widowControl w:val="0"/>
                              <w:overflowPunct w:val="0"/>
                              <w:bidi w:val="0"/>
                              <w:snapToGrid w:val="0"/>
                              <w:spacing w:line="360" w:lineRule="auto"/>
                              <w:ind w:firstLine="640" w:firstLineChars="200"/>
                              <w:jc w:val="left"/>
                              <w:textAlignment w:val="auto"/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孔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老师，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智航教育专职教师，精通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数理化</w:t>
                            </w: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，学识扎实功底深厚。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高考理综成绩240+，拥有</w:t>
                            </w: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丰富辅导教学经验，深谙学生学习痛点，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擅长查漏补缺，授课方式新颖、</w:t>
                            </w: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通俗易懂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，授课</w:t>
                            </w:r>
                            <w:r>
                              <w:rPr>
                                <w:rFonts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耐心细致，善于因材施教精准提分，用心陪伴孩子高效学习，助力学业稳步提升。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7" o:spid="_x0000_s1026" o:spt="1" style="position:absolute;left:0pt;margin-left:-43.6pt;margin-top:419.7pt;height:187.65pt;width:502.5pt;z-index:251659264;mso-width-relative:page;mso-height-relative:page;" filled="f" stroked="f" coordsize="21600,21600" o:gfxdata="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R1Aj83QAAAAwBAAAPAAAAAAAAAAEAIAAAACIAAABkcnMvZG93&#10;bnJldi54bWxQSwECFAAUAAAACACHTuJABl+0tsIBAAB1AwAADgAAAAAAAAABACAAAAAsAQAAZHJz&#10;L2Uyb0RvYy54bWxQSwUGAAAAAAYABgBZAQAAY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A8F5AD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</w:p>
                    <w:p w14:paraId="1307C153">
                      <w:pPr>
                        <w:pStyle w:val="10"/>
                        <w:widowControl w:val="0"/>
                        <w:overflowPunct w:val="0"/>
                        <w:bidi w:val="0"/>
                        <w:snapToGrid w:val="0"/>
                        <w:spacing w:line="360" w:lineRule="auto"/>
                        <w:ind w:firstLine="640" w:firstLineChars="200"/>
                        <w:jc w:val="left"/>
                        <w:textAlignment w:val="auto"/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孔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老师，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智航教育专职教师，精通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数理化</w:t>
                      </w: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，学识扎实功底深厚。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高考理综成绩240+，拥有</w:t>
                      </w: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丰富辅导教学经验，深谙学生学习痛点，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擅长查漏补缺，授课方式新颖、</w:t>
                      </w: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通俗易懂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，授课</w:t>
                      </w:r>
                      <w:r>
                        <w:rPr>
                          <w:rFonts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耐心细致，善于因材施教精准提分，用心陪伴孩子高效学习，助力学业稳步提升。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4660900</wp:posOffset>
                </wp:positionV>
                <wp:extent cx="1609090" cy="400050"/>
                <wp:effectExtent l="0" t="0" r="0" b="0"/>
                <wp:wrapNone/>
                <wp:docPr id="14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200" cy="39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D5B6"/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圆角矩形 23" o:spid="_x0000_s1026" o:spt="2" style="position:absolute;left:0pt;margin-left:-37.2pt;margin-top:367pt;height:31.5pt;width:126.7pt;z-index:251659264;mso-width-relative:page;mso-height-relative:page;" fillcolor="#F3D5B6" filled="t" stroked="f" coordsize="21600,21600" arcsize="0.5" o:gfxdata="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AvYyHZAAAACwEAAA8AAAAAAAAAAQAgAAAAIgAA&#10;AGRycy9kb3ducmV2LnhtbFBLAQIUABQAAAAIAIdO4kBzAXPDBwIAAOcDAAAOAAAAAAAAAAEAIAAA&#10;ACgBAABkcnMvZTJvRG9jLnhtbFBLBQYAAAAABgAGAFkBAAChBQAAAAA=&#10;">
                <v:fill on="t" focussize="0,0"/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-387350</wp:posOffset>
                </wp:positionH>
                <wp:positionV relativeFrom="paragraph">
                  <wp:posOffset>4641850</wp:posOffset>
                </wp:positionV>
                <wp:extent cx="1620520" cy="454660"/>
                <wp:effectExtent l="0" t="0" r="0" b="0"/>
                <wp:wrapNone/>
                <wp:docPr id="15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454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1341BAA">
                            <w:pPr>
                              <w:pStyle w:val="10"/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  <w:t>详细介绍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7" o:spid="_x0000_s1026" o:spt="1" alt="7b0a20202020227461726765744d6f64756c65223a20226b6f6e6c696e65666f6e7473220a7d0a" style="position:absolute;left:0pt;margin-left:-30.5pt;margin-top:365.5pt;height:35.8pt;width:127.6pt;z-index:251659264;mso-width-relative:page;mso-height-relative:page;" filled="f" stroked="f" coordsize="21600,21600" o:gfxdata="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jlInzcAAAACwEAAA8AAAAAAAAAAQAgAAAAIgAAAGRycy9k&#10;b3ducmV2LnhtbFBLAQIUABQAAAAIAIdO4kCf63Xz/gEAAMsDAAAOAAAAAAAAAAEAIAAAACsBAABk&#10;cnMvZTJvRG9jLnhtbFBLBQYAAAAABgAGAFkBAACb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341BAA">
                      <w:pPr>
                        <w:pStyle w:val="10"/>
                        <w:keepNext w:val="0"/>
                        <w:keepLines w:val="0"/>
                        <w:pageBreakBefore w:val="0"/>
                        <w:widowControl w:val="0"/>
                        <w:overflowPunct w:val="0"/>
                        <w:bidi w:val="0"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small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  <w:t>详细介绍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3317240</wp:posOffset>
                </wp:positionV>
                <wp:extent cx="3464560" cy="831215"/>
                <wp:effectExtent l="0" t="0" r="0" b="0"/>
                <wp:wrapNone/>
                <wp:docPr id="17" name="文本框 87" descr="7b0a2020202022776f7264617274223a2022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4640" cy="83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A1C9B28">
                            <w:pPr>
                              <w:rPr>
                                <w:rFonts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脚踏实地，仰望星空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7" o:spid="_x0000_s1026" o:spt="1" alt="7b0a2020202022776f7264617274223a2022220a7d0a" style="position:absolute;left:0pt;margin-left:-44.6pt;margin-top:261.2pt;height:65.45pt;width:272.8pt;z-index:251659264;mso-width-relative:page;mso-height-relative:page;" filled="f" stroked="f" coordsize="21600,21600" o:gfxdata="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Y&#10;SQ/dAAAACwEAAA8AAAAAAAAAAQAgAAAAIgAAAGRycy9kb3ducmV2LnhtbFBLAQIUABQAAAAIAIdO&#10;4kCsxLtO5QEAAKkDAAAOAAAAAAAAAAEAIAAAACwBAABkcnMvZTJvRG9jLnhtbFBLBQYAAAAABgAG&#10;AFkBAAC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1C9B28">
                      <w:pPr>
                        <w:rPr>
                          <w:rFonts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脚踏实地，仰望星空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3284220</wp:posOffset>
            </wp:positionH>
            <wp:positionV relativeFrom="paragraph">
              <wp:posOffset>447040</wp:posOffset>
            </wp:positionV>
            <wp:extent cx="2503805" cy="3348990"/>
            <wp:effectExtent l="0" t="0" r="0" b="0"/>
            <wp:wrapTopAndBottom/>
            <wp:docPr id="19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3800" cy="334908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 w14:paraId="6E5249F1">
      <w:pPr>
        <w:keepNext w:val="0"/>
        <w:keepLines w:val="0"/>
        <w:widowControl/>
        <w:spacing w:before="100" w:beforeAutospacing="0" w:after="100" w:afterAutospacing="0"/>
        <w:ind w:right="0" w:firstLine="0"/>
        <w:jc w:val="left"/>
        <w:rPr>
          <w:rFonts w:ascii="汉仪旗黑-55简" w:hAnsi="汉仪旗黑-55简" w:eastAsia="宋体" w:cs="汉仪旗黑-55简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6877685</wp:posOffset>
                </wp:positionV>
                <wp:extent cx="2916555" cy="68453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720" cy="68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153526A"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jc w:val="left"/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模板中使用的图片来源于【freepik】，该图片具有CC0共享协议，您可在遵循CC0共享协议的情况下使用。</w:t>
                            </w:r>
                          </w:p>
                          <w:p w14:paraId="4D6F6D19">
                            <w:pPr>
                              <w:pStyle w:val="10"/>
                              <w:rPr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68" o:spid="_x0000_s1026" o:spt="1" style="position:absolute;left:0pt;margin-left:-47.5pt;margin-top:541.55pt;height:53.9pt;width:229.65pt;z-index:251659264;mso-width-relative:page;mso-height-relative:page;" filled="f" stroked="f" coordsize="21600,21600" o:gfxdata="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nbI5N0AAAANAQAADwAAAAAAAAABACAAAAAiAAAAZHJzL2Rvd25yZXYu&#10;eG1sUEsBAhQAFAAAAAgAh07iQLfjdo29AQAAcQMAAA4AAAAAAAAAAQAgAAAALAEAAGRycy9lMm9E&#10;b2MueG1sUEsFBgAAAAAGAAYAWQEAAFsFAAAAAA==&#10;">
                <v:fill on="f" focussize="0,0"/>
                <v:stroke on="f" weight="0pt"/>
                <v:imagedata o:title=""/>
                <o:lock v:ext="edit" aspectratio="f"/>
                <v:textbox style="mso-fit-shape-to-text:t;">
                  <w:txbxContent>
                    <w:p w14:paraId="5153526A">
                      <w:pPr>
                        <w:pStyle w:val="10"/>
                        <w:keepNext w:val="0"/>
                        <w:keepLines w:val="0"/>
                        <w:widowControl/>
                        <w:jc w:val="left"/>
                        <w:rPr>
                          <w:rFonts w:ascii="黑体" w:hAnsi="黑体" w:eastAsia="黑体" w:cs="黑体"/>
                          <w:color w:val="222222"/>
                          <w:kern w:val="2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黑体" w:hAnsi="黑体" w:eastAsia="黑体" w:cs="黑体"/>
                          <w:color w:val="222222"/>
                          <w:kern w:val="2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模板中使用的图片来源于【freepik】，该图片具有CC0共享协议，您可在遵循CC0共享协议的情况下使用。</w:t>
                      </w:r>
                    </w:p>
                    <w:p w14:paraId="4D6F6D19">
                      <w:pPr>
                        <w:pStyle w:val="10"/>
                        <w:rPr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3308350</wp:posOffset>
                </wp:positionV>
                <wp:extent cx="3089910" cy="472440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880" cy="47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FD61859">
                            <w:pPr>
                              <w:pStyle w:val="10"/>
                              <w:rPr>
                                <w:rFonts w:ascii="汉仪润圆-65简" w:hAnsi="汉仪润圆-65简" w:eastAsia="汉仪润圆-65简" w:cs="汉仪润圆-65简"/>
                                <w:color w:val="222222"/>
                                <w:kern w:val="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ascii="汉仪润圆-65简" w:hAnsi="汉仪润圆-65简" w:eastAsia="汉仪润圆-65简" w:cs="汉仪润圆-65简"/>
                                <w:color w:val="222222"/>
                                <w:kern w:val="2"/>
                                <w:sz w:val="40"/>
                                <w:szCs w:val="40"/>
                                <w:lang w:val="en-US" w:eastAsia="zh-CN"/>
                              </w:rPr>
                              <w:t>汉仪润圆-65简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3" o:spid="_x0000_s1026" o:spt="1" style="position:absolute;left:0pt;margin-left:-48.35pt;margin-top:260.5pt;height:37.2pt;width:243.3pt;z-index:251659264;mso-width-relative:page;mso-height-relative:page;" filled="f" stroked="f" coordsize="21600,21600" o:gfxdata="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n47FW2gAAAAsBAAAPAAAAAAAAAAEAIAAAACIAAABkcnMvZG93bnJldi54&#10;bWxQSwECFAAUAAAACACHTuJAFiDgkb8BAABxAwAADgAAAAAAAAABACAAAAApAQAAZHJzL2Uyb0Rv&#10;Yy54bWxQSwUGAAAAAAYABgBZAQAAWg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0FD61859">
                      <w:pPr>
                        <w:pStyle w:val="10"/>
                        <w:rPr>
                          <w:rFonts w:ascii="汉仪润圆-65简" w:hAnsi="汉仪润圆-65简" w:eastAsia="汉仪润圆-65简" w:cs="汉仪润圆-65简"/>
                          <w:color w:val="222222"/>
                          <w:kern w:val="2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ascii="汉仪润圆-65简" w:hAnsi="汉仪润圆-65简" w:eastAsia="汉仪润圆-65简" w:cs="汉仪润圆-65简"/>
                          <w:color w:val="222222"/>
                          <w:kern w:val="2"/>
                          <w:sz w:val="40"/>
                          <w:szCs w:val="40"/>
                          <w:lang w:val="en-US" w:eastAsia="zh-CN"/>
                        </w:rPr>
                        <w:t>汉仪润圆-65简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3806190</wp:posOffset>
                </wp:positionV>
                <wp:extent cx="2736850" cy="635"/>
                <wp:effectExtent l="0" t="5080" r="635" b="508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72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2222">
                              <a:alpha val="8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35pt;margin-top:299.7pt;height:0.05pt;width:215.5pt;z-index:251659264;mso-width-relative:page;mso-height-relative:page;" filled="f" stroked="t" coordsize="21600,21600" o:gfxdata="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Ty2ge2wAAAAsBAAAPAAAAAAAAAAEAIAAAACIAAABkcnMvZG93bnJldi54bWxQSwEC&#10;FAAUAAAACACHTuJAoAGV+PEBAADVAwAADgAAAAAAAAABACAAAAAqAQAAZHJzL2Uyb0RvYy54bWxQ&#10;SwUGAAAAAAYABgBZAQAAjQUAAAAA&#10;">
                <v:fill on="f" focussize="0,0"/>
                <v:stroke color="#222222 [3204]" opacity="5242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3078480</wp:posOffset>
                </wp:positionV>
                <wp:extent cx="1594485" cy="294005"/>
                <wp:effectExtent l="0" t="0" r="0" b="0"/>
                <wp:wrapNone/>
                <wp:docPr id="25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440" cy="29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608B13F">
                            <w:pPr>
                              <w:pStyle w:val="5"/>
                              <w:spacing w:before="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汉仪润圆-65简</w:t>
                            </w:r>
                          </w:p>
                        </w:txbxContent>
                      </wps:txbx>
                      <wps:bodyPr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-46.15pt;margin-top:242.4pt;height:23.15pt;width:125.55pt;z-index:251659264;mso-width-relative:page;mso-height-relative:page;" filled="f" stroked="f" coordsize="21600,21600" o:gfxdata="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w12RbZAAAACwEAAA8AAAAAAAAAAQAgAAAAIgAAAGRycy9kb3ducmV2Lnht&#10;bFBLAQIUABQAAAAIAIdO4kAVgBLqvwEAAHEDAAAOAAAAAAAAAAEAIAAAACgBAABkcnMvZTJvRG9j&#10;LnhtbFBLBQYAAAAABgAGAFkBAABZBQAAAAA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608B13F">
                      <w:pPr>
                        <w:pStyle w:val="5"/>
                        <w:spacing w:before="0" w:after="280"/>
                        <w:ind w:left="0" w:right="0" w:firstLine="0"/>
                        <w:jc w:val="left"/>
                        <w:rPr>
                          <w:rFonts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黑体" w:hAnsi="黑体" w:eastAsia="黑体" w:cs="黑体"/>
                          <w:color w:val="222222"/>
                          <w:kern w:val="2"/>
                          <w:sz w:val="18"/>
                          <w:szCs w:val="18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中文｜</w:t>
                      </w:r>
                      <w:r>
                        <w:rPr>
                          <w:rFonts w:ascii="黑体" w:hAnsi="黑体" w:eastAsia="黑体" w:cs="黑体"/>
                          <w:color w:val="222222"/>
                          <w:kern w:val="2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汉仪润圆-65简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5080" distL="0" distR="9525" simplePos="0" relativeHeight="251659264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-280670</wp:posOffset>
                </wp:positionV>
                <wp:extent cx="7228840" cy="9157970"/>
                <wp:effectExtent l="0" t="635" r="0" b="635"/>
                <wp:wrapNone/>
                <wp:docPr id="27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00" cy="9158040"/>
                          <a:chOff x="0" y="0"/>
                          <a:chExt cx="7228800" cy="9158040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0" y="0"/>
                            <a:ext cx="7228800" cy="9158040"/>
                            <a:chOff x="0" y="0"/>
                            <a:chExt cx="7228800" cy="9158040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3724920" y="1623600"/>
                              <a:ext cx="0" cy="753444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1" name="直接连接符 11"/>
                          <wps:cNvCnPr/>
                          <wps:spPr>
                            <a:xfrm>
                              <a:off x="616680" y="3210480"/>
                              <a:ext cx="2737440" cy="7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g:grpSp>
                          <wpg:cNvPr id="13" name="组合 13"/>
                          <wpg:cNvGrpSpPr/>
                          <wpg:grpSpPr>
                            <a:xfrm>
                              <a:off x="515160" y="1569600"/>
                              <a:ext cx="3089160" cy="1614960"/>
                              <a:chOff x="0" y="0"/>
                              <a:chExt cx="3089160" cy="1614960"/>
                            </a:xfrm>
                          </wpg:grpSpPr>
                          <wps:wsp>
                            <wps:cNvPr id="16" name="矩形 16"/>
                            <wps:cNvSpPr/>
                            <wps:spPr>
                              <a:xfrm>
                                <a:off x="27720" y="913320"/>
                                <a:ext cx="1593720" cy="2934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577B5EA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汉仪颜楷简</w:t>
                                  </w:r>
                                </w:p>
                                <w:p w14:paraId="4A834B23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18" name="矩形 18"/>
                            <wps:cNvSpPr/>
                            <wps:spPr>
                              <a:xfrm>
                                <a:off x="0" y="1143000"/>
                                <a:ext cx="3089160" cy="4719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C4C2B9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overflowPunct w:val="0"/>
                                    <w:bidi w:val="0"/>
                                    <w:snapToGrid w:val="0"/>
                                    <w:textAlignment w:val="auto"/>
                                    <w:rPr>
                                      <w:rFonts w:ascii="汉仪颜楷简" w:hAnsi="汉仪颜楷简" w:eastAsia="汉仪颜楷简" w:cs="汉仪颜楷简"/>
                                      <w:color w:val="222222"/>
                                      <w:kern w:val="2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汉仪颜楷简" w:hAnsi="汉仪颜楷简" w:eastAsia="汉仪颜楷简" w:cs="汉仪颜楷简"/>
                                      <w:color w:val="222222"/>
                                      <w:kern w:val="2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汉仪颜楷简</w:t>
                                  </w:r>
                                </w:p>
                                <w:p w14:paraId="3286B1A9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g:grpSp>
                            <wpg:cNvPr id="21" name="组合 21"/>
                            <wpg:cNvGrpSpPr/>
                            <wpg:grpSpPr>
                              <a:xfrm>
                                <a:off x="1080" y="0"/>
                                <a:ext cx="1990080" cy="887760"/>
                                <a:chOff x="0" y="0"/>
                                <a:chExt cx="1990080" cy="887760"/>
                              </a:xfrm>
                            </wpg:grpSpPr>
                            <wps:wsp>
                              <wps:cNvPr id="23" name="矩形 23"/>
                              <wps:cNvSpPr/>
                              <wps:spPr>
                                <a:xfrm>
                                  <a:off x="0" y="0"/>
                                  <a:ext cx="955800" cy="823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6D9751A1">
                                    <w:pPr>
                                      <w:pStyle w:val="5"/>
                                      <w:spacing w:before="280" w:after="280"/>
                                      <w:ind w:left="0" w:right="0" w:firstLine="0"/>
                                      <w:jc w:val="left"/>
                                      <w:rPr>
                                        <w:rFonts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  <w:p w14:paraId="727D142B">
                                    <w:pPr>
                                      <w:pStyle w:val="10"/>
                                    </w:pPr>
                                  </w:p>
                                </w:txbxContent>
                              </wps:txbx>
                              <wps:bodyPr vert="horz" lIns="90000" tIns="45000" rIns="90000" bIns="45000" anchor="t">
                                <a:noAutofit/>
                              </wps:bodyPr>
                            </wps:wsp>
                            <wps:wsp>
                              <wps:cNvPr id="26" name="矩形 26"/>
                              <wps:cNvSpPr/>
                              <wps:spPr>
                                <a:xfrm>
                                  <a:off x="539280" y="222840"/>
                                  <a:ext cx="1450800" cy="664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179F8BD5">
                                    <w:pPr>
                                      <w:pStyle w:val="5"/>
                                      <w:spacing w:before="280" w:after="280"/>
                                      <w:ind w:left="0" w:right="0" w:firstLine="0"/>
                                      <w:jc w:val="left"/>
                                      <w:rPr>
                                        <w:rFonts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b/>
                                        <w:color w:val="222222"/>
                                        <w:kern w:val="2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  <w:p w14:paraId="02389335">
                                    <w:pPr>
                                      <w:pStyle w:val="10"/>
                                    </w:pPr>
                                  </w:p>
                                </w:txbxContent>
                              </wps:txbx>
                              <wps:bodyPr vert="horz" lIns="90000" tIns="45000" rIns="90000" bIns="45000" anchor="t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8" name="组合 28"/>
                          <wpg:cNvGrpSpPr/>
                          <wpg:grpSpPr>
                            <a:xfrm>
                              <a:off x="516240" y="5981040"/>
                              <a:ext cx="2005200" cy="1060920"/>
                              <a:chOff x="0" y="0"/>
                              <a:chExt cx="2005200" cy="1060920"/>
                            </a:xfrm>
                          </wpg:grpSpPr>
                          <wps:wsp>
                            <wps:cNvPr id="29" name="矩形 29"/>
                            <wps:cNvSpPr/>
                            <wps:spPr>
                              <a:xfrm>
                                <a:off x="0" y="0"/>
                                <a:ext cx="986760" cy="1060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1874EF1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FF2832"/>
                                      <w:kern w:val="2"/>
                                      <w:sz w:val="76"/>
                                      <w:szCs w:val="76"/>
                                    </w:rPr>
                                    <w:t>02</w:t>
                                  </w:r>
                                </w:p>
                                <w:p w14:paraId="1ECCBBF8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30" name="矩形 30"/>
                            <wps:cNvSpPr/>
                            <wps:spPr>
                              <a:xfrm>
                                <a:off x="554400" y="208800"/>
                                <a:ext cx="1450800" cy="664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62009F5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44"/>
                                      <w:szCs w:val="44"/>
                                    </w:rPr>
                                    <w:t>素材说明</w:t>
                                  </w:r>
                                </w:p>
                                <w:p w14:paraId="4673409B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</wpg:grpSp>
                        <wpg:grpSp>
                          <wpg:cNvPr id="31" name="组合 31"/>
                          <wpg:cNvGrpSpPr/>
                          <wpg:grpSpPr>
                            <a:xfrm>
                              <a:off x="0" y="0"/>
                              <a:ext cx="4316040" cy="1022400"/>
                              <a:chOff x="0" y="0"/>
                              <a:chExt cx="4316040" cy="1022400"/>
                            </a:xfrm>
                          </wpg:grpSpPr>
                          <wps:wsp>
                            <wps:cNvPr id="32" name="矩形 32"/>
                            <wps:cNvSpPr/>
                            <wps:spPr>
                              <a:xfrm>
                                <a:off x="2150640" y="82440"/>
                                <a:ext cx="107280" cy="467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3" name="矩形 33"/>
                            <wps:cNvSpPr/>
                            <wps:spPr>
                              <a:xfrm>
                                <a:off x="105480" y="0"/>
                                <a:ext cx="4210560" cy="657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2FB50BE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  <w:p w14:paraId="122D1007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34" name="矩形 34"/>
                            <wps:cNvSpPr/>
                            <wps:spPr>
                              <a:xfrm>
                                <a:off x="47160" y="555480"/>
                                <a:ext cx="3754800" cy="4665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2BEA4E0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color w:val="222222"/>
                                      <w:kern w:val="2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  <w:p w14:paraId="2192FFE3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</wpg:grpSp>
                        <wpg:grpSp>
                          <wpg:cNvPr id="35" name="组合 35"/>
                          <wpg:cNvGrpSpPr/>
                          <wpg:grpSpPr>
                            <a:xfrm>
                              <a:off x="4084920" y="1564560"/>
                              <a:ext cx="2491200" cy="1060920"/>
                              <a:chOff x="0" y="0"/>
                              <a:chExt cx="2491200" cy="1060920"/>
                            </a:xfrm>
                          </wpg:grpSpPr>
                          <wps:wsp>
                            <wps:cNvPr id="36" name="矩形 36"/>
                            <wps:cNvSpPr/>
                            <wps:spPr>
                              <a:xfrm>
                                <a:off x="0" y="0"/>
                                <a:ext cx="986760" cy="1060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0568136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FF2832"/>
                                      <w:kern w:val="2"/>
                                      <w:sz w:val="76"/>
                                      <w:szCs w:val="76"/>
                                    </w:rPr>
                                    <w:t>03</w:t>
                                  </w:r>
                                </w:p>
                                <w:p w14:paraId="4F80B034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37" name="矩形 37"/>
                            <wps:cNvSpPr/>
                            <wps:spPr>
                              <a:xfrm>
                                <a:off x="649800" y="227880"/>
                                <a:ext cx="1841400" cy="664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5E9045E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  <w:p w14:paraId="62F35686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</wpg:grpSp>
                        <wps:wsp>
                          <wps:cNvPr id="38" name="矩形 38"/>
                          <wps:cNvSpPr/>
                          <wps:spPr>
                            <a:xfrm>
                              <a:off x="4087440" y="2483640"/>
                              <a:ext cx="2916000" cy="297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/>
                          </wps:style>
                          <wps:txbx>
                            <w:txbxContent>
                              <w:p w14:paraId="6B1B3194">
                                <w:pPr>
                                  <w:pStyle w:val="5"/>
                                  <w:numPr>
                                    <w:ilvl w:val="0"/>
                                    <w:numId w:val="0"/>
                                  </w:numPr>
                                  <w:spacing w:before="280" w:after="280" w:line="240" w:lineRule="auto"/>
                                  <w:ind w:left="0" w:right="0" w:firstLine="0"/>
                                  <w:jc w:val="left"/>
                                  <w:textAlignment w:val="top"/>
                                  <w:rPr>
                                    <w:rFonts w:ascii="黑体" w:hAnsi="黑体" w:eastAsia="黑体" w:cs="黑体"/>
                                    <w:b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color w:val="222222"/>
                                    <w:kern w:val="2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 w14:paraId="1F305926">
                                <w:pPr>
                                  <w:rPr>
                                    <w:rFonts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  <w:p w14:paraId="3A1F31D1">
                                <w:pPr>
                                  <w:pStyle w:val="10"/>
                                </w:pPr>
                              </w:p>
                            </w:txbxContent>
                          </wps:txbx>
                          <wps:bodyPr vert="horz" lIns="90000" tIns="45000" rIns="90000" bIns="45000" anchor="t">
                            <a:noAutofit/>
                          </wps:bodyPr>
                        </wps:wsp>
                        <wpg:grpSp>
                          <wpg:cNvPr id="39" name="组合 39"/>
                          <wpg:cNvGrpSpPr/>
                          <wpg:grpSpPr>
                            <a:xfrm>
                              <a:off x="4081320" y="2795400"/>
                              <a:ext cx="3147840" cy="3983400"/>
                              <a:chOff x="0" y="0"/>
                              <a:chExt cx="3147840" cy="3983400"/>
                            </a:xfrm>
                          </wpg:grpSpPr>
                          <pic:pic xmlns:pic="http://schemas.openxmlformats.org/drawingml/2006/picture">
                            <pic:nvPicPr>
                              <pic:cNvPr id="40" name="图片 6" descr="WPS图片编辑3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2360" y="2176560"/>
                                <a:ext cx="2806560" cy="180648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1" name="图片 5" descr="WPS图片编辑1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5520" y="867960"/>
                                <a:ext cx="2929320" cy="62028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  <wps:wsp>
                            <wps:cNvPr id="42" name="矩形 42"/>
                            <wps:cNvSpPr/>
                            <wps:spPr>
                              <a:xfrm>
                                <a:off x="68400" y="505800"/>
                                <a:ext cx="3060000" cy="4662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908B39">
                                  <w:pPr>
                                    <w:pStyle w:val="5"/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  <w:p w14:paraId="53123FB7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43" name="矩形 43"/>
                            <wps:cNvSpPr/>
                            <wps:spPr>
                              <a:xfrm>
                                <a:off x="68400" y="1664280"/>
                                <a:ext cx="3079080" cy="5144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4E6C9DD">
                                  <w:pPr>
                                    <w:pStyle w:val="5"/>
                                    <w:numPr>
                                      <w:ilvl w:val="0"/>
                                      <w:numId w:val="1"/>
                                    </w:numPr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 w14:paraId="0996828D">
                                  <w:pPr>
                                    <w:pStyle w:val="5"/>
                                    <w:numPr>
                                      <w:ilvl w:val="0"/>
                                      <w:numId w:val="0"/>
                                    </w:numPr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 w14:paraId="4AE887B1">
                                  <w:pPr>
                                    <w:rPr>
                                      <w:rFonts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  <w:p w14:paraId="0AB48DA9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44" name="矩形 44"/>
                            <wps:cNvSpPr/>
                            <wps:spPr>
                              <a:xfrm>
                                <a:off x="68400" y="309600"/>
                                <a:ext cx="2916000" cy="311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D061EE">
                                  <w:pPr>
                                    <w:pStyle w:val="5"/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  <w:p w14:paraId="349EE77B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45" name="矩形 45"/>
                            <wps:cNvSpPr/>
                            <wps:spPr>
                              <a:xfrm>
                                <a:off x="0" y="0"/>
                                <a:ext cx="816480" cy="4665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9696024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  <w:p w14:paraId="3AC44051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</wpg:grpSp>
                        <wpg:grpSp>
                          <wpg:cNvPr id="46" name="组合 46"/>
                          <wpg:cNvGrpSpPr/>
                          <wpg:grpSpPr>
                            <a:xfrm>
                              <a:off x="4081320" y="6913800"/>
                              <a:ext cx="2984400" cy="1131480"/>
                              <a:chOff x="0" y="0"/>
                              <a:chExt cx="2984400" cy="1131480"/>
                            </a:xfrm>
                          </wpg:grpSpPr>
                          <wps:wsp>
                            <wps:cNvPr id="47" name="矩形 47"/>
                            <wps:cNvSpPr/>
                            <wps:spPr>
                              <a:xfrm>
                                <a:off x="68400" y="772200"/>
                                <a:ext cx="2916000" cy="359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118B6E5">
                                  <w:pPr>
                                    <w:pStyle w:val="5"/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 w14:paraId="782DB9C8">
                                  <w:pPr>
                                    <w:rPr>
                                      <w:rFonts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  <w:p w14:paraId="22E31B2E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48" name="矩形 48"/>
                            <wps:cNvSpPr/>
                            <wps:spPr>
                              <a:xfrm>
                                <a:off x="68400" y="572760"/>
                                <a:ext cx="2916000" cy="243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495EB51">
                                  <w:pPr>
                                    <w:pStyle w:val="5"/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  <w:p w14:paraId="1DFE2248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49" name="矩形 49"/>
                            <wps:cNvSpPr/>
                            <wps:spPr>
                              <a:xfrm>
                                <a:off x="68400" y="376560"/>
                                <a:ext cx="2916000" cy="311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1E85981">
                                  <w:pPr>
                                    <w:pStyle w:val="5"/>
                                    <w:spacing w:before="280" w:after="280" w:line="240" w:lineRule="auto"/>
                                    <w:ind w:left="0" w:right="0" w:firstLine="0"/>
                                    <w:jc w:val="left"/>
                                    <w:textAlignment w:val="top"/>
                                    <w:rPr>
                                      <w:rFonts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  <w:p w14:paraId="55AEE019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  <wps:wsp>
                            <wps:cNvPr id="50" name="矩形 50"/>
                            <wps:cNvSpPr/>
                            <wps:spPr>
                              <a:xfrm>
                                <a:off x="0" y="0"/>
                                <a:ext cx="816480" cy="4665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62BA2F7">
                                  <w:pPr>
                                    <w:pStyle w:val="5"/>
                                    <w:spacing w:before="280" w:after="280"/>
                                    <w:ind w:left="0" w:right="0" w:firstLine="0"/>
                                    <w:jc w:val="left"/>
                                    <w:rPr>
                                      <w:rFonts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ascii="黑体" w:hAnsi="黑体" w:eastAsia="黑体" w:cs="黑体"/>
                                      <w:b/>
                                      <w:color w:val="222222"/>
                                      <w:kern w:val="2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  <w:p w14:paraId="6C200029">
                                  <w:pPr>
                                    <w:pStyle w:val="10"/>
                                  </w:pPr>
                                </w:p>
                              </w:txbxContent>
                            </wps:txbx>
                            <wps:bodyPr vert="horz" lIns="90000" tIns="45000" rIns="90000" bIns="45000" anchor="t">
                              <a:noAutofit/>
                            </wps:bodyPr>
                          </wps:wsp>
                        </wpg:grpSp>
                        <wps:wsp>
                          <wps:cNvPr id="51" name="矩形 51"/>
                          <wps:cNvSpPr/>
                          <wps:spPr>
                            <a:xfrm>
                              <a:off x="471240" y="5142960"/>
                              <a:ext cx="2965320" cy="1040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/>
                          </wps:style>
                          <wps:txbx>
                            <w:txbxContent>
                              <w:p w14:paraId="0CAAE5D2">
                                <w:pPr>
                                  <w:pStyle w:val="5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overflowPunct w:val="0"/>
                                  <w:bidi w:val="0"/>
                                  <w:snapToGrid/>
                                  <w:spacing w:before="280" w:after="280" w:line="240" w:lineRule="auto"/>
                                  <w:ind w:left="0" w:right="0" w:firstLine="0"/>
                                  <w:jc w:val="left"/>
                                  <w:textAlignment w:val="top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 w14:paraId="02A2C5ED">
                                <w:pPr>
                                  <w:pStyle w:val="5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overflowPunct w:val="0"/>
                                  <w:bidi w:val="0"/>
                                  <w:snapToGrid/>
                                  <w:spacing w:before="280" w:after="280" w:line="240" w:lineRule="auto"/>
                                  <w:ind w:left="62" w:right="0" w:firstLine="0"/>
                                  <w:jc w:val="left"/>
                                  <w:textAlignment w:val="top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  <w:p w14:paraId="61F3F2E1">
                                <w:pPr>
                                  <w:pStyle w:val="10"/>
                                </w:pPr>
                              </w:p>
                            </w:txbxContent>
                          </wps:txbx>
                          <wps:bodyPr vert="horz" lIns="90000" tIns="45000" rIns="90000" bIns="45000" anchor="t">
                            <a:noAutofit/>
                          </wps:bodyPr>
                        </wps:wsp>
                      </wpg:grpSp>
                      <wps:wsp>
                        <wps:cNvPr id="52" name="矩形 52"/>
                        <wps:cNvSpPr/>
                        <wps:spPr>
                          <a:xfrm>
                            <a:off x="516240" y="6851520"/>
                            <a:ext cx="816480" cy="30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30CD77EB">
                              <w:pPr>
                                <w:pStyle w:val="5"/>
                                <w:spacing w:before="280" w:after="28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color w:val="222222"/>
                                  <w:kern w:val="2"/>
                                  <w:sz w:val="20"/>
                                  <w:szCs w:val="20"/>
                                </w:rPr>
                                <w:t>素材：</w:t>
                              </w:r>
                            </w:p>
                            <w:p w14:paraId="5B1384EA">
                              <w:pPr>
                                <w:pStyle w:val="10"/>
                              </w:pPr>
                            </w:p>
                          </w:txbxContent>
                        </wps:txbx>
                        <wps:bodyPr vert="horz" lIns="90000" tIns="45000" rIns="90000" bIns="4500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0" o:spid="_x0000_s1026" o:spt="203" style="position:absolute;left:0pt;margin-left:-88.9pt;margin-top:-22.1pt;height:721.1pt;width:569.2pt;z-index:251659264;mso-width-relative:page;mso-height-relative:page;" coordsize="7228800,9158040" o:gfxdata="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">
                <o:lock v:ext="edit" aspectratio="f"/>
                <v:group id="_x0000_s1026" o:spid="_x0000_s1026" o:spt="203" style="position:absolute;left:0;top:0;height:9158040;width:7228800;" coordsize="7228800,915804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3724920;top:1623600;height:7534440;width:0;" filled="f" stroked="t" coordsize="21600,21600" o:gfxdata="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UeMvQAA&#10;ANo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_x0000_s1026" o:spid="_x0000_s1026" o:spt="20" style="position:absolute;left:616680;top:3210480;height:720;width:2737440;" filled="f" stroked="t" coordsize="21600,21600" o:gfxdata="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1bNM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_x0000_s1026" o:spid="_x0000_s1026" o:spt="203" style="position:absolute;left:515160;top:1569600;height:1614960;width:3089160;" coordsize="3089160,161496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_x0000_s1026" o:spid="_x0000_s1026" o:spt="1" style="position:absolute;left:27720;top:913320;height:293400;width:1593720;" filled="f" stroked="f" coordsize="21600,21600" o:gfxdata="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Sxh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2577B5EA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汉仪颜楷简</w:t>
                            </w:r>
                          </w:p>
                          <w:p w14:paraId="4A834B23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0;top:1143000;height:471960;width:3089160;" filled="f" stroked="f" coordsize="21600,21600" o:gfxdata="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H38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0C4C2B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overflowPunct w:val="0"/>
                              <w:bidi w:val="0"/>
                              <w:snapToGrid w:val="0"/>
                              <w:textAlignment w:val="auto"/>
                              <w:rPr>
                                <w:rFonts w:ascii="汉仪颜楷简" w:hAnsi="汉仪颜楷简" w:eastAsia="汉仪颜楷简" w:cs="汉仪颜楷简"/>
                                <w:color w:val="222222"/>
                                <w:kern w:val="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ascii="汉仪颜楷简" w:hAnsi="汉仪颜楷简" w:eastAsia="汉仪颜楷简" w:cs="汉仪颜楷简"/>
                                <w:color w:val="222222"/>
                                <w:kern w:val="2"/>
                                <w:sz w:val="40"/>
                                <w:szCs w:val="40"/>
                                <w:lang w:val="en-US" w:eastAsia="zh-CN"/>
                              </w:rPr>
                              <w:t>汉仪颜楷简</w:t>
                            </w:r>
                          </w:p>
                          <w:p w14:paraId="3286B1A9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1080;top:0;height:887760;width:1990080;" coordsize="1990080,887760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0;top:0;height:823680;width:955800;" filled="f" stroked="f" coordsize="21600,21600" o:gfxdata="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Jrzy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pt"/>
                        <v:imagedata o:title=""/>
                        <o:lock v:ext="edit" aspectratio="f"/>
                        <v:textbox inset="2.5mm,1.25mm,2.5mm,1.25mm">
                          <w:txbxContent>
                            <w:p w14:paraId="6D9751A1">
                              <w:pPr>
                                <w:pStyle w:val="5"/>
                                <w:spacing w:before="280" w:after="280"/>
                                <w:ind w:left="0" w:right="0" w:firstLine="0"/>
                                <w:jc w:val="left"/>
                                <w:rPr>
                                  <w:rFonts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bCs w:val="0"/>
                                  <w:color w:val="FF2832"/>
                                  <w:kern w:val="2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  <w:p w14:paraId="727D142B">
                              <w:pPr>
                                <w:pStyle w:val="10"/>
                              </w:pPr>
                            </w:p>
                          </w:txbxContent>
                        </v:textbox>
                      </v:rect>
                      <v:rect id="_x0000_s1026" o:spid="_x0000_s1026" o:spt="1" style="position:absolute;left:539280;top:222840;height:664920;width:1450800;" filled="f" stroked="f" coordsize="21600,21600" o:gfxdata="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fgyk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pt"/>
                        <v:imagedata o:title=""/>
                        <o:lock v:ext="edit" aspectratio="f"/>
                        <v:textbox inset="2.5mm,1.25mm,2.5mm,1.25mm">
                          <w:txbxContent>
                            <w:p w14:paraId="179F8BD5">
                              <w:pPr>
                                <w:pStyle w:val="5"/>
                                <w:spacing w:before="280" w:after="280"/>
                                <w:ind w:left="0" w:right="0" w:firstLine="0"/>
                                <w:jc w:val="left"/>
                                <w:rPr>
                                  <w:rFonts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color w:val="222222"/>
                                  <w:kern w:val="2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  <w:p w14:paraId="02389335">
                              <w:pPr>
                                <w:pStyle w:val="10"/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026" o:spid="_x0000_s1026" o:spt="203" style="position:absolute;left:516240;top:5981040;height:1060920;width:2005200;" coordsize="2005200,106092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_x0000_s1026" o:spid="_x0000_s1026" o:spt="1" style="position:absolute;left:0;top:0;height:1060920;width:986760;" filled="f" stroked="f" coordsize="21600,21600" o:gfxdata="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hmN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11874EF1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FF2832"/>
                                <w:kern w:val="2"/>
                                <w:sz w:val="76"/>
                                <w:szCs w:val="76"/>
                              </w:rPr>
                              <w:t>02</w:t>
                            </w:r>
                          </w:p>
                          <w:p w14:paraId="1ECCBBF8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554400;top:208800;height:664920;width:1450800;" filled="f" stroked="f" coordsize="21600,21600" o:gfxdata="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oAqeWtwAAANs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162009F5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44"/>
                                <w:szCs w:val="44"/>
                              </w:rPr>
                              <w:t>素材说明</w:t>
                            </w:r>
                          </w:p>
                          <w:p w14:paraId="4673409B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</v:group>
                  <v:group id="_x0000_s1026" o:spid="_x0000_s1026" o:spt="203" style="position:absolute;left:0;top:0;height:1022400;width:4316040;" coordsize="4316040,1022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150640;top:82440;height:467280;width:107280;" fillcolor="#FF2832" filled="t" stroked="f" coordsize="21600,21600" o:gfxdata="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RWit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105480;top:0;height:657360;width:4210560;" filled="f" stroked="f" coordsize="21600,21600" o:gfxdata="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NA54b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42FB50BE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  <w:p w14:paraId="122D1007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47160;top:555480;height:466560;width:3754800;" filled="f" stroked="f" coordsize="21600,21600" o:gfxdata="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mhlb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72BEA4E0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color w:val="222222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  <w:p w14:paraId="2192FFE3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</v:group>
                  <v:group id="_x0000_s1026" o:spid="_x0000_s1026" o:spt="203" style="position:absolute;left:4084920;top:1564560;height:1060920;width:2491200;" coordsize="2491200,106092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0;top:0;height:1060920;width:986760;" filled="f" stroked="f" coordsize="21600,21600" o:gfxdata="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eaeb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30568136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FF2832"/>
                                <w:kern w:val="2"/>
                                <w:sz w:val="76"/>
                                <w:szCs w:val="76"/>
                              </w:rPr>
                              <w:t>03</w:t>
                            </w:r>
                          </w:p>
                          <w:p w14:paraId="4F80B034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649800;top:227880;height:664920;width:1841400;" filled="f" stroked="f" coordsize="21600,21600" o:gfxdata="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s/4r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05E9045E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  <w:p w14:paraId="62F35686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</v:group>
                  <v:rect id="_x0000_s1026" o:spid="_x0000_s1026" o:spt="1" style="position:absolute;left:4087440;top:2483640;height:297360;width:2916000;" filled="f" stroked="f" coordsize="21600,21600" o:gfxdata="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WdKuQ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pt"/>
                    <v:imagedata o:title=""/>
                    <o:lock v:ext="edit" aspectratio="f"/>
                    <v:textbox inset="2.5mm,1.25mm,2.5mm,1.25mm">
                      <w:txbxContent>
                        <w:p w14:paraId="6B1B3194">
                          <w:pPr>
                            <w:pStyle w:val="5"/>
                            <w:numPr>
                              <w:ilvl w:val="0"/>
                              <w:numId w:val="0"/>
                            </w:numPr>
                            <w:spacing w:before="280" w:after="280" w:line="240" w:lineRule="auto"/>
                            <w:ind w:left="0" w:right="0" w:firstLine="0"/>
                            <w:jc w:val="left"/>
                            <w:textAlignment w:val="top"/>
                            <w:rPr>
                              <w:rFonts w:ascii="黑体" w:hAnsi="黑体" w:eastAsia="黑体" w:cs="黑体"/>
                              <w:b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color w:val="222222"/>
                              <w:kern w:val="2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 w14:paraId="1F305926">
                          <w:pPr>
                            <w:rPr>
                              <w:rFonts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  <w:p w14:paraId="3A1F31D1">
                          <w:pPr>
                            <w:pStyle w:val="10"/>
                          </w:pPr>
                        </w:p>
                      </w:txbxContent>
                    </v:textbox>
                  </v:rect>
                  <v:group id="_x0000_s1026" o:spid="_x0000_s1026" o:spt="203" style="position:absolute;left:4081320;top:2795400;height:3983400;width:3147840;" coordsize="3147840,3983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图片 6" o:spid="_x0000_s1026" o:spt="75" alt="WPS图片编辑3" type="#_x0000_t75" style="position:absolute;left:162360;top:2176560;height:1806480;width:2806560;" filled="f" o:preferrelative="t" stroked="f" coordsize="21600,21600" o:gfxdata="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ndlL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 weight="0pt"/>
                      <v:imagedata r:id="rId8" o:title=""/>
                      <o:lock v:ext="edit" aspectratio="f"/>
                    </v:shape>
                    <v:shape id="图片 5" o:spid="_x0000_s1026" o:spt="75" alt="WPS图片编辑1" type="#_x0000_t75" style="position:absolute;left:155520;top:867960;height:620280;width:2929320;" filled="f" o:preferrelative="t" stroked="f" coordsize="21600,21600" o:gfxdata="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bvJm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pt"/>
                      <v:imagedata r:id="rId9" o:title=""/>
                      <o:lock v:ext="edit" aspectratio="f"/>
                    </v:shape>
                    <v:rect id="_x0000_s1026" o:spid="_x0000_s1026" o:spt="1" style="position:absolute;left:68400;top:505800;height:466200;width:3060000;" filled="f" stroked="f" coordsize="21600,21600" o:gfxdata="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+a7w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2C908B39">
                            <w:pPr>
                              <w:pStyle w:val="5"/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  <w:p w14:paraId="53123FB7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68400;top:1664280;height:514440;width:3079080;" filled="f" stroked="f" coordsize="21600,21600" o:gfxdata="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ZKn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74E6C9DD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 w14:paraId="0996828D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 w14:paraId="4AE887B1">
                            <w:pPr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AB48DA9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68400;top:309600;height:311040;width:2916000;" filled="f" stroked="f" coordsize="21600,21600" o:gfxdata="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/S6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66D061EE">
                            <w:pPr>
                              <w:pStyle w:val="5"/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  <w:p w14:paraId="349EE77B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0;top:0;height:466560;width:816480;" filled="f" stroked="f" coordsize="21600,21600" o:gfxdata="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zd3O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19696024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  <w:p w14:paraId="3AC44051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</v:group>
                  <v:group id="_x0000_s1026" o:spid="_x0000_s1026" o:spt="203" style="position:absolute;left:4081320;top:6913800;height:1131480;width:2984400;" coordsize="2984400,113148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68400;top:772200;height:359280;width:2916000;" filled="f" stroked="f" coordsize="21600,21600" o:gfxdata="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tTJ+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3118B6E5">
                            <w:pPr>
                              <w:pStyle w:val="5"/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 w14:paraId="782DB9C8">
                            <w:pPr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22E31B2E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68400;top:572760;height:243360;width:2916000;" filled="f" stroked="f" coordsize="21600,21600" o:gfxdata="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Y7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1495EB51">
                            <w:pPr>
                              <w:pStyle w:val="5"/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  <w:p w14:paraId="1DFE2248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68400;top:376560;height:311040;width:2916000;" filled="f" stroked="f" coordsize="21600,21600" o:gfxdata="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+fXa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51E85981">
                            <w:pPr>
                              <w:pStyle w:val="5"/>
                              <w:spacing w:before="280" w:after="280" w:line="240" w:lineRule="auto"/>
                              <w:ind w:left="0" w:right="0" w:firstLine="0"/>
                              <w:jc w:val="left"/>
                              <w:textAlignment w:val="top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222222"/>
                                <w:kern w:val="2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  <w:p w14:paraId="55AEE019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  <v:rect id="_x0000_s1026" o:spid="_x0000_s1026" o:spt="1" style="position:absolute;left:0;top:0;height:466560;width:816480;" filled="f" stroked="f" coordsize="21600,21600" o:gfxdata="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1CN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pt"/>
                      <v:imagedata o:title=""/>
                      <o:lock v:ext="edit" aspectratio="f"/>
                      <v:textbox inset="2.5mm,1.25mm,2.5mm,1.25mm">
                        <w:txbxContent>
                          <w:p w14:paraId="262BA2F7">
                            <w:pPr>
                              <w:pStyle w:val="5"/>
                              <w:spacing w:before="280" w:after="280"/>
                              <w:ind w:left="0" w:right="0" w:firstLine="0"/>
                              <w:jc w:val="left"/>
                              <w:rPr>
                                <w:rFonts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ascii="黑体" w:hAnsi="黑体" w:eastAsia="黑体" w:cs="黑体"/>
                                <w:b/>
                                <w:color w:val="222222"/>
                                <w:kern w:val="2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  <w:p w14:paraId="6C200029">
                            <w:pPr>
                              <w:pStyle w:val="10"/>
                            </w:pPr>
                          </w:p>
                        </w:txbxContent>
                      </v:textbox>
                    </v:rect>
                  </v:group>
                  <v:rect id="_x0000_s1026" o:spid="_x0000_s1026" o:spt="1" style="position:absolute;left:471240;top:5142960;height:1040760;width:2965320;" filled="f" stroked="f" coordsize="21600,21600" o:gfxdata="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Hnr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pt"/>
                    <v:imagedata o:title=""/>
                    <o:lock v:ext="edit" aspectratio="f"/>
                    <v:textbox inset="2.5mm,1.25mm,2.5mm,1.25mm">
                      <w:txbxContent>
                        <w:p w14:paraId="0CAAE5D2">
                          <w:pPr>
                            <w:pStyle w:val="5"/>
                            <w:keepNext w:val="0"/>
                            <w:keepLines w:val="0"/>
                            <w:pageBreakBefore w:val="0"/>
                            <w:widowControl w:val="0"/>
                            <w:overflowPunct w:val="0"/>
                            <w:bidi w:val="0"/>
                            <w:snapToGrid/>
                            <w:spacing w:before="280" w:after="280" w:line="240" w:lineRule="auto"/>
                            <w:ind w:left="0" w:right="0" w:firstLine="0"/>
                            <w:jc w:val="left"/>
                            <w:textAlignment w:val="top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 w14:paraId="02A2C5ED">
                          <w:pPr>
                            <w:pStyle w:val="5"/>
                            <w:keepNext w:val="0"/>
                            <w:keepLines w:val="0"/>
                            <w:pageBreakBefore w:val="0"/>
                            <w:widowControl w:val="0"/>
                            <w:overflowPunct w:val="0"/>
                            <w:bidi w:val="0"/>
                            <w:snapToGrid/>
                            <w:spacing w:before="280" w:after="280" w:line="240" w:lineRule="auto"/>
                            <w:ind w:left="62" w:right="0" w:firstLine="0"/>
                            <w:jc w:val="left"/>
                            <w:textAlignment w:val="top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  <w:p w14:paraId="61F3F2E1">
                          <w:pPr>
                            <w:pStyle w:val="10"/>
                          </w:pPr>
                        </w:p>
                      </w:txbxContent>
                    </v:textbox>
                  </v:rect>
                </v:group>
                <v:rect id="_x0000_s1026" o:spid="_x0000_s1026" o:spt="1" style="position:absolute;left:516240;top:6851520;height:304920;width:816480;" filled="f" stroked="f" coordsize="21600,21600" o:gfxdata="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Dedq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pt"/>
                  <v:imagedata o:title=""/>
                  <o:lock v:ext="edit" aspectratio="f"/>
                  <v:textbox inset="2.5mm,1.25mm,2.5mm,1.25mm">
                    <w:txbxContent>
                      <w:p w14:paraId="30CD77EB">
                        <w:pPr>
                          <w:pStyle w:val="5"/>
                          <w:spacing w:before="280" w:after="280"/>
                          <w:ind w:left="0" w:right="0" w:firstLine="0"/>
                          <w:jc w:val="left"/>
                        </w:pPr>
                        <w:r>
                          <w:rPr>
                            <w:rFonts w:ascii="黑体" w:hAnsi="黑体" w:eastAsia="黑体" w:cs="黑体"/>
                            <w:b/>
                            <w:color w:val="222222"/>
                            <w:kern w:val="2"/>
                            <w:sz w:val="20"/>
                            <w:szCs w:val="20"/>
                          </w:rPr>
                          <w:t>素材：</w:t>
                        </w:r>
                      </w:p>
                      <w:p w14:paraId="5B1384EA">
                        <w:pPr>
                          <w:pStyle w:val="10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02B04B2-D22C-48EA-B341-98AE488352D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2A5943B-5D04-4E9B-9FF2-AEEAA238C0A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6ED73E5-EE49-47A5-9C2C-FC25DFB83B0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FAF3EFAE-BDD6-4514-A86E-5EBFCB2BA93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8B5D4F87-CCAA-4881-BFC1-106C21ED177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9946CD86-D02C-4684-A308-239B40983589}"/>
  </w:font>
  <w:font w:name="notosanscjk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4BD3EA45-0C45-4825-92E0-FCACAC8F75B9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  <w:embedRegular r:id="rId8" w:fontKey="{1A935AB3-EEEC-46D8-9AC1-D4EB907DD493}"/>
  </w:font>
  <w:font w:name="Noto Sans CJK SC">
    <w:altName w:val="宋体"/>
    <w:panose1 w:val="020B0200000000000000"/>
    <w:charset w:val="86"/>
    <w:family w:val="roman"/>
    <w:pitch w:val="default"/>
    <w:sig w:usb0="00000000" w:usb1="00000000" w:usb2="00000016" w:usb3="00000000" w:csb0="602E0107" w:csb1="00000000"/>
  </w:font>
  <w:font w:name="汉仪颜楷简">
    <w:panose1 w:val="00020600040101010101"/>
    <w:charset w:val="86"/>
    <w:family w:val="roman"/>
    <w:pitch w:val="default"/>
    <w:sig w:usb0="800000EF" w:usb1="0A417C9A" w:usb2="00000016" w:usb3="00000000" w:csb0="0004009F" w:csb1="00000000"/>
    <w:embedRegular r:id="rId9" w:fontKey="{2FFC3AFD-2055-4292-A792-6A7F379B8CC1}"/>
  </w:font>
  <w:font w:name="汉仪润圆-65简">
    <w:panose1 w:val="00020600040101010101"/>
    <w:charset w:val="86"/>
    <w:family w:val="roman"/>
    <w:pitch w:val="default"/>
    <w:sig w:usb0="A00002BF" w:usb1="1ACF7CFA" w:usb2="00000016" w:usb3="00000000" w:csb0="0004009F" w:csb1="DFD70000"/>
    <w:embedRegular r:id="rId10" w:fontKey="{73DA21A0-07BD-49CC-885F-F8AE99696FD2}"/>
  </w:font>
  <w:font w:name="字魂江汉手书">
    <w:panose1 w:val="00000500000000000000"/>
    <w:charset w:val="86"/>
    <w:family w:val="roman"/>
    <w:pitch w:val="default"/>
    <w:sig w:usb0="80000023" w:usb1="0801004A" w:usb2="00000012" w:usb3="00000000" w:csb0="00040001" w:csb1="00000000"/>
    <w:embedRegular r:id="rId11" w:fontKey="{3BE26F35-8B60-44DD-90E0-D42508259DCE}"/>
  </w:font>
  <w:font w:name="汉仪旗黑-55简">
    <w:panose1 w:val="00020600040101010101"/>
    <w:charset w:val="80"/>
    <w:family w:val="roman"/>
    <w:pitch w:val="default"/>
    <w:sig w:usb0="A00002BF" w:usb1="18CF7CFA" w:usb2="00000016" w:usb3="00000000" w:csb0="40020001" w:csb1="C0D60000"/>
    <w:embedRegular r:id="rId12" w:fontKey="{29CFDC51-5B07-46D8-B305-857DCF3C3450}"/>
  </w:font>
  <w:font w:name="WPSEMBED1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PSEMBED3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WPSEMBED2">
    <w:panose1 w:val="00000500000000000000"/>
    <w:charset w:val="86"/>
    <w:family w:val="auto"/>
    <w:pitch w:val="default"/>
    <w:sig w:usb0="80000023" w:usb1="0801004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3"/>
      <w:numFmt w:val="decimal"/>
      <w:suff w:val="nothing"/>
      <w:lvlText w:val="%1、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documentProtection w:enforcement="0"/>
  <w:defaultTabStop w:val="420"/>
  <w:autoHyphenation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226379"/>
    <w:rsid w:val="613640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cs="notosanscjksc" w:asciiTheme="minorHAnsi" w:hAnsiTheme="minorHAnsi" w:eastAsiaTheme="minorEastAsia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</w:style>
  <w:style w:type="paragraph" w:styleId="5">
    <w:name w:val="Normal (Web)"/>
    <w:basedOn w:val="1"/>
    <w:qFormat/>
    <w:uiPriority w:val="0"/>
    <w:pPr>
      <w:spacing w:beforeAutospacing="1" w:afterAutospacing="1"/>
      <w:ind w:left="0" w:right="0" w:firstLine="0"/>
      <w:jc w:val="left"/>
    </w:pPr>
    <w:rPr>
      <w:kern w:val="0"/>
      <w:sz w:val="24"/>
      <w:lang w:val="en-US" w:eastAsia="zh-CN" w:bidi="ar-SA"/>
    </w:rPr>
  </w:style>
  <w:style w:type="paragraph" w:customStyle="1" w:styleId="8">
    <w:name w:val="标题样式"/>
    <w:basedOn w:val="1"/>
    <w:next w:val="3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9">
    <w:name w:val="索引"/>
    <w:basedOn w:val="1"/>
    <w:qFormat/>
    <w:uiPriority w:val="0"/>
    <w:pPr>
      <w:suppressLineNumbers/>
    </w:pPr>
    <w:rPr>
      <w:lang w:val="zh-CN" w:eastAsia="zh-CN" w:bidi="zh-CN"/>
    </w:rPr>
  </w:style>
  <w:style w:type="paragraph" w:customStyle="1" w:styleId="10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专家讲师简介人物介绍.docx</Template>
  <Pages>2</Pages>
  <Words>0</Words>
  <Characters>0</Characters>
  <Paragraphs>33</Paragraphs>
  <TotalTime>12</TotalTime>
  <ScaleCrop>false</ScaleCrop>
  <LinksUpToDate>false</LinksUpToDate>
  <CharactersWithSpaces>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2026-05-18T03:13:00Z</dcterms:created>
  <dc:creator>WPS_1757515305</dc:creator>
  <cp:lastModifiedBy>呵。</cp:lastModifiedBy>
  <dcterms:modified xsi:type="dcterms:W3CDTF">2026-05-20T06:54:31Z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65BD790690F94605B405834880104A11_13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eyJoZGlkIjoiY2FjYmMyZTU0ZDQwYmE5OTVmNGRmYjE0MTlmOTk2MDciLCJ1c2VySWQiOiIxMjM4MzA3NTA1In0=</vt:lpwstr>
  </property>
  <property fmtid="{D5CDD505-2E9C-101B-9397-08002B2CF9AE}" pid="5" name="KSOTemplateUUID">
    <vt:lpwstr>v1.0_mb_Pu68CxayknPjFI6KARHpiQ==</vt:lpwstr>
  </property>
</Properties>
</file>